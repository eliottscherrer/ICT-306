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00DA2" w14:textId="0320784B" w:rsidR="007F30AE" w:rsidRPr="00E64164" w:rsidRDefault="00BA1B53" w:rsidP="000E7483">
      <w:pPr>
        <w:pStyle w:val="Title"/>
      </w:pPr>
      <w:r w:rsidRPr="00E64164">
        <w:t>OnlyUp Sàrl</w:t>
      </w:r>
    </w:p>
    <w:p w14:paraId="4657D618" w14:textId="77777777" w:rsidR="000E7483" w:rsidRPr="00E64164" w:rsidRDefault="001D4577" w:rsidP="00D275C6">
      <w:pPr>
        <w:spacing w:before="2400"/>
        <w:jc w:val="center"/>
        <w:rPr>
          <w:rFonts w:cs="Arial"/>
          <w:sz w:val="22"/>
          <w:szCs w:val="22"/>
        </w:rPr>
      </w:pPr>
      <w:r w:rsidRPr="00E64164">
        <w:rPr>
          <w:rFonts w:cs="Arial"/>
          <w:noProof/>
          <w:sz w:val="22"/>
          <w:szCs w:val="22"/>
        </w:rPr>
        <w:drawing>
          <wp:inline distT="0" distB="0" distL="0" distR="0" wp14:anchorId="14C0EE57" wp14:editId="5F500A07">
            <wp:extent cx="4740249" cy="3555187"/>
            <wp:effectExtent l="76200" t="76200" r="137160" b="1409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746909" cy="35601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BD332E" w14:textId="6FA519BF" w:rsidR="001D4577" w:rsidRPr="00E64164" w:rsidRDefault="001D4577" w:rsidP="000E7483">
      <w:pPr>
        <w:jc w:val="center"/>
      </w:pPr>
    </w:p>
    <w:p w14:paraId="1F614B19" w14:textId="3F0AB15B" w:rsidR="007F30AE" w:rsidRPr="00E64164" w:rsidRDefault="007C23E1" w:rsidP="000E7483">
      <w:pPr>
        <w:spacing w:before="2000"/>
        <w:jc w:val="center"/>
      </w:pPr>
      <w:r w:rsidRPr="00E64164">
        <w:t>Scherrer Eliott – MIN1B</w:t>
      </w:r>
    </w:p>
    <w:p w14:paraId="728ABA52" w14:textId="52437A6E" w:rsidR="007F30AE" w:rsidRPr="00E64164" w:rsidRDefault="007C23E1" w:rsidP="000E7483">
      <w:pPr>
        <w:jc w:val="center"/>
      </w:pPr>
      <w:r w:rsidRPr="00E64164">
        <w:t>ETML - Sébeillon</w:t>
      </w:r>
    </w:p>
    <w:p w14:paraId="4F1ADD7D" w14:textId="00E7256D" w:rsidR="007F30AE" w:rsidRPr="00E64164" w:rsidRDefault="007C23E1" w:rsidP="000E7483">
      <w:pPr>
        <w:jc w:val="center"/>
      </w:pPr>
      <w:r w:rsidRPr="00E64164">
        <w:t>24p</w:t>
      </w:r>
    </w:p>
    <w:p w14:paraId="153990CF" w14:textId="77777777" w:rsidR="007C23E1" w:rsidRPr="00E64164" w:rsidRDefault="007C23E1" w:rsidP="007C23E1">
      <w:pPr>
        <w:jc w:val="center"/>
      </w:pPr>
      <w:r w:rsidRPr="00E64164">
        <w:t>Scherrer Eliott</w:t>
      </w:r>
    </w:p>
    <w:p w14:paraId="221A69ED" w14:textId="2809A783" w:rsidR="007C23E1" w:rsidRPr="00E64164" w:rsidRDefault="007C23E1" w:rsidP="007C23E1">
      <w:pPr>
        <w:jc w:val="center"/>
      </w:pPr>
      <w:r w:rsidRPr="00E64164">
        <w:t xml:space="preserve">Xavier Carrel - </w:t>
      </w:r>
      <w:hyperlink r:id="rId12" w:history="1">
        <w:r w:rsidRPr="00E64164">
          <w:rPr>
            <w:rStyle w:val="Hyperlink"/>
          </w:rPr>
          <w:t>xavier.carrel@eduvaud.ch</w:t>
        </w:r>
      </w:hyperlink>
    </w:p>
    <w:p w14:paraId="4828A582" w14:textId="61CCD553" w:rsidR="007F30AE" w:rsidRPr="00E64164" w:rsidRDefault="007F30AE" w:rsidP="007C23E1">
      <w:pPr>
        <w:jc w:val="center"/>
      </w:pPr>
      <w:r w:rsidRPr="00E64164">
        <w:br w:type="page"/>
      </w:r>
      <w:r w:rsidRPr="00E64164">
        <w:lastRenderedPageBreak/>
        <w:t>Table des matières</w:t>
      </w:r>
    </w:p>
    <w:p w14:paraId="51C60BE7" w14:textId="37E6F1D1" w:rsidR="00B55C25" w:rsidRDefault="00A05370">
      <w:pPr>
        <w:pStyle w:val="TOC1"/>
        <w:tabs>
          <w:tab w:val="left" w:pos="400"/>
          <w:tab w:val="right" w:leader="dot" w:pos="9060"/>
        </w:tabs>
        <w:rPr>
          <w:rFonts w:eastAsiaTheme="minorEastAsia" w:cstheme="minorBidi"/>
          <w:b w:val="0"/>
          <w:bCs w:val="0"/>
          <w:caps w:val="0"/>
          <w:noProof/>
          <w:kern w:val="2"/>
          <w:sz w:val="24"/>
          <w:szCs w:val="24"/>
          <w:lang w:val="en-US" w:eastAsia="en-US"/>
          <w14:ligatures w14:val="standardContextual"/>
        </w:rPr>
      </w:pPr>
      <w:r w:rsidRPr="00E64164">
        <w:fldChar w:fldCharType="begin"/>
      </w:r>
      <w:r w:rsidR="00A65F0B" w:rsidRPr="00E64164">
        <w:instrText>TOC \o "1-3" \h \z \u</w:instrText>
      </w:r>
      <w:r w:rsidRPr="00E64164">
        <w:fldChar w:fldCharType="separate"/>
      </w:r>
      <w:hyperlink w:anchor="_Toc161423426" w:history="1">
        <w:r w:rsidR="00B55C25" w:rsidRPr="00DC69BC">
          <w:rPr>
            <w:rStyle w:val="Hyperlink"/>
            <w:noProof/>
          </w:rPr>
          <w:t>1</w:t>
        </w:r>
        <w:r w:rsidR="00B55C25">
          <w:rPr>
            <w:rFonts w:eastAsiaTheme="minorEastAsia" w:cstheme="minorBidi"/>
            <w:b w:val="0"/>
            <w:bCs w:val="0"/>
            <w:caps w:val="0"/>
            <w:noProof/>
            <w:kern w:val="2"/>
            <w:sz w:val="24"/>
            <w:szCs w:val="24"/>
            <w:lang w:val="en-US" w:eastAsia="en-US"/>
            <w14:ligatures w14:val="standardContextual"/>
          </w:rPr>
          <w:tab/>
        </w:r>
        <w:r w:rsidR="00B55C25" w:rsidRPr="00DC69BC">
          <w:rPr>
            <w:rStyle w:val="Hyperlink"/>
            <w:noProof/>
          </w:rPr>
          <w:t>Spécifications</w:t>
        </w:r>
        <w:r w:rsidR="00B55C25">
          <w:rPr>
            <w:noProof/>
            <w:webHidden/>
          </w:rPr>
          <w:tab/>
        </w:r>
        <w:r w:rsidR="00B55C25">
          <w:rPr>
            <w:noProof/>
            <w:webHidden/>
          </w:rPr>
          <w:fldChar w:fldCharType="begin"/>
        </w:r>
        <w:r w:rsidR="00B55C25">
          <w:rPr>
            <w:noProof/>
            <w:webHidden/>
          </w:rPr>
          <w:instrText xml:space="preserve"> PAGEREF _Toc161423426 \h </w:instrText>
        </w:r>
        <w:r w:rsidR="00B55C25">
          <w:rPr>
            <w:noProof/>
            <w:webHidden/>
          </w:rPr>
        </w:r>
        <w:r w:rsidR="00B55C25">
          <w:rPr>
            <w:noProof/>
            <w:webHidden/>
          </w:rPr>
          <w:fldChar w:fldCharType="separate"/>
        </w:r>
        <w:r w:rsidR="00B55C25">
          <w:rPr>
            <w:noProof/>
            <w:webHidden/>
          </w:rPr>
          <w:t>4</w:t>
        </w:r>
        <w:r w:rsidR="00B55C25">
          <w:rPr>
            <w:noProof/>
            <w:webHidden/>
          </w:rPr>
          <w:fldChar w:fldCharType="end"/>
        </w:r>
      </w:hyperlink>
    </w:p>
    <w:p w14:paraId="35C37C4D" w14:textId="4E7E2B3A" w:rsidR="00B55C25" w:rsidRDefault="00B55C25">
      <w:pPr>
        <w:pStyle w:val="TOC2"/>
        <w:tabs>
          <w:tab w:val="left" w:pos="800"/>
          <w:tab w:val="right" w:leader="dot" w:pos="9060"/>
        </w:tabs>
        <w:rPr>
          <w:rFonts w:eastAsiaTheme="minorEastAsia" w:cstheme="minorBidi"/>
          <w:smallCaps w:val="0"/>
          <w:noProof/>
          <w:kern w:val="2"/>
          <w:sz w:val="24"/>
          <w:szCs w:val="24"/>
          <w:lang w:val="en-US" w:eastAsia="en-US"/>
          <w14:ligatures w14:val="standardContextual"/>
        </w:rPr>
      </w:pPr>
      <w:hyperlink w:anchor="_Toc161423427" w:history="1">
        <w:r w:rsidRPr="00DC69BC">
          <w:rPr>
            <w:rStyle w:val="Hyperlink"/>
            <w:noProof/>
          </w:rPr>
          <w:t>1.1</w:t>
        </w:r>
        <w:r>
          <w:rPr>
            <w:rFonts w:eastAsiaTheme="minorEastAsia" w:cstheme="minorBidi"/>
            <w:smallCaps w:val="0"/>
            <w:noProof/>
            <w:kern w:val="2"/>
            <w:sz w:val="24"/>
            <w:szCs w:val="24"/>
            <w:lang w:val="en-US" w:eastAsia="en-US"/>
            <w14:ligatures w14:val="standardContextual"/>
          </w:rPr>
          <w:tab/>
        </w:r>
        <w:r w:rsidRPr="00DC69BC">
          <w:rPr>
            <w:rStyle w:val="Hyperlink"/>
            <w:noProof/>
          </w:rPr>
          <w:t>Titre</w:t>
        </w:r>
        <w:r>
          <w:rPr>
            <w:noProof/>
            <w:webHidden/>
          </w:rPr>
          <w:tab/>
        </w:r>
        <w:r>
          <w:rPr>
            <w:noProof/>
            <w:webHidden/>
          </w:rPr>
          <w:fldChar w:fldCharType="begin"/>
        </w:r>
        <w:r>
          <w:rPr>
            <w:noProof/>
            <w:webHidden/>
          </w:rPr>
          <w:instrText xml:space="preserve"> PAGEREF _Toc161423427 \h </w:instrText>
        </w:r>
        <w:r>
          <w:rPr>
            <w:noProof/>
            <w:webHidden/>
          </w:rPr>
        </w:r>
        <w:r>
          <w:rPr>
            <w:noProof/>
            <w:webHidden/>
          </w:rPr>
          <w:fldChar w:fldCharType="separate"/>
        </w:r>
        <w:r>
          <w:rPr>
            <w:noProof/>
            <w:webHidden/>
          </w:rPr>
          <w:t>4</w:t>
        </w:r>
        <w:r>
          <w:rPr>
            <w:noProof/>
            <w:webHidden/>
          </w:rPr>
          <w:fldChar w:fldCharType="end"/>
        </w:r>
      </w:hyperlink>
    </w:p>
    <w:p w14:paraId="27847895" w14:textId="09702721" w:rsidR="00B55C25" w:rsidRDefault="00B55C25">
      <w:pPr>
        <w:pStyle w:val="TOC2"/>
        <w:tabs>
          <w:tab w:val="left" w:pos="800"/>
          <w:tab w:val="right" w:leader="dot" w:pos="9060"/>
        </w:tabs>
        <w:rPr>
          <w:rFonts w:eastAsiaTheme="minorEastAsia" w:cstheme="minorBidi"/>
          <w:smallCaps w:val="0"/>
          <w:noProof/>
          <w:kern w:val="2"/>
          <w:sz w:val="24"/>
          <w:szCs w:val="24"/>
          <w:lang w:val="en-US" w:eastAsia="en-US"/>
          <w14:ligatures w14:val="standardContextual"/>
        </w:rPr>
      </w:pPr>
      <w:hyperlink w:anchor="_Toc161423428" w:history="1">
        <w:r w:rsidRPr="00DC69BC">
          <w:rPr>
            <w:rStyle w:val="Hyperlink"/>
            <w:noProof/>
          </w:rPr>
          <w:t>1.2</w:t>
        </w:r>
        <w:r>
          <w:rPr>
            <w:rFonts w:eastAsiaTheme="minorEastAsia" w:cstheme="minorBidi"/>
            <w:smallCaps w:val="0"/>
            <w:noProof/>
            <w:kern w:val="2"/>
            <w:sz w:val="24"/>
            <w:szCs w:val="24"/>
            <w:lang w:val="en-US" w:eastAsia="en-US"/>
            <w14:ligatures w14:val="standardContextual"/>
          </w:rPr>
          <w:tab/>
        </w:r>
        <w:r w:rsidRPr="00DC69BC">
          <w:rPr>
            <w:rStyle w:val="Hyperlink"/>
            <w:noProof/>
          </w:rPr>
          <w:t>Description</w:t>
        </w:r>
        <w:r>
          <w:rPr>
            <w:noProof/>
            <w:webHidden/>
          </w:rPr>
          <w:tab/>
        </w:r>
        <w:r>
          <w:rPr>
            <w:noProof/>
            <w:webHidden/>
          </w:rPr>
          <w:fldChar w:fldCharType="begin"/>
        </w:r>
        <w:r>
          <w:rPr>
            <w:noProof/>
            <w:webHidden/>
          </w:rPr>
          <w:instrText xml:space="preserve"> PAGEREF _Toc161423428 \h </w:instrText>
        </w:r>
        <w:r>
          <w:rPr>
            <w:noProof/>
            <w:webHidden/>
          </w:rPr>
        </w:r>
        <w:r>
          <w:rPr>
            <w:noProof/>
            <w:webHidden/>
          </w:rPr>
          <w:fldChar w:fldCharType="separate"/>
        </w:r>
        <w:r>
          <w:rPr>
            <w:noProof/>
            <w:webHidden/>
          </w:rPr>
          <w:t>4</w:t>
        </w:r>
        <w:r>
          <w:rPr>
            <w:noProof/>
            <w:webHidden/>
          </w:rPr>
          <w:fldChar w:fldCharType="end"/>
        </w:r>
      </w:hyperlink>
    </w:p>
    <w:p w14:paraId="2012A11B" w14:textId="696102BC" w:rsidR="00B55C25" w:rsidRDefault="00B55C25">
      <w:pPr>
        <w:pStyle w:val="TOC2"/>
        <w:tabs>
          <w:tab w:val="left" w:pos="800"/>
          <w:tab w:val="right" w:leader="dot" w:pos="9060"/>
        </w:tabs>
        <w:rPr>
          <w:rFonts w:eastAsiaTheme="minorEastAsia" w:cstheme="minorBidi"/>
          <w:smallCaps w:val="0"/>
          <w:noProof/>
          <w:kern w:val="2"/>
          <w:sz w:val="24"/>
          <w:szCs w:val="24"/>
          <w:lang w:val="en-US" w:eastAsia="en-US"/>
          <w14:ligatures w14:val="standardContextual"/>
        </w:rPr>
      </w:pPr>
      <w:hyperlink w:anchor="_Toc161423429" w:history="1">
        <w:r w:rsidRPr="00DC69BC">
          <w:rPr>
            <w:rStyle w:val="Hyperlink"/>
            <w:noProof/>
          </w:rPr>
          <w:t>1.3</w:t>
        </w:r>
        <w:r>
          <w:rPr>
            <w:rFonts w:eastAsiaTheme="minorEastAsia" w:cstheme="minorBidi"/>
            <w:smallCaps w:val="0"/>
            <w:noProof/>
            <w:kern w:val="2"/>
            <w:sz w:val="24"/>
            <w:szCs w:val="24"/>
            <w:lang w:val="en-US" w:eastAsia="en-US"/>
            <w14:ligatures w14:val="standardContextual"/>
          </w:rPr>
          <w:tab/>
        </w:r>
        <w:r w:rsidRPr="00DC69BC">
          <w:rPr>
            <w:rStyle w:val="Hyperlink"/>
            <w:noProof/>
          </w:rPr>
          <w:t>Matériel et logiciels à disposition</w:t>
        </w:r>
        <w:r>
          <w:rPr>
            <w:noProof/>
            <w:webHidden/>
          </w:rPr>
          <w:tab/>
        </w:r>
        <w:r>
          <w:rPr>
            <w:noProof/>
            <w:webHidden/>
          </w:rPr>
          <w:fldChar w:fldCharType="begin"/>
        </w:r>
        <w:r>
          <w:rPr>
            <w:noProof/>
            <w:webHidden/>
          </w:rPr>
          <w:instrText xml:space="preserve"> PAGEREF _Toc161423429 \h </w:instrText>
        </w:r>
        <w:r>
          <w:rPr>
            <w:noProof/>
            <w:webHidden/>
          </w:rPr>
        </w:r>
        <w:r>
          <w:rPr>
            <w:noProof/>
            <w:webHidden/>
          </w:rPr>
          <w:fldChar w:fldCharType="separate"/>
        </w:r>
        <w:r>
          <w:rPr>
            <w:noProof/>
            <w:webHidden/>
          </w:rPr>
          <w:t>4</w:t>
        </w:r>
        <w:r>
          <w:rPr>
            <w:noProof/>
            <w:webHidden/>
          </w:rPr>
          <w:fldChar w:fldCharType="end"/>
        </w:r>
      </w:hyperlink>
    </w:p>
    <w:p w14:paraId="05BB4C66" w14:textId="70701D82" w:rsidR="00B55C25" w:rsidRDefault="00B55C25">
      <w:pPr>
        <w:pStyle w:val="TOC2"/>
        <w:tabs>
          <w:tab w:val="left" w:pos="800"/>
          <w:tab w:val="right" w:leader="dot" w:pos="9060"/>
        </w:tabs>
        <w:rPr>
          <w:rFonts w:eastAsiaTheme="minorEastAsia" w:cstheme="minorBidi"/>
          <w:smallCaps w:val="0"/>
          <w:noProof/>
          <w:kern w:val="2"/>
          <w:sz w:val="24"/>
          <w:szCs w:val="24"/>
          <w:lang w:val="en-US" w:eastAsia="en-US"/>
          <w14:ligatures w14:val="standardContextual"/>
        </w:rPr>
      </w:pPr>
      <w:hyperlink w:anchor="_Toc161423430" w:history="1">
        <w:r w:rsidRPr="00DC69BC">
          <w:rPr>
            <w:rStyle w:val="Hyperlink"/>
            <w:noProof/>
          </w:rPr>
          <w:t>1.4</w:t>
        </w:r>
        <w:r>
          <w:rPr>
            <w:rFonts w:eastAsiaTheme="minorEastAsia" w:cstheme="minorBidi"/>
            <w:smallCaps w:val="0"/>
            <w:noProof/>
            <w:kern w:val="2"/>
            <w:sz w:val="24"/>
            <w:szCs w:val="24"/>
            <w:lang w:val="en-US" w:eastAsia="en-US"/>
            <w14:ligatures w14:val="standardContextual"/>
          </w:rPr>
          <w:tab/>
        </w:r>
        <w:r w:rsidRPr="00DC69BC">
          <w:rPr>
            <w:rStyle w:val="Hyperlink"/>
            <w:noProof/>
          </w:rPr>
          <w:t>Prérequis</w:t>
        </w:r>
        <w:r>
          <w:rPr>
            <w:noProof/>
            <w:webHidden/>
          </w:rPr>
          <w:tab/>
        </w:r>
        <w:r>
          <w:rPr>
            <w:noProof/>
            <w:webHidden/>
          </w:rPr>
          <w:fldChar w:fldCharType="begin"/>
        </w:r>
        <w:r>
          <w:rPr>
            <w:noProof/>
            <w:webHidden/>
          </w:rPr>
          <w:instrText xml:space="preserve"> PAGEREF _Toc161423430 \h </w:instrText>
        </w:r>
        <w:r>
          <w:rPr>
            <w:noProof/>
            <w:webHidden/>
          </w:rPr>
        </w:r>
        <w:r>
          <w:rPr>
            <w:noProof/>
            <w:webHidden/>
          </w:rPr>
          <w:fldChar w:fldCharType="separate"/>
        </w:r>
        <w:r>
          <w:rPr>
            <w:noProof/>
            <w:webHidden/>
          </w:rPr>
          <w:t>4</w:t>
        </w:r>
        <w:r>
          <w:rPr>
            <w:noProof/>
            <w:webHidden/>
          </w:rPr>
          <w:fldChar w:fldCharType="end"/>
        </w:r>
      </w:hyperlink>
    </w:p>
    <w:p w14:paraId="7D6E9262" w14:textId="1C7A0A8B" w:rsidR="00B55C25" w:rsidRDefault="00B55C25">
      <w:pPr>
        <w:pStyle w:val="TOC2"/>
        <w:tabs>
          <w:tab w:val="left" w:pos="800"/>
          <w:tab w:val="right" w:leader="dot" w:pos="9060"/>
        </w:tabs>
        <w:rPr>
          <w:rFonts w:eastAsiaTheme="minorEastAsia" w:cstheme="minorBidi"/>
          <w:smallCaps w:val="0"/>
          <w:noProof/>
          <w:kern w:val="2"/>
          <w:sz w:val="24"/>
          <w:szCs w:val="24"/>
          <w:lang w:val="en-US" w:eastAsia="en-US"/>
          <w14:ligatures w14:val="standardContextual"/>
        </w:rPr>
      </w:pPr>
      <w:hyperlink w:anchor="_Toc161423431" w:history="1">
        <w:r w:rsidRPr="00DC69BC">
          <w:rPr>
            <w:rStyle w:val="Hyperlink"/>
            <w:noProof/>
          </w:rPr>
          <w:t>1.5</w:t>
        </w:r>
        <w:r>
          <w:rPr>
            <w:rFonts w:eastAsiaTheme="minorEastAsia" w:cstheme="minorBidi"/>
            <w:smallCaps w:val="0"/>
            <w:noProof/>
            <w:kern w:val="2"/>
            <w:sz w:val="24"/>
            <w:szCs w:val="24"/>
            <w:lang w:val="en-US" w:eastAsia="en-US"/>
            <w14:ligatures w14:val="standardContextual"/>
          </w:rPr>
          <w:tab/>
        </w:r>
        <w:r w:rsidRPr="00DC69BC">
          <w:rPr>
            <w:rStyle w:val="Hyperlink"/>
            <w:noProof/>
          </w:rPr>
          <w:t>Cahier des charges</w:t>
        </w:r>
        <w:r>
          <w:rPr>
            <w:noProof/>
            <w:webHidden/>
          </w:rPr>
          <w:tab/>
        </w:r>
        <w:r>
          <w:rPr>
            <w:noProof/>
            <w:webHidden/>
          </w:rPr>
          <w:fldChar w:fldCharType="begin"/>
        </w:r>
        <w:r>
          <w:rPr>
            <w:noProof/>
            <w:webHidden/>
          </w:rPr>
          <w:instrText xml:space="preserve"> PAGEREF _Toc161423431 \h </w:instrText>
        </w:r>
        <w:r>
          <w:rPr>
            <w:noProof/>
            <w:webHidden/>
          </w:rPr>
        </w:r>
        <w:r>
          <w:rPr>
            <w:noProof/>
            <w:webHidden/>
          </w:rPr>
          <w:fldChar w:fldCharType="separate"/>
        </w:r>
        <w:r>
          <w:rPr>
            <w:noProof/>
            <w:webHidden/>
          </w:rPr>
          <w:t>4</w:t>
        </w:r>
        <w:r>
          <w:rPr>
            <w:noProof/>
            <w:webHidden/>
          </w:rPr>
          <w:fldChar w:fldCharType="end"/>
        </w:r>
      </w:hyperlink>
    </w:p>
    <w:p w14:paraId="15F2B5B0" w14:textId="403C4854" w:rsidR="00B55C25" w:rsidRDefault="00B55C25">
      <w:pPr>
        <w:pStyle w:val="TOC3"/>
        <w:rPr>
          <w:rFonts w:eastAsiaTheme="minorEastAsia" w:cstheme="minorBidi"/>
          <w:i w:val="0"/>
          <w:iCs w:val="0"/>
          <w:noProof/>
          <w:kern w:val="2"/>
          <w:sz w:val="24"/>
          <w:szCs w:val="24"/>
          <w:lang w:val="en-US" w:eastAsia="en-US"/>
          <w14:ligatures w14:val="standardContextual"/>
        </w:rPr>
      </w:pPr>
      <w:hyperlink w:anchor="_Toc161423432" w:history="1">
        <w:r w:rsidRPr="00DC69BC">
          <w:rPr>
            <w:rStyle w:val="Hyperlink"/>
            <w:noProof/>
          </w:rPr>
          <w:t>1.5.1</w:t>
        </w:r>
        <w:r>
          <w:rPr>
            <w:rFonts w:eastAsiaTheme="minorEastAsia" w:cstheme="minorBidi"/>
            <w:i w:val="0"/>
            <w:iCs w:val="0"/>
            <w:noProof/>
            <w:kern w:val="2"/>
            <w:sz w:val="24"/>
            <w:szCs w:val="24"/>
            <w:lang w:val="en-US" w:eastAsia="en-US"/>
            <w14:ligatures w14:val="standardContextual"/>
          </w:rPr>
          <w:tab/>
        </w:r>
        <w:r w:rsidRPr="00DC69BC">
          <w:rPr>
            <w:rStyle w:val="Hyperlink"/>
            <w:noProof/>
          </w:rPr>
          <w:t>Objectifs et portée du projet</w:t>
        </w:r>
        <w:r>
          <w:rPr>
            <w:noProof/>
            <w:webHidden/>
          </w:rPr>
          <w:tab/>
        </w:r>
        <w:r>
          <w:rPr>
            <w:noProof/>
            <w:webHidden/>
          </w:rPr>
          <w:fldChar w:fldCharType="begin"/>
        </w:r>
        <w:r>
          <w:rPr>
            <w:noProof/>
            <w:webHidden/>
          </w:rPr>
          <w:instrText xml:space="preserve"> PAGEREF _Toc161423432 \h </w:instrText>
        </w:r>
        <w:r>
          <w:rPr>
            <w:noProof/>
            <w:webHidden/>
          </w:rPr>
        </w:r>
        <w:r>
          <w:rPr>
            <w:noProof/>
            <w:webHidden/>
          </w:rPr>
          <w:fldChar w:fldCharType="separate"/>
        </w:r>
        <w:r>
          <w:rPr>
            <w:noProof/>
            <w:webHidden/>
          </w:rPr>
          <w:t>4</w:t>
        </w:r>
        <w:r>
          <w:rPr>
            <w:noProof/>
            <w:webHidden/>
          </w:rPr>
          <w:fldChar w:fldCharType="end"/>
        </w:r>
      </w:hyperlink>
    </w:p>
    <w:p w14:paraId="1B30CCA0" w14:textId="4C8D9FF7" w:rsidR="00B55C25" w:rsidRDefault="00B55C25">
      <w:pPr>
        <w:pStyle w:val="TOC3"/>
        <w:rPr>
          <w:rFonts w:eastAsiaTheme="minorEastAsia" w:cstheme="minorBidi"/>
          <w:i w:val="0"/>
          <w:iCs w:val="0"/>
          <w:noProof/>
          <w:kern w:val="2"/>
          <w:sz w:val="24"/>
          <w:szCs w:val="24"/>
          <w:lang w:val="en-US" w:eastAsia="en-US"/>
          <w14:ligatures w14:val="standardContextual"/>
        </w:rPr>
      </w:pPr>
      <w:hyperlink w:anchor="_Toc161423433" w:history="1">
        <w:r w:rsidRPr="00DC69BC">
          <w:rPr>
            <w:rStyle w:val="Hyperlink"/>
            <w:noProof/>
          </w:rPr>
          <w:t>1.5.2</w:t>
        </w:r>
        <w:r>
          <w:rPr>
            <w:rFonts w:eastAsiaTheme="minorEastAsia" w:cstheme="minorBidi"/>
            <w:i w:val="0"/>
            <w:iCs w:val="0"/>
            <w:noProof/>
            <w:kern w:val="2"/>
            <w:sz w:val="24"/>
            <w:szCs w:val="24"/>
            <w:lang w:val="en-US" w:eastAsia="en-US"/>
            <w14:ligatures w14:val="standardContextual"/>
          </w:rPr>
          <w:tab/>
        </w:r>
        <w:r w:rsidRPr="00DC69BC">
          <w:rPr>
            <w:rStyle w:val="Hyperlink"/>
            <w:noProof/>
          </w:rPr>
          <w:t>Caractéristiques des utilisateurs et impacts</w:t>
        </w:r>
        <w:r>
          <w:rPr>
            <w:noProof/>
            <w:webHidden/>
          </w:rPr>
          <w:tab/>
        </w:r>
        <w:r>
          <w:rPr>
            <w:noProof/>
            <w:webHidden/>
          </w:rPr>
          <w:fldChar w:fldCharType="begin"/>
        </w:r>
        <w:r>
          <w:rPr>
            <w:noProof/>
            <w:webHidden/>
          </w:rPr>
          <w:instrText xml:space="preserve"> PAGEREF _Toc161423433 \h </w:instrText>
        </w:r>
        <w:r>
          <w:rPr>
            <w:noProof/>
            <w:webHidden/>
          </w:rPr>
        </w:r>
        <w:r>
          <w:rPr>
            <w:noProof/>
            <w:webHidden/>
          </w:rPr>
          <w:fldChar w:fldCharType="separate"/>
        </w:r>
        <w:r>
          <w:rPr>
            <w:noProof/>
            <w:webHidden/>
          </w:rPr>
          <w:t>4</w:t>
        </w:r>
        <w:r>
          <w:rPr>
            <w:noProof/>
            <w:webHidden/>
          </w:rPr>
          <w:fldChar w:fldCharType="end"/>
        </w:r>
      </w:hyperlink>
    </w:p>
    <w:p w14:paraId="3A26C5A1" w14:textId="1F3BA3AB" w:rsidR="00B55C25" w:rsidRDefault="00B55C25">
      <w:pPr>
        <w:pStyle w:val="TOC3"/>
        <w:rPr>
          <w:rFonts w:eastAsiaTheme="minorEastAsia" w:cstheme="minorBidi"/>
          <w:i w:val="0"/>
          <w:iCs w:val="0"/>
          <w:noProof/>
          <w:kern w:val="2"/>
          <w:sz w:val="24"/>
          <w:szCs w:val="24"/>
          <w:lang w:val="en-US" w:eastAsia="en-US"/>
          <w14:ligatures w14:val="standardContextual"/>
        </w:rPr>
      </w:pPr>
      <w:hyperlink w:anchor="_Toc161423434" w:history="1">
        <w:r w:rsidRPr="00DC69BC">
          <w:rPr>
            <w:rStyle w:val="Hyperlink"/>
            <w:noProof/>
          </w:rPr>
          <w:t>1.5.3</w:t>
        </w:r>
        <w:r>
          <w:rPr>
            <w:rFonts w:eastAsiaTheme="minorEastAsia" w:cstheme="minorBidi"/>
            <w:i w:val="0"/>
            <w:iCs w:val="0"/>
            <w:noProof/>
            <w:kern w:val="2"/>
            <w:sz w:val="24"/>
            <w:szCs w:val="24"/>
            <w:lang w:val="en-US" w:eastAsia="en-US"/>
            <w14:ligatures w14:val="standardContextual"/>
          </w:rPr>
          <w:tab/>
        </w:r>
        <w:r w:rsidRPr="00DC69BC">
          <w:rPr>
            <w:rStyle w:val="Hyperlink"/>
            <w:noProof/>
          </w:rPr>
          <w:t>Fonctionnalités requises (du point de vue de l’utilisateur)</w:t>
        </w:r>
        <w:r>
          <w:rPr>
            <w:noProof/>
            <w:webHidden/>
          </w:rPr>
          <w:tab/>
        </w:r>
        <w:r>
          <w:rPr>
            <w:noProof/>
            <w:webHidden/>
          </w:rPr>
          <w:fldChar w:fldCharType="begin"/>
        </w:r>
        <w:r>
          <w:rPr>
            <w:noProof/>
            <w:webHidden/>
          </w:rPr>
          <w:instrText xml:space="preserve"> PAGEREF _Toc161423434 \h </w:instrText>
        </w:r>
        <w:r>
          <w:rPr>
            <w:noProof/>
            <w:webHidden/>
          </w:rPr>
        </w:r>
        <w:r>
          <w:rPr>
            <w:noProof/>
            <w:webHidden/>
          </w:rPr>
          <w:fldChar w:fldCharType="separate"/>
        </w:r>
        <w:r>
          <w:rPr>
            <w:noProof/>
            <w:webHidden/>
          </w:rPr>
          <w:t>4</w:t>
        </w:r>
        <w:r>
          <w:rPr>
            <w:noProof/>
            <w:webHidden/>
          </w:rPr>
          <w:fldChar w:fldCharType="end"/>
        </w:r>
      </w:hyperlink>
    </w:p>
    <w:p w14:paraId="7C789178" w14:textId="6E7159BF" w:rsidR="00B55C25" w:rsidRDefault="00B55C25">
      <w:pPr>
        <w:pStyle w:val="TOC1"/>
        <w:tabs>
          <w:tab w:val="left" w:pos="400"/>
          <w:tab w:val="right" w:leader="dot" w:pos="9060"/>
        </w:tabs>
        <w:rPr>
          <w:rFonts w:eastAsiaTheme="minorEastAsia" w:cstheme="minorBidi"/>
          <w:b w:val="0"/>
          <w:bCs w:val="0"/>
          <w:caps w:val="0"/>
          <w:noProof/>
          <w:kern w:val="2"/>
          <w:sz w:val="24"/>
          <w:szCs w:val="24"/>
          <w:lang w:val="en-US" w:eastAsia="en-US"/>
          <w14:ligatures w14:val="standardContextual"/>
        </w:rPr>
      </w:pPr>
      <w:hyperlink w:anchor="_Toc161423435" w:history="1">
        <w:r w:rsidRPr="00DC69BC">
          <w:rPr>
            <w:rStyle w:val="Hyperlink"/>
            <w:noProof/>
          </w:rPr>
          <w:t>2</w:t>
        </w:r>
        <w:r>
          <w:rPr>
            <w:rFonts w:eastAsiaTheme="minorEastAsia" w:cstheme="minorBidi"/>
            <w:b w:val="0"/>
            <w:bCs w:val="0"/>
            <w:caps w:val="0"/>
            <w:noProof/>
            <w:kern w:val="2"/>
            <w:sz w:val="24"/>
            <w:szCs w:val="24"/>
            <w:lang w:val="en-US" w:eastAsia="en-US"/>
            <w14:ligatures w14:val="standardContextual"/>
          </w:rPr>
          <w:tab/>
        </w:r>
        <w:r w:rsidRPr="00DC69BC">
          <w:rPr>
            <w:rStyle w:val="Hyperlink"/>
            <w:noProof/>
          </w:rPr>
          <w:t>Planification Initiale</w:t>
        </w:r>
        <w:r>
          <w:rPr>
            <w:noProof/>
            <w:webHidden/>
          </w:rPr>
          <w:tab/>
        </w:r>
        <w:r>
          <w:rPr>
            <w:noProof/>
            <w:webHidden/>
          </w:rPr>
          <w:fldChar w:fldCharType="begin"/>
        </w:r>
        <w:r>
          <w:rPr>
            <w:noProof/>
            <w:webHidden/>
          </w:rPr>
          <w:instrText xml:space="preserve"> PAGEREF _Toc161423435 \h </w:instrText>
        </w:r>
        <w:r>
          <w:rPr>
            <w:noProof/>
            <w:webHidden/>
          </w:rPr>
        </w:r>
        <w:r>
          <w:rPr>
            <w:noProof/>
            <w:webHidden/>
          </w:rPr>
          <w:fldChar w:fldCharType="separate"/>
        </w:r>
        <w:r>
          <w:rPr>
            <w:noProof/>
            <w:webHidden/>
          </w:rPr>
          <w:t>4</w:t>
        </w:r>
        <w:r>
          <w:rPr>
            <w:noProof/>
            <w:webHidden/>
          </w:rPr>
          <w:fldChar w:fldCharType="end"/>
        </w:r>
      </w:hyperlink>
    </w:p>
    <w:p w14:paraId="38719C95" w14:textId="6E5699EB" w:rsidR="00B55C25" w:rsidRDefault="00B55C25">
      <w:pPr>
        <w:pStyle w:val="TOC1"/>
        <w:tabs>
          <w:tab w:val="left" w:pos="400"/>
          <w:tab w:val="right" w:leader="dot" w:pos="9060"/>
        </w:tabs>
        <w:rPr>
          <w:rFonts w:eastAsiaTheme="minorEastAsia" w:cstheme="minorBidi"/>
          <w:b w:val="0"/>
          <w:bCs w:val="0"/>
          <w:caps w:val="0"/>
          <w:noProof/>
          <w:kern w:val="2"/>
          <w:sz w:val="24"/>
          <w:szCs w:val="24"/>
          <w:lang w:val="en-US" w:eastAsia="en-US"/>
          <w14:ligatures w14:val="standardContextual"/>
        </w:rPr>
      </w:pPr>
      <w:hyperlink w:anchor="_Toc161423436" w:history="1">
        <w:r w:rsidRPr="00DC69BC">
          <w:rPr>
            <w:rStyle w:val="Hyperlink"/>
            <w:noProof/>
          </w:rPr>
          <w:t>3</w:t>
        </w:r>
        <w:r>
          <w:rPr>
            <w:rFonts w:eastAsiaTheme="minorEastAsia" w:cstheme="minorBidi"/>
            <w:b w:val="0"/>
            <w:bCs w:val="0"/>
            <w:caps w:val="0"/>
            <w:noProof/>
            <w:kern w:val="2"/>
            <w:sz w:val="24"/>
            <w:szCs w:val="24"/>
            <w:lang w:val="en-US" w:eastAsia="en-US"/>
            <w14:ligatures w14:val="standardContextual"/>
          </w:rPr>
          <w:tab/>
        </w:r>
        <w:r w:rsidRPr="00DC69BC">
          <w:rPr>
            <w:rStyle w:val="Hyperlink"/>
            <w:noProof/>
          </w:rPr>
          <w:t>Analyse fonctionnelle</w:t>
        </w:r>
        <w:r>
          <w:rPr>
            <w:noProof/>
            <w:webHidden/>
          </w:rPr>
          <w:tab/>
        </w:r>
        <w:r>
          <w:rPr>
            <w:noProof/>
            <w:webHidden/>
          </w:rPr>
          <w:fldChar w:fldCharType="begin"/>
        </w:r>
        <w:r>
          <w:rPr>
            <w:noProof/>
            <w:webHidden/>
          </w:rPr>
          <w:instrText xml:space="preserve"> PAGEREF _Toc161423436 \h </w:instrText>
        </w:r>
        <w:r>
          <w:rPr>
            <w:noProof/>
            <w:webHidden/>
          </w:rPr>
        </w:r>
        <w:r>
          <w:rPr>
            <w:noProof/>
            <w:webHidden/>
          </w:rPr>
          <w:fldChar w:fldCharType="separate"/>
        </w:r>
        <w:r>
          <w:rPr>
            <w:noProof/>
            <w:webHidden/>
          </w:rPr>
          <w:t>5</w:t>
        </w:r>
        <w:r>
          <w:rPr>
            <w:noProof/>
            <w:webHidden/>
          </w:rPr>
          <w:fldChar w:fldCharType="end"/>
        </w:r>
      </w:hyperlink>
    </w:p>
    <w:p w14:paraId="7990E0DC" w14:textId="4F036007" w:rsidR="00B55C25" w:rsidRDefault="00B55C25">
      <w:pPr>
        <w:pStyle w:val="TOC3"/>
        <w:rPr>
          <w:rFonts w:eastAsiaTheme="minorEastAsia" w:cstheme="minorBidi"/>
          <w:i w:val="0"/>
          <w:iCs w:val="0"/>
          <w:noProof/>
          <w:kern w:val="2"/>
          <w:sz w:val="24"/>
          <w:szCs w:val="24"/>
          <w:lang w:val="en-US" w:eastAsia="en-US"/>
          <w14:ligatures w14:val="standardContextual"/>
        </w:rPr>
      </w:pPr>
      <w:hyperlink w:anchor="_Toc161423437" w:history="1">
        <w:r w:rsidRPr="00DC69BC">
          <w:rPr>
            <w:rStyle w:val="Hyperlink"/>
            <w:noProof/>
          </w:rPr>
          <w:t>3.1.1</w:t>
        </w:r>
        <w:r>
          <w:rPr>
            <w:rFonts w:eastAsiaTheme="minorEastAsia" w:cstheme="minorBidi"/>
            <w:i w:val="0"/>
            <w:iCs w:val="0"/>
            <w:noProof/>
            <w:kern w:val="2"/>
            <w:sz w:val="24"/>
            <w:szCs w:val="24"/>
            <w:lang w:val="en-US" w:eastAsia="en-US"/>
            <w14:ligatures w14:val="standardContextual"/>
          </w:rPr>
          <w:tab/>
        </w:r>
        <w:r w:rsidRPr="00DC69BC">
          <w:rPr>
            <w:rStyle w:val="Hyperlink"/>
            <w:noProof/>
          </w:rPr>
          <w:t>Chambre</w:t>
        </w:r>
        <w:r>
          <w:rPr>
            <w:noProof/>
            <w:webHidden/>
          </w:rPr>
          <w:tab/>
        </w:r>
        <w:r>
          <w:rPr>
            <w:noProof/>
            <w:webHidden/>
          </w:rPr>
          <w:fldChar w:fldCharType="begin"/>
        </w:r>
        <w:r>
          <w:rPr>
            <w:noProof/>
            <w:webHidden/>
          </w:rPr>
          <w:instrText xml:space="preserve"> PAGEREF _Toc161423437 \h </w:instrText>
        </w:r>
        <w:r>
          <w:rPr>
            <w:noProof/>
            <w:webHidden/>
          </w:rPr>
        </w:r>
        <w:r>
          <w:rPr>
            <w:noProof/>
            <w:webHidden/>
          </w:rPr>
          <w:fldChar w:fldCharType="separate"/>
        </w:r>
        <w:r>
          <w:rPr>
            <w:noProof/>
            <w:webHidden/>
          </w:rPr>
          <w:t>5</w:t>
        </w:r>
        <w:r>
          <w:rPr>
            <w:noProof/>
            <w:webHidden/>
          </w:rPr>
          <w:fldChar w:fldCharType="end"/>
        </w:r>
      </w:hyperlink>
    </w:p>
    <w:p w14:paraId="460F44DE" w14:textId="07AA252B" w:rsidR="00B55C25" w:rsidRDefault="00B55C25">
      <w:pPr>
        <w:pStyle w:val="TOC3"/>
        <w:rPr>
          <w:rFonts w:eastAsiaTheme="minorEastAsia" w:cstheme="minorBidi"/>
          <w:i w:val="0"/>
          <w:iCs w:val="0"/>
          <w:noProof/>
          <w:kern w:val="2"/>
          <w:sz w:val="24"/>
          <w:szCs w:val="24"/>
          <w:lang w:val="en-US" w:eastAsia="en-US"/>
          <w14:ligatures w14:val="standardContextual"/>
        </w:rPr>
      </w:pPr>
      <w:hyperlink w:anchor="_Toc161423438" w:history="1">
        <w:r w:rsidRPr="00DC69BC">
          <w:rPr>
            <w:rStyle w:val="Hyperlink"/>
            <w:noProof/>
          </w:rPr>
          <w:t>3.1.2</w:t>
        </w:r>
        <w:r>
          <w:rPr>
            <w:rFonts w:eastAsiaTheme="minorEastAsia" w:cstheme="minorBidi"/>
            <w:i w:val="0"/>
            <w:iCs w:val="0"/>
            <w:noProof/>
            <w:kern w:val="2"/>
            <w:sz w:val="24"/>
            <w:szCs w:val="24"/>
            <w:lang w:val="en-US" w:eastAsia="en-US"/>
            <w14:ligatures w14:val="standardContextual"/>
          </w:rPr>
          <w:tab/>
        </w:r>
        <w:r w:rsidRPr="00DC69BC">
          <w:rPr>
            <w:rStyle w:val="Hyperlink"/>
            <w:noProof/>
          </w:rPr>
          <w:t>Appartement</w:t>
        </w:r>
        <w:r>
          <w:rPr>
            <w:noProof/>
            <w:webHidden/>
          </w:rPr>
          <w:tab/>
        </w:r>
        <w:r>
          <w:rPr>
            <w:noProof/>
            <w:webHidden/>
          </w:rPr>
          <w:fldChar w:fldCharType="begin"/>
        </w:r>
        <w:r>
          <w:rPr>
            <w:noProof/>
            <w:webHidden/>
          </w:rPr>
          <w:instrText xml:space="preserve"> PAGEREF _Toc161423438 \h </w:instrText>
        </w:r>
        <w:r>
          <w:rPr>
            <w:noProof/>
            <w:webHidden/>
          </w:rPr>
        </w:r>
        <w:r>
          <w:rPr>
            <w:noProof/>
            <w:webHidden/>
          </w:rPr>
          <w:fldChar w:fldCharType="separate"/>
        </w:r>
        <w:r>
          <w:rPr>
            <w:noProof/>
            <w:webHidden/>
          </w:rPr>
          <w:t>5</w:t>
        </w:r>
        <w:r>
          <w:rPr>
            <w:noProof/>
            <w:webHidden/>
          </w:rPr>
          <w:fldChar w:fldCharType="end"/>
        </w:r>
      </w:hyperlink>
    </w:p>
    <w:p w14:paraId="52D1D6AF" w14:textId="1EC0272C" w:rsidR="00B55C25" w:rsidRDefault="00B55C25">
      <w:pPr>
        <w:pStyle w:val="TOC3"/>
        <w:rPr>
          <w:rFonts w:eastAsiaTheme="minorEastAsia" w:cstheme="minorBidi"/>
          <w:i w:val="0"/>
          <w:iCs w:val="0"/>
          <w:noProof/>
          <w:kern w:val="2"/>
          <w:sz w:val="24"/>
          <w:szCs w:val="24"/>
          <w:lang w:val="en-US" w:eastAsia="en-US"/>
          <w14:ligatures w14:val="standardContextual"/>
        </w:rPr>
      </w:pPr>
      <w:hyperlink w:anchor="_Toc161423439" w:history="1">
        <w:r w:rsidRPr="00DC69BC">
          <w:rPr>
            <w:rStyle w:val="Hyperlink"/>
            <w:noProof/>
          </w:rPr>
          <w:t>3.1.3</w:t>
        </w:r>
        <w:r>
          <w:rPr>
            <w:rFonts w:eastAsiaTheme="minorEastAsia" w:cstheme="minorBidi"/>
            <w:i w:val="0"/>
            <w:iCs w:val="0"/>
            <w:noProof/>
            <w:kern w:val="2"/>
            <w:sz w:val="24"/>
            <w:szCs w:val="24"/>
            <w:lang w:val="en-US" w:eastAsia="en-US"/>
            <w14:ligatures w14:val="standardContextual"/>
          </w:rPr>
          <w:tab/>
        </w:r>
        <w:r w:rsidRPr="00DC69BC">
          <w:rPr>
            <w:rStyle w:val="Hyperlink"/>
            <w:noProof/>
          </w:rPr>
          <w:t>Salle de bain</w:t>
        </w:r>
        <w:r>
          <w:rPr>
            <w:noProof/>
            <w:webHidden/>
          </w:rPr>
          <w:tab/>
        </w:r>
        <w:r>
          <w:rPr>
            <w:noProof/>
            <w:webHidden/>
          </w:rPr>
          <w:fldChar w:fldCharType="begin"/>
        </w:r>
        <w:r>
          <w:rPr>
            <w:noProof/>
            <w:webHidden/>
          </w:rPr>
          <w:instrText xml:space="preserve"> PAGEREF _Toc161423439 \h </w:instrText>
        </w:r>
        <w:r>
          <w:rPr>
            <w:noProof/>
            <w:webHidden/>
          </w:rPr>
        </w:r>
        <w:r>
          <w:rPr>
            <w:noProof/>
            <w:webHidden/>
          </w:rPr>
          <w:fldChar w:fldCharType="separate"/>
        </w:r>
        <w:r>
          <w:rPr>
            <w:noProof/>
            <w:webHidden/>
          </w:rPr>
          <w:t>6</w:t>
        </w:r>
        <w:r>
          <w:rPr>
            <w:noProof/>
            <w:webHidden/>
          </w:rPr>
          <w:fldChar w:fldCharType="end"/>
        </w:r>
      </w:hyperlink>
    </w:p>
    <w:p w14:paraId="5725CFD7" w14:textId="6A109AD8" w:rsidR="00B55C25" w:rsidRDefault="00B55C25">
      <w:pPr>
        <w:pStyle w:val="TOC3"/>
        <w:rPr>
          <w:rFonts w:eastAsiaTheme="minorEastAsia" w:cstheme="minorBidi"/>
          <w:i w:val="0"/>
          <w:iCs w:val="0"/>
          <w:noProof/>
          <w:kern w:val="2"/>
          <w:sz w:val="24"/>
          <w:szCs w:val="24"/>
          <w:lang w:val="en-US" w:eastAsia="en-US"/>
          <w14:ligatures w14:val="standardContextual"/>
        </w:rPr>
      </w:pPr>
      <w:hyperlink w:anchor="_Toc161423440" w:history="1">
        <w:r w:rsidRPr="00DC69BC">
          <w:rPr>
            <w:rStyle w:val="Hyperlink"/>
            <w:noProof/>
          </w:rPr>
          <w:t>3.1.4</w:t>
        </w:r>
        <w:r>
          <w:rPr>
            <w:rFonts w:eastAsiaTheme="minorEastAsia" w:cstheme="minorBidi"/>
            <w:i w:val="0"/>
            <w:iCs w:val="0"/>
            <w:noProof/>
            <w:kern w:val="2"/>
            <w:sz w:val="24"/>
            <w:szCs w:val="24"/>
            <w:lang w:val="en-US" w:eastAsia="en-US"/>
            <w14:ligatures w14:val="standardContextual"/>
          </w:rPr>
          <w:tab/>
        </w:r>
        <w:r w:rsidRPr="00DC69BC">
          <w:rPr>
            <w:rStyle w:val="Hyperlink"/>
            <w:noProof/>
          </w:rPr>
          <w:t>Jardin</w:t>
        </w:r>
        <w:r>
          <w:rPr>
            <w:noProof/>
            <w:webHidden/>
          </w:rPr>
          <w:tab/>
        </w:r>
        <w:r>
          <w:rPr>
            <w:noProof/>
            <w:webHidden/>
          </w:rPr>
          <w:fldChar w:fldCharType="begin"/>
        </w:r>
        <w:r>
          <w:rPr>
            <w:noProof/>
            <w:webHidden/>
          </w:rPr>
          <w:instrText xml:space="preserve"> PAGEREF _Toc161423440 \h </w:instrText>
        </w:r>
        <w:r>
          <w:rPr>
            <w:noProof/>
            <w:webHidden/>
          </w:rPr>
        </w:r>
        <w:r>
          <w:rPr>
            <w:noProof/>
            <w:webHidden/>
          </w:rPr>
          <w:fldChar w:fldCharType="separate"/>
        </w:r>
        <w:r>
          <w:rPr>
            <w:noProof/>
            <w:webHidden/>
          </w:rPr>
          <w:t>6</w:t>
        </w:r>
        <w:r>
          <w:rPr>
            <w:noProof/>
            <w:webHidden/>
          </w:rPr>
          <w:fldChar w:fldCharType="end"/>
        </w:r>
      </w:hyperlink>
    </w:p>
    <w:p w14:paraId="60A343E5" w14:textId="2D09774F" w:rsidR="00B55C25" w:rsidRDefault="00B55C25">
      <w:pPr>
        <w:pStyle w:val="TOC3"/>
        <w:rPr>
          <w:rFonts w:eastAsiaTheme="minorEastAsia" w:cstheme="minorBidi"/>
          <w:i w:val="0"/>
          <w:iCs w:val="0"/>
          <w:noProof/>
          <w:kern w:val="2"/>
          <w:sz w:val="24"/>
          <w:szCs w:val="24"/>
          <w:lang w:val="en-US" w:eastAsia="en-US"/>
          <w14:ligatures w14:val="standardContextual"/>
        </w:rPr>
      </w:pPr>
      <w:hyperlink w:anchor="_Toc161423441" w:history="1">
        <w:r w:rsidRPr="00DC69BC">
          <w:rPr>
            <w:rStyle w:val="Hyperlink"/>
            <w:noProof/>
          </w:rPr>
          <w:t>3.1.5</w:t>
        </w:r>
        <w:r>
          <w:rPr>
            <w:rFonts w:eastAsiaTheme="minorEastAsia" w:cstheme="minorBidi"/>
            <w:i w:val="0"/>
            <w:iCs w:val="0"/>
            <w:noProof/>
            <w:kern w:val="2"/>
            <w:sz w:val="24"/>
            <w:szCs w:val="24"/>
            <w:lang w:val="en-US" w:eastAsia="en-US"/>
            <w14:ligatures w14:val="standardContextual"/>
          </w:rPr>
          <w:tab/>
        </w:r>
        <w:r w:rsidRPr="00DC69BC">
          <w:rPr>
            <w:rStyle w:val="Hyperlink"/>
            <w:noProof/>
          </w:rPr>
          <w:t>Studio</w:t>
        </w:r>
        <w:r>
          <w:rPr>
            <w:noProof/>
            <w:webHidden/>
          </w:rPr>
          <w:tab/>
        </w:r>
        <w:r>
          <w:rPr>
            <w:noProof/>
            <w:webHidden/>
          </w:rPr>
          <w:fldChar w:fldCharType="begin"/>
        </w:r>
        <w:r>
          <w:rPr>
            <w:noProof/>
            <w:webHidden/>
          </w:rPr>
          <w:instrText xml:space="preserve"> PAGEREF _Toc161423441 \h </w:instrText>
        </w:r>
        <w:r>
          <w:rPr>
            <w:noProof/>
            <w:webHidden/>
          </w:rPr>
        </w:r>
        <w:r>
          <w:rPr>
            <w:noProof/>
            <w:webHidden/>
          </w:rPr>
          <w:fldChar w:fldCharType="separate"/>
        </w:r>
        <w:r>
          <w:rPr>
            <w:noProof/>
            <w:webHidden/>
          </w:rPr>
          <w:t>6</w:t>
        </w:r>
        <w:r>
          <w:rPr>
            <w:noProof/>
            <w:webHidden/>
          </w:rPr>
          <w:fldChar w:fldCharType="end"/>
        </w:r>
      </w:hyperlink>
    </w:p>
    <w:p w14:paraId="72708B65" w14:textId="4BCB1E36" w:rsidR="00B55C25" w:rsidRDefault="00B55C25">
      <w:pPr>
        <w:pStyle w:val="TOC3"/>
        <w:rPr>
          <w:rFonts w:eastAsiaTheme="minorEastAsia" w:cstheme="minorBidi"/>
          <w:i w:val="0"/>
          <w:iCs w:val="0"/>
          <w:noProof/>
          <w:kern w:val="2"/>
          <w:sz w:val="24"/>
          <w:szCs w:val="24"/>
          <w:lang w:val="en-US" w:eastAsia="en-US"/>
          <w14:ligatures w14:val="standardContextual"/>
        </w:rPr>
      </w:pPr>
      <w:hyperlink w:anchor="_Toc161423442" w:history="1">
        <w:r w:rsidRPr="00DC69BC">
          <w:rPr>
            <w:rStyle w:val="Hyperlink"/>
            <w:noProof/>
          </w:rPr>
          <w:t>3.1.6</w:t>
        </w:r>
        <w:r>
          <w:rPr>
            <w:rFonts w:eastAsiaTheme="minorEastAsia" w:cstheme="minorBidi"/>
            <w:i w:val="0"/>
            <w:iCs w:val="0"/>
            <w:noProof/>
            <w:kern w:val="2"/>
            <w:sz w:val="24"/>
            <w:szCs w:val="24"/>
            <w:lang w:val="en-US" w:eastAsia="en-US"/>
            <w14:ligatures w14:val="standardContextual"/>
          </w:rPr>
          <w:tab/>
        </w:r>
        <w:r w:rsidRPr="00DC69BC">
          <w:rPr>
            <w:rStyle w:val="Hyperlink"/>
            <w:noProof/>
          </w:rPr>
          <w:t>Parking</w:t>
        </w:r>
        <w:r>
          <w:rPr>
            <w:noProof/>
            <w:webHidden/>
          </w:rPr>
          <w:tab/>
        </w:r>
        <w:r>
          <w:rPr>
            <w:noProof/>
            <w:webHidden/>
          </w:rPr>
          <w:fldChar w:fldCharType="begin"/>
        </w:r>
        <w:r>
          <w:rPr>
            <w:noProof/>
            <w:webHidden/>
          </w:rPr>
          <w:instrText xml:space="preserve"> PAGEREF _Toc161423442 \h </w:instrText>
        </w:r>
        <w:r>
          <w:rPr>
            <w:noProof/>
            <w:webHidden/>
          </w:rPr>
        </w:r>
        <w:r>
          <w:rPr>
            <w:noProof/>
            <w:webHidden/>
          </w:rPr>
          <w:fldChar w:fldCharType="separate"/>
        </w:r>
        <w:r>
          <w:rPr>
            <w:noProof/>
            <w:webHidden/>
          </w:rPr>
          <w:t>7</w:t>
        </w:r>
        <w:r>
          <w:rPr>
            <w:noProof/>
            <w:webHidden/>
          </w:rPr>
          <w:fldChar w:fldCharType="end"/>
        </w:r>
      </w:hyperlink>
    </w:p>
    <w:p w14:paraId="62A08E69" w14:textId="143DBB9F" w:rsidR="00B55C25" w:rsidRDefault="00B55C25">
      <w:pPr>
        <w:pStyle w:val="TOC3"/>
        <w:rPr>
          <w:rFonts w:eastAsiaTheme="minorEastAsia" w:cstheme="minorBidi"/>
          <w:i w:val="0"/>
          <w:iCs w:val="0"/>
          <w:noProof/>
          <w:kern w:val="2"/>
          <w:sz w:val="24"/>
          <w:szCs w:val="24"/>
          <w:lang w:val="en-US" w:eastAsia="en-US"/>
          <w14:ligatures w14:val="standardContextual"/>
        </w:rPr>
      </w:pPr>
      <w:hyperlink w:anchor="_Toc161423443" w:history="1">
        <w:r w:rsidRPr="00DC69BC">
          <w:rPr>
            <w:rStyle w:val="Hyperlink"/>
            <w:noProof/>
          </w:rPr>
          <w:t>3.1.7</w:t>
        </w:r>
        <w:r>
          <w:rPr>
            <w:rFonts w:eastAsiaTheme="minorEastAsia" w:cstheme="minorBidi"/>
            <w:i w:val="0"/>
            <w:iCs w:val="0"/>
            <w:noProof/>
            <w:kern w:val="2"/>
            <w:sz w:val="24"/>
            <w:szCs w:val="24"/>
            <w:lang w:val="en-US" w:eastAsia="en-US"/>
            <w14:ligatures w14:val="standardContextual"/>
          </w:rPr>
          <w:tab/>
        </w:r>
        <w:r w:rsidRPr="00DC69BC">
          <w:rPr>
            <w:rStyle w:val="Hyperlink"/>
            <w:noProof/>
          </w:rPr>
          <w:t>Salon</w:t>
        </w:r>
        <w:r>
          <w:rPr>
            <w:noProof/>
            <w:webHidden/>
          </w:rPr>
          <w:tab/>
        </w:r>
        <w:r>
          <w:rPr>
            <w:noProof/>
            <w:webHidden/>
          </w:rPr>
          <w:fldChar w:fldCharType="begin"/>
        </w:r>
        <w:r>
          <w:rPr>
            <w:noProof/>
            <w:webHidden/>
          </w:rPr>
          <w:instrText xml:space="preserve"> PAGEREF _Toc161423443 \h </w:instrText>
        </w:r>
        <w:r>
          <w:rPr>
            <w:noProof/>
            <w:webHidden/>
          </w:rPr>
        </w:r>
        <w:r>
          <w:rPr>
            <w:noProof/>
            <w:webHidden/>
          </w:rPr>
          <w:fldChar w:fldCharType="separate"/>
        </w:r>
        <w:r>
          <w:rPr>
            <w:noProof/>
            <w:webHidden/>
          </w:rPr>
          <w:t>7</w:t>
        </w:r>
        <w:r>
          <w:rPr>
            <w:noProof/>
            <w:webHidden/>
          </w:rPr>
          <w:fldChar w:fldCharType="end"/>
        </w:r>
      </w:hyperlink>
    </w:p>
    <w:p w14:paraId="44844190" w14:textId="18BCB519" w:rsidR="00B55C25" w:rsidRDefault="00B55C25">
      <w:pPr>
        <w:pStyle w:val="TOC3"/>
        <w:rPr>
          <w:rFonts w:eastAsiaTheme="minorEastAsia" w:cstheme="minorBidi"/>
          <w:i w:val="0"/>
          <w:iCs w:val="0"/>
          <w:noProof/>
          <w:kern w:val="2"/>
          <w:sz w:val="24"/>
          <w:szCs w:val="24"/>
          <w:lang w:val="en-US" w:eastAsia="en-US"/>
          <w14:ligatures w14:val="standardContextual"/>
        </w:rPr>
      </w:pPr>
      <w:hyperlink w:anchor="_Toc161423444" w:history="1">
        <w:r w:rsidRPr="00DC69BC">
          <w:rPr>
            <w:rStyle w:val="Hyperlink"/>
            <w:noProof/>
          </w:rPr>
          <w:t>3.1.8</w:t>
        </w:r>
        <w:r>
          <w:rPr>
            <w:rFonts w:eastAsiaTheme="minorEastAsia" w:cstheme="minorBidi"/>
            <w:i w:val="0"/>
            <w:iCs w:val="0"/>
            <w:noProof/>
            <w:kern w:val="2"/>
            <w:sz w:val="24"/>
            <w:szCs w:val="24"/>
            <w:lang w:val="en-US" w:eastAsia="en-US"/>
            <w14:ligatures w14:val="standardContextual"/>
          </w:rPr>
          <w:tab/>
        </w:r>
        <w:r w:rsidRPr="00DC69BC">
          <w:rPr>
            <w:rStyle w:val="Hyperlink"/>
            <w:noProof/>
          </w:rPr>
          <w:t>Salle de jeu</w:t>
        </w:r>
        <w:r>
          <w:rPr>
            <w:noProof/>
            <w:webHidden/>
          </w:rPr>
          <w:tab/>
        </w:r>
        <w:r>
          <w:rPr>
            <w:noProof/>
            <w:webHidden/>
          </w:rPr>
          <w:fldChar w:fldCharType="begin"/>
        </w:r>
        <w:r>
          <w:rPr>
            <w:noProof/>
            <w:webHidden/>
          </w:rPr>
          <w:instrText xml:space="preserve"> PAGEREF _Toc161423444 \h </w:instrText>
        </w:r>
        <w:r>
          <w:rPr>
            <w:noProof/>
            <w:webHidden/>
          </w:rPr>
        </w:r>
        <w:r>
          <w:rPr>
            <w:noProof/>
            <w:webHidden/>
          </w:rPr>
          <w:fldChar w:fldCharType="separate"/>
        </w:r>
        <w:r>
          <w:rPr>
            <w:noProof/>
            <w:webHidden/>
          </w:rPr>
          <w:t>8</w:t>
        </w:r>
        <w:r>
          <w:rPr>
            <w:noProof/>
            <w:webHidden/>
          </w:rPr>
          <w:fldChar w:fldCharType="end"/>
        </w:r>
      </w:hyperlink>
    </w:p>
    <w:p w14:paraId="20D40EFA" w14:textId="1027B4C0" w:rsidR="00B55C25" w:rsidRDefault="00B55C25">
      <w:pPr>
        <w:pStyle w:val="TOC3"/>
        <w:rPr>
          <w:rFonts w:eastAsiaTheme="minorEastAsia" w:cstheme="minorBidi"/>
          <w:i w:val="0"/>
          <w:iCs w:val="0"/>
          <w:noProof/>
          <w:kern w:val="2"/>
          <w:sz w:val="24"/>
          <w:szCs w:val="24"/>
          <w:lang w:val="en-US" w:eastAsia="en-US"/>
          <w14:ligatures w14:val="standardContextual"/>
        </w:rPr>
      </w:pPr>
      <w:hyperlink w:anchor="_Toc161423445" w:history="1">
        <w:r w:rsidRPr="00DC69BC">
          <w:rPr>
            <w:rStyle w:val="Hyperlink"/>
            <w:noProof/>
          </w:rPr>
          <w:t>3.1.9</w:t>
        </w:r>
        <w:r>
          <w:rPr>
            <w:rFonts w:eastAsiaTheme="minorEastAsia" w:cstheme="minorBidi"/>
            <w:i w:val="0"/>
            <w:iCs w:val="0"/>
            <w:noProof/>
            <w:kern w:val="2"/>
            <w:sz w:val="24"/>
            <w:szCs w:val="24"/>
            <w:lang w:val="en-US" w:eastAsia="en-US"/>
            <w14:ligatures w14:val="standardContextual"/>
          </w:rPr>
          <w:tab/>
        </w:r>
        <w:r w:rsidRPr="00DC69BC">
          <w:rPr>
            <w:rStyle w:val="Hyperlink"/>
            <w:noProof/>
          </w:rPr>
          <w:t>Bureaux (entreprise)</w:t>
        </w:r>
        <w:r>
          <w:rPr>
            <w:noProof/>
            <w:webHidden/>
          </w:rPr>
          <w:tab/>
        </w:r>
        <w:r>
          <w:rPr>
            <w:noProof/>
            <w:webHidden/>
          </w:rPr>
          <w:fldChar w:fldCharType="begin"/>
        </w:r>
        <w:r>
          <w:rPr>
            <w:noProof/>
            <w:webHidden/>
          </w:rPr>
          <w:instrText xml:space="preserve"> PAGEREF _Toc161423445 \h </w:instrText>
        </w:r>
        <w:r>
          <w:rPr>
            <w:noProof/>
            <w:webHidden/>
          </w:rPr>
        </w:r>
        <w:r>
          <w:rPr>
            <w:noProof/>
            <w:webHidden/>
          </w:rPr>
          <w:fldChar w:fldCharType="separate"/>
        </w:r>
        <w:r>
          <w:rPr>
            <w:noProof/>
            <w:webHidden/>
          </w:rPr>
          <w:t>8</w:t>
        </w:r>
        <w:r>
          <w:rPr>
            <w:noProof/>
            <w:webHidden/>
          </w:rPr>
          <w:fldChar w:fldCharType="end"/>
        </w:r>
      </w:hyperlink>
    </w:p>
    <w:p w14:paraId="024F4240" w14:textId="2B307456" w:rsidR="00B55C25" w:rsidRDefault="00B55C25">
      <w:pPr>
        <w:pStyle w:val="TOC3"/>
        <w:rPr>
          <w:rFonts w:eastAsiaTheme="minorEastAsia" w:cstheme="minorBidi"/>
          <w:i w:val="0"/>
          <w:iCs w:val="0"/>
          <w:noProof/>
          <w:kern w:val="2"/>
          <w:sz w:val="24"/>
          <w:szCs w:val="24"/>
          <w:lang w:val="en-US" w:eastAsia="en-US"/>
          <w14:ligatures w14:val="standardContextual"/>
        </w:rPr>
      </w:pPr>
      <w:hyperlink w:anchor="_Toc161423446" w:history="1">
        <w:r w:rsidRPr="00DC69BC">
          <w:rPr>
            <w:rStyle w:val="Hyperlink"/>
            <w:noProof/>
          </w:rPr>
          <w:t>3.1.10</w:t>
        </w:r>
        <w:r>
          <w:rPr>
            <w:rFonts w:eastAsiaTheme="minorEastAsia" w:cstheme="minorBidi"/>
            <w:i w:val="0"/>
            <w:iCs w:val="0"/>
            <w:noProof/>
            <w:kern w:val="2"/>
            <w:sz w:val="24"/>
            <w:szCs w:val="24"/>
            <w:lang w:val="en-US" w:eastAsia="en-US"/>
            <w14:ligatures w14:val="standardContextual"/>
          </w:rPr>
          <w:tab/>
        </w:r>
        <w:r w:rsidRPr="00DC69BC">
          <w:rPr>
            <w:rStyle w:val="Hyperlink"/>
            <w:noProof/>
          </w:rPr>
          <w:t>Studio 4eme étage</w:t>
        </w:r>
        <w:r>
          <w:rPr>
            <w:noProof/>
            <w:webHidden/>
          </w:rPr>
          <w:tab/>
        </w:r>
        <w:r>
          <w:rPr>
            <w:noProof/>
            <w:webHidden/>
          </w:rPr>
          <w:fldChar w:fldCharType="begin"/>
        </w:r>
        <w:r>
          <w:rPr>
            <w:noProof/>
            <w:webHidden/>
          </w:rPr>
          <w:instrText xml:space="preserve"> PAGEREF _Toc161423446 \h </w:instrText>
        </w:r>
        <w:r>
          <w:rPr>
            <w:noProof/>
            <w:webHidden/>
          </w:rPr>
        </w:r>
        <w:r>
          <w:rPr>
            <w:noProof/>
            <w:webHidden/>
          </w:rPr>
          <w:fldChar w:fldCharType="separate"/>
        </w:r>
        <w:r>
          <w:rPr>
            <w:noProof/>
            <w:webHidden/>
          </w:rPr>
          <w:t>9</w:t>
        </w:r>
        <w:r>
          <w:rPr>
            <w:noProof/>
            <w:webHidden/>
          </w:rPr>
          <w:fldChar w:fldCharType="end"/>
        </w:r>
      </w:hyperlink>
    </w:p>
    <w:p w14:paraId="35AD31EB" w14:textId="375A9910" w:rsidR="00B55C25" w:rsidRDefault="00B55C25">
      <w:pPr>
        <w:pStyle w:val="TOC3"/>
        <w:rPr>
          <w:rFonts w:eastAsiaTheme="minorEastAsia" w:cstheme="minorBidi"/>
          <w:i w:val="0"/>
          <w:iCs w:val="0"/>
          <w:noProof/>
          <w:kern w:val="2"/>
          <w:sz w:val="24"/>
          <w:szCs w:val="24"/>
          <w:lang w:val="en-US" w:eastAsia="en-US"/>
          <w14:ligatures w14:val="standardContextual"/>
        </w:rPr>
      </w:pPr>
      <w:hyperlink w:anchor="_Toc161423447" w:history="1">
        <w:r w:rsidRPr="00DC69BC">
          <w:rPr>
            <w:rStyle w:val="Hyperlink"/>
            <w:noProof/>
          </w:rPr>
          <w:t>3.1.11</w:t>
        </w:r>
        <w:r>
          <w:rPr>
            <w:rFonts w:eastAsiaTheme="minorEastAsia" w:cstheme="minorBidi"/>
            <w:i w:val="0"/>
            <w:iCs w:val="0"/>
            <w:noProof/>
            <w:kern w:val="2"/>
            <w:sz w:val="24"/>
            <w:szCs w:val="24"/>
            <w:lang w:val="en-US" w:eastAsia="en-US"/>
            <w14:ligatures w14:val="standardContextual"/>
          </w:rPr>
          <w:tab/>
        </w:r>
        <w:r w:rsidRPr="00DC69BC">
          <w:rPr>
            <w:rStyle w:val="Hyperlink"/>
            <w:noProof/>
          </w:rPr>
          <w:t>Bureau personnel</w:t>
        </w:r>
        <w:r>
          <w:rPr>
            <w:noProof/>
            <w:webHidden/>
          </w:rPr>
          <w:tab/>
        </w:r>
        <w:r>
          <w:rPr>
            <w:noProof/>
            <w:webHidden/>
          </w:rPr>
          <w:fldChar w:fldCharType="begin"/>
        </w:r>
        <w:r>
          <w:rPr>
            <w:noProof/>
            <w:webHidden/>
          </w:rPr>
          <w:instrText xml:space="preserve"> PAGEREF _Toc161423447 \h </w:instrText>
        </w:r>
        <w:r>
          <w:rPr>
            <w:noProof/>
            <w:webHidden/>
          </w:rPr>
        </w:r>
        <w:r>
          <w:rPr>
            <w:noProof/>
            <w:webHidden/>
          </w:rPr>
          <w:fldChar w:fldCharType="separate"/>
        </w:r>
        <w:r>
          <w:rPr>
            <w:noProof/>
            <w:webHidden/>
          </w:rPr>
          <w:t>9</w:t>
        </w:r>
        <w:r>
          <w:rPr>
            <w:noProof/>
            <w:webHidden/>
          </w:rPr>
          <w:fldChar w:fldCharType="end"/>
        </w:r>
      </w:hyperlink>
    </w:p>
    <w:p w14:paraId="5060E5B4" w14:textId="0B607B4C" w:rsidR="00B55C25" w:rsidRDefault="00B55C25">
      <w:pPr>
        <w:pStyle w:val="TOC3"/>
        <w:rPr>
          <w:rFonts w:eastAsiaTheme="minorEastAsia" w:cstheme="minorBidi"/>
          <w:i w:val="0"/>
          <w:iCs w:val="0"/>
          <w:noProof/>
          <w:kern w:val="2"/>
          <w:sz w:val="24"/>
          <w:szCs w:val="24"/>
          <w:lang w:val="en-US" w:eastAsia="en-US"/>
          <w14:ligatures w14:val="standardContextual"/>
        </w:rPr>
      </w:pPr>
      <w:hyperlink w:anchor="_Toc161423448" w:history="1">
        <w:r w:rsidRPr="00DC69BC">
          <w:rPr>
            <w:rStyle w:val="Hyperlink"/>
            <w:noProof/>
          </w:rPr>
          <w:t>3.1.12</w:t>
        </w:r>
        <w:r>
          <w:rPr>
            <w:rFonts w:eastAsiaTheme="minorEastAsia" w:cstheme="minorBidi"/>
            <w:i w:val="0"/>
            <w:iCs w:val="0"/>
            <w:noProof/>
            <w:kern w:val="2"/>
            <w:sz w:val="24"/>
            <w:szCs w:val="24"/>
            <w:lang w:val="en-US" w:eastAsia="en-US"/>
            <w14:ligatures w14:val="standardContextual"/>
          </w:rPr>
          <w:tab/>
        </w:r>
        <w:r w:rsidRPr="00DC69BC">
          <w:rPr>
            <w:rStyle w:val="Hyperlink"/>
            <w:noProof/>
          </w:rPr>
          <w:t>Toit</w:t>
        </w:r>
        <w:r>
          <w:rPr>
            <w:noProof/>
            <w:webHidden/>
          </w:rPr>
          <w:tab/>
        </w:r>
        <w:r>
          <w:rPr>
            <w:noProof/>
            <w:webHidden/>
          </w:rPr>
          <w:fldChar w:fldCharType="begin"/>
        </w:r>
        <w:r>
          <w:rPr>
            <w:noProof/>
            <w:webHidden/>
          </w:rPr>
          <w:instrText xml:space="preserve"> PAGEREF _Toc161423448 \h </w:instrText>
        </w:r>
        <w:r>
          <w:rPr>
            <w:noProof/>
            <w:webHidden/>
          </w:rPr>
        </w:r>
        <w:r>
          <w:rPr>
            <w:noProof/>
            <w:webHidden/>
          </w:rPr>
          <w:fldChar w:fldCharType="separate"/>
        </w:r>
        <w:r>
          <w:rPr>
            <w:noProof/>
            <w:webHidden/>
          </w:rPr>
          <w:t>9</w:t>
        </w:r>
        <w:r>
          <w:rPr>
            <w:noProof/>
            <w:webHidden/>
          </w:rPr>
          <w:fldChar w:fldCharType="end"/>
        </w:r>
      </w:hyperlink>
    </w:p>
    <w:p w14:paraId="3059195C" w14:textId="6444B2AB" w:rsidR="00B55C25" w:rsidRDefault="00B55C25">
      <w:pPr>
        <w:pStyle w:val="TOC3"/>
        <w:rPr>
          <w:rFonts w:eastAsiaTheme="minorEastAsia" w:cstheme="minorBidi"/>
          <w:i w:val="0"/>
          <w:iCs w:val="0"/>
          <w:noProof/>
          <w:kern w:val="2"/>
          <w:sz w:val="24"/>
          <w:szCs w:val="24"/>
          <w:lang w:val="en-US" w:eastAsia="en-US"/>
          <w14:ligatures w14:val="standardContextual"/>
        </w:rPr>
      </w:pPr>
      <w:hyperlink w:anchor="_Toc161423449" w:history="1">
        <w:r w:rsidRPr="00DC69BC">
          <w:rPr>
            <w:rStyle w:val="Hyperlink"/>
            <w:noProof/>
          </w:rPr>
          <w:t>3.1.13</w:t>
        </w:r>
        <w:r>
          <w:rPr>
            <w:rFonts w:eastAsiaTheme="minorEastAsia" w:cstheme="minorBidi"/>
            <w:i w:val="0"/>
            <w:iCs w:val="0"/>
            <w:noProof/>
            <w:kern w:val="2"/>
            <w:sz w:val="24"/>
            <w:szCs w:val="24"/>
            <w:lang w:val="en-US" w:eastAsia="en-US"/>
            <w14:ligatures w14:val="standardContextual"/>
          </w:rPr>
          <w:tab/>
        </w:r>
        <w:r w:rsidRPr="00DC69BC">
          <w:rPr>
            <w:rStyle w:val="Hyperlink"/>
            <w:noProof/>
          </w:rPr>
          <w:t>Changement porte</w:t>
        </w:r>
        <w:r>
          <w:rPr>
            <w:noProof/>
            <w:webHidden/>
          </w:rPr>
          <w:tab/>
        </w:r>
        <w:r>
          <w:rPr>
            <w:noProof/>
            <w:webHidden/>
          </w:rPr>
          <w:fldChar w:fldCharType="begin"/>
        </w:r>
        <w:r>
          <w:rPr>
            <w:noProof/>
            <w:webHidden/>
          </w:rPr>
          <w:instrText xml:space="preserve"> PAGEREF _Toc161423449 \h </w:instrText>
        </w:r>
        <w:r>
          <w:rPr>
            <w:noProof/>
            <w:webHidden/>
          </w:rPr>
        </w:r>
        <w:r>
          <w:rPr>
            <w:noProof/>
            <w:webHidden/>
          </w:rPr>
          <w:fldChar w:fldCharType="separate"/>
        </w:r>
        <w:r>
          <w:rPr>
            <w:noProof/>
            <w:webHidden/>
          </w:rPr>
          <w:t>10</w:t>
        </w:r>
        <w:r>
          <w:rPr>
            <w:noProof/>
            <w:webHidden/>
          </w:rPr>
          <w:fldChar w:fldCharType="end"/>
        </w:r>
      </w:hyperlink>
    </w:p>
    <w:p w14:paraId="652EB8A2" w14:textId="138D385B" w:rsidR="00B55C25" w:rsidRDefault="00B55C25">
      <w:pPr>
        <w:pStyle w:val="TOC3"/>
        <w:rPr>
          <w:rFonts w:eastAsiaTheme="minorEastAsia" w:cstheme="minorBidi"/>
          <w:i w:val="0"/>
          <w:iCs w:val="0"/>
          <w:noProof/>
          <w:kern w:val="2"/>
          <w:sz w:val="24"/>
          <w:szCs w:val="24"/>
          <w:lang w:val="en-US" w:eastAsia="en-US"/>
          <w14:ligatures w14:val="standardContextual"/>
        </w:rPr>
      </w:pPr>
      <w:hyperlink w:anchor="_Toc161423450" w:history="1">
        <w:r w:rsidRPr="00DC69BC">
          <w:rPr>
            <w:rStyle w:val="Hyperlink"/>
            <w:noProof/>
          </w:rPr>
          <w:t>3.1.14</w:t>
        </w:r>
        <w:r>
          <w:rPr>
            <w:rFonts w:eastAsiaTheme="minorEastAsia" w:cstheme="minorBidi"/>
            <w:i w:val="0"/>
            <w:iCs w:val="0"/>
            <w:noProof/>
            <w:kern w:val="2"/>
            <w:sz w:val="24"/>
            <w:szCs w:val="24"/>
            <w:lang w:val="en-US" w:eastAsia="en-US"/>
            <w14:ligatures w14:val="standardContextual"/>
          </w:rPr>
          <w:tab/>
        </w:r>
        <w:r w:rsidRPr="00DC69BC">
          <w:rPr>
            <w:rStyle w:val="Hyperlink"/>
            <w:noProof/>
          </w:rPr>
          <w:t>Modifications toit</w:t>
        </w:r>
        <w:r>
          <w:rPr>
            <w:noProof/>
            <w:webHidden/>
          </w:rPr>
          <w:tab/>
        </w:r>
        <w:r>
          <w:rPr>
            <w:noProof/>
            <w:webHidden/>
          </w:rPr>
          <w:fldChar w:fldCharType="begin"/>
        </w:r>
        <w:r>
          <w:rPr>
            <w:noProof/>
            <w:webHidden/>
          </w:rPr>
          <w:instrText xml:space="preserve"> PAGEREF _Toc161423450 \h </w:instrText>
        </w:r>
        <w:r>
          <w:rPr>
            <w:noProof/>
            <w:webHidden/>
          </w:rPr>
        </w:r>
        <w:r>
          <w:rPr>
            <w:noProof/>
            <w:webHidden/>
          </w:rPr>
          <w:fldChar w:fldCharType="separate"/>
        </w:r>
        <w:r>
          <w:rPr>
            <w:noProof/>
            <w:webHidden/>
          </w:rPr>
          <w:t>10</w:t>
        </w:r>
        <w:r>
          <w:rPr>
            <w:noProof/>
            <w:webHidden/>
          </w:rPr>
          <w:fldChar w:fldCharType="end"/>
        </w:r>
      </w:hyperlink>
    </w:p>
    <w:p w14:paraId="4C6E135D" w14:textId="0815FEDD" w:rsidR="00B55C25" w:rsidRDefault="00B55C25">
      <w:pPr>
        <w:pStyle w:val="TOC1"/>
        <w:tabs>
          <w:tab w:val="left" w:pos="400"/>
          <w:tab w:val="right" w:leader="dot" w:pos="9060"/>
        </w:tabs>
        <w:rPr>
          <w:rFonts w:eastAsiaTheme="minorEastAsia" w:cstheme="minorBidi"/>
          <w:b w:val="0"/>
          <w:bCs w:val="0"/>
          <w:caps w:val="0"/>
          <w:noProof/>
          <w:kern w:val="2"/>
          <w:sz w:val="24"/>
          <w:szCs w:val="24"/>
          <w:lang w:val="en-US" w:eastAsia="en-US"/>
          <w14:ligatures w14:val="standardContextual"/>
        </w:rPr>
      </w:pPr>
      <w:hyperlink w:anchor="_Toc161423451" w:history="1">
        <w:r w:rsidRPr="00DC69BC">
          <w:rPr>
            <w:rStyle w:val="Hyperlink"/>
            <w:noProof/>
          </w:rPr>
          <w:t>4</w:t>
        </w:r>
        <w:r>
          <w:rPr>
            <w:rFonts w:eastAsiaTheme="minorEastAsia" w:cstheme="minorBidi"/>
            <w:b w:val="0"/>
            <w:bCs w:val="0"/>
            <w:caps w:val="0"/>
            <w:noProof/>
            <w:kern w:val="2"/>
            <w:sz w:val="24"/>
            <w:szCs w:val="24"/>
            <w:lang w:val="en-US" w:eastAsia="en-US"/>
            <w14:ligatures w14:val="standardContextual"/>
          </w:rPr>
          <w:tab/>
        </w:r>
        <w:r w:rsidRPr="00DC69BC">
          <w:rPr>
            <w:rStyle w:val="Hyperlink"/>
            <w:noProof/>
          </w:rPr>
          <w:t>Réalisation</w:t>
        </w:r>
        <w:r>
          <w:rPr>
            <w:noProof/>
            <w:webHidden/>
          </w:rPr>
          <w:tab/>
        </w:r>
        <w:r>
          <w:rPr>
            <w:noProof/>
            <w:webHidden/>
          </w:rPr>
          <w:fldChar w:fldCharType="begin"/>
        </w:r>
        <w:r>
          <w:rPr>
            <w:noProof/>
            <w:webHidden/>
          </w:rPr>
          <w:instrText xml:space="preserve"> PAGEREF _Toc161423451 \h </w:instrText>
        </w:r>
        <w:r>
          <w:rPr>
            <w:noProof/>
            <w:webHidden/>
          </w:rPr>
        </w:r>
        <w:r>
          <w:rPr>
            <w:noProof/>
            <w:webHidden/>
          </w:rPr>
          <w:fldChar w:fldCharType="separate"/>
        </w:r>
        <w:r>
          <w:rPr>
            <w:noProof/>
            <w:webHidden/>
          </w:rPr>
          <w:t>10</w:t>
        </w:r>
        <w:r>
          <w:rPr>
            <w:noProof/>
            <w:webHidden/>
          </w:rPr>
          <w:fldChar w:fldCharType="end"/>
        </w:r>
      </w:hyperlink>
    </w:p>
    <w:p w14:paraId="35E9C1EF" w14:textId="6BBD07F4" w:rsidR="00B55C25" w:rsidRDefault="00B55C25">
      <w:pPr>
        <w:pStyle w:val="TOC2"/>
        <w:tabs>
          <w:tab w:val="left" w:pos="800"/>
          <w:tab w:val="right" w:leader="dot" w:pos="9060"/>
        </w:tabs>
        <w:rPr>
          <w:rFonts w:eastAsiaTheme="minorEastAsia" w:cstheme="minorBidi"/>
          <w:smallCaps w:val="0"/>
          <w:noProof/>
          <w:kern w:val="2"/>
          <w:sz w:val="24"/>
          <w:szCs w:val="24"/>
          <w:lang w:val="en-US" w:eastAsia="en-US"/>
          <w14:ligatures w14:val="standardContextual"/>
        </w:rPr>
      </w:pPr>
      <w:hyperlink w:anchor="_Toc161423452" w:history="1">
        <w:r w:rsidRPr="00DC69BC">
          <w:rPr>
            <w:rStyle w:val="Hyperlink"/>
            <w:noProof/>
          </w:rPr>
          <w:t>4.1</w:t>
        </w:r>
        <w:r>
          <w:rPr>
            <w:rFonts w:eastAsiaTheme="minorEastAsia" w:cstheme="minorBidi"/>
            <w:smallCaps w:val="0"/>
            <w:noProof/>
            <w:kern w:val="2"/>
            <w:sz w:val="24"/>
            <w:szCs w:val="24"/>
            <w:lang w:val="en-US" w:eastAsia="en-US"/>
            <w14:ligatures w14:val="standardContextual"/>
          </w:rPr>
          <w:tab/>
        </w:r>
        <w:r w:rsidRPr="00DC69BC">
          <w:rPr>
            <w:rStyle w:val="Hyperlink"/>
            <w:noProof/>
          </w:rPr>
          <w:t>Installation de l’environnement de travail</w:t>
        </w:r>
        <w:r>
          <w:rPr>
            <w:noProof/>
            <w:webHidden/>
          </w:rPr>
          <w:tab/>
        </w:r>
        <w:r>
          <w:rPr>
            <w:noProof/>
            <w:webHidden/>
          </w:rPr>
          <w:fldChar w:fldCharType="begin"/>
        </w:r>
        <w:r>
          <w:rPr>
            <w:noProof/>
            <w:webHidden/>
          </w:rPr>
          <w:instrText xml:space="preserve"> PAGEREF _Toc161423452 \h </w:instrText>
        </w:r>
        <w:r>
          <w:rPr>
            <w:noProof/>
            <w:webHidden/>
          </w:rPr>
        </w:r>
        <w:r>
          <w:rPr>
            <w:noProof/>
            <w:webHidden/>
          </w:rPr>
          <w:fldChar w:fldCharType="separate"/>
        </w:r>
        <w:r>
          <w:rPr>
            <w:noProof/>
            <w:webHidden/>
          </w:rPr>
          <w:t>10</w:t>
        </w:r>
        <w:r>
          <w:rPr>
            <w:noProof/>
            <w:webHidden/>
          </w:rPr>
          <w:fldChar w:fldCharType="end"/>
        </w:r>
      </w:hyperlink>
    </w:p>
    <w:p w14:paraId="63C1BDEC" w14:textId="089A8036" w:rsidR="00B55C25" w:rsidRDefault="00B55C25">
      <w:pPr>
        <w:pStyle w:val="TOC2"/>
        <w:tabs>
          <w:tab w:val="left" w:pos="800"/>
          <w:tab w:val="right" w:leader="dot" w:pos="9060"/>
        </w:tabs>
        <w:rPr>
          <w:rFonts w:eastAsiaTheme="minorEastAsia" w:cstheme="minorBidi"/>
          <w:smallCaps w:val="0"/>
          <w:noProof/>
          <w:kern w:val="2"/>
          <w:sz w:val="24"/>
          <w:szCs w:val="24"/>
          <w:lang w:val="en-US" w:eastAsia="en-US"/>
          <w14:ligatures w14:val="standardContextual"/>
        </w:rPr>
      </w:pPr>
      <w:hyperlink w:anchor="_Toc161423453" w:history="1">
        <w:r w:rsidRPr="00DC69BC">
          <w:rPr>
            <w:rStyle w:val="Hyperlink"/>
            <w:noProof/>
          </w:rPr>
          <w:t>4.2</w:t>
        </w:r>
        <w:r>
          <w:rPr>
            <w:rFonts w:eastAsiaTheme="minorEastAsia" w:cstheme="minorBidi"/>
            <w:smallCaps w:val="0"/>
            <w:noProof/>
            <w:kern w:val="2"/>
            <w:sz w:val="24"/>
            <w:szCs w:val="24"/>
            <w:lang w:val="en-US" w:eastAsia="en-US"/>
            <w14:ligatures w14:val="standardContextual"/>
          </w:rPr>
          <w:tab/>
        </w:r>
        <w:r w:rsidRPr="00DC69BC">
          <w:rPr>
            <w:rStyle w:val="Hyperlink"/>
            <w:noProof/>
          </w:rPr>
          <w:t>Installation</w:t>
        </w:r>
        <w:r>
          <w:rPr>
            <w:noProof/>
            <w:webHidden/>
          </w:rPr>
          <w:tab/>
        </w:r>
        <w:r>
          <w:rPr>
            <w:noProof/>
            <w:webHidden/>
          </w:rPr>
          <w:fldChar w:fldCharType="begin"/>
        </w:r>
        <w:r>
          <w:rPr>
            <w:noProof/>
            <w:webHidden/>
          </w:rPr>
          <w:instrText xml:space="preserve"> PAGEREF _Toc161423453 \h </w:instrText>
        </w:r>
        <w:r>
          <w:rPr>
            <w:noProof/>
            <w:webHidden/>
          </w:rPr>
        </w:r>
        <w:r>
          <w:rPr>
            <w:noProof/>
            <w:webHidden/>
          </w:rPr>
          <w:fldChar w:fldCharType="separate"/>
        </w:r>
        <w:r>
          <w:rPr>
            <w:noProof/>
            <w:webHidden/>
          </w:rPr>
          <w:t>10</w:t>
        </w:r>
        <w:r>
          <w:rPr>
            <w:noProof/>
            <w:webHidden/>
          </w:rPr>
          <w:fldChar w:fldCharType="end"/>
        </w:r>
      </w:hyperlink>
    </w:p>
    <w:p w14:paraId="1A9FE73F" w14:textId="09E0A812" w:rsidR="00B55C25" w:rsidRDefault="00B55C25">
      <w:pPr>
        <w:pStyle w:val="TOC2"/>
        <w:tabs>
          <w:tab w:val="left" w:pos="800"/>
          <w:tab w:val="right" w:leader="dot" w:pos="9060"/>
        </w:tabs>
        <w:rPr>
          <w:rFonts w:eastAsiaTheme="minorEastAsia" w:cstheme="minorBidi"/>
          <w:smallCaps w:val="0"/>
          <w:noProof/>
          <w:kern w:val="2"/>
          <w:sz w:val="24"/>
          <w:szCs w:val="24"/>
          <w:lang w:val="en-US" w:eastAsia="en-US"/>
          <w14:ligatures w14:val="standardContextual"/>
        </w:rPr>
      </w:pPr>
      <w:hyperlink w:anchor="_Toc161423454" w:history="1">
        <w:r w:rsidRPr="00DC69BC">
          <w:rPr>
            <w:rStyle w:val="Hyperlink"/>
            <w:noProof/>
          </w:rPr>
          <w:t>4.3</w:t>
        </w:r>
        <w:r>
          <w:rPr>
            <w:rFonts w:eastAsiaTheme="minorEastAsia" w:cstheme="minorBidi"/>
            <w:smallCaps w:val="0"/>
            <w:noProof/>
            <w:kern w:val="2"/>
            <w:sz w:val="24"/>
            <w:szCs w:val="24"/>
            <w:lang w:val="en-US" w:eastAsia="en-US"/>
            <w14:ligatures w14:val="standardContextual"/>
          </w:rPr>
          <w:tab/>
        </w:r>
        <w:r w:rsidRPr="00DC69BC">
          <w:rPr>
            <w:rStyle w:val="Hyperlink"/>
            <w:noProof/>
          </w:rPr>
          <w:t>Déroulement effectif</w:t>
        </w:r>
        <w:r>
          <w:rPr>
            <w:noProof/>
            <w:webHidden/>
          </w:rPr>
          <w:tab/>
        </w:r>
        <w:r>
          <w:rPr>
            <w:noProof/>
            <w:webHidden/>
          </w:rPr>
          <w:fldChar w:fldCharType="begin"/>
        </w:r>
        <w:r>
          <w:rPr>
            <w:noProof/>
            <w:webHidden/>
          </w:rPr>
          <w:instrText xml:space="preserve"> PAGEREF _Toc161423454 \h </w:instrText>
        </w:r>
        <w:r>
          <w:rPr>
            <w:noProof/>
            <w:webHidden/>
          </w:rPr>
        </w:r>
        <w:r>
          <w:rPr>
            <w:noProof/>
            <w:webHidden/>
          </w:rPr>
          <w:fldChar w:fldCharType="separate"/>
        </w:r>
        <w:r>
          <w:rPr>
            <w:noProof/>
            <w:webHidden/>
          </w:rPr>
          <w:t>11</w:t>
        </w:r>
        <w:r>
          <w:rPr>
            <w:noProof/>
            <w:webHidden/>
          </w:rPr>
          <w:fldChar w:fldCharType="end"/>
        </w:r>
      </w:hyperlink>
    </w:p>
    <w:p w14:paraId="03770D91" w14:textId="1BAF1FB0" w:rsidR="00B55C25" w:rsidRDefault="00B55C25">
      <w:pPr>
        <w:pStyle w:val="TOC2"/>
        <w:tabs>
          <w:tab w:val="left" w:pos="800"/>
          <w:tab w:val="right" w:leader="dot" w:pos="9060"/>
        </w:tabs>
        <w:rPr>
          <w:rFonts w:eastAsiaTheme="minorEastAsia" w:cstheme="minorBidi"/>
          <w:smallCaps w:val="0"/>
          <w:noProof/>
          <w:kern w:val="2"/>
          <w:sz w:val="24"/>
          <w:szCs w:val="24"/>
          <w:lang w:val="en-US" w:eastAsia="en-US"/>
          <w14:ligatures w14:val="standardContextual"/>
        </w:rPr>
      </w:pPr>
      <w:hyperlink w:anchor="_Toc161423455" w:history="1">
        <w:r w:rsidRPr="00DC69BC">
          <w:rPr>
            <w:rStyle w:val="Hyperlink"/>
            <w:noProof/>
          </w:rPr>
          <w:t>4.4</w:t>
        </w:r>
        <w:r>
          <w:rPr>
            <w:rFonts w:eastAsiaTheme="minorEastAsia" w:cstheme="minorBidi"/>
            <w:smallCaps w:val="0"/>
            <w:noProof/>
            <w:kern w:val="2"/>
            <w:sz w:val="24"/>
            <w:szCs w:val="24"/>
            <w:lang w:val="en-US" w:eastAsia="en-US"/>
            <w14:ligatures w14:val="standardContextual"/>
          </w:rPr>
          <w:tab/>
        </w:r>
        <w:r w:rsidRPr="00DC69BC">
          <w:rPr>
            <w:rStyle w:val="Hyperlink"/>
            <w:noProof/>
          </w:rPr>
          <w:t>Processus d’intégration</w:t>
        </w:r>
        <w:r>
          <w:rPr>
            <w:noProof/>
            <w:webHidden/>
          </w:rPr>
          <w:tab/>
        </w:r>
        <w:r>
          <w:rPr>
            <w:noProof/>
            <w:webHidden/>
          </w:rPr>
          <w:fldChar w:fldCharType="begin"/>
        </w:r>
        <w:r>
          <w:rPr>
            <w:noProof/>
            <w:webHidden/>
          </w:rPr>
          <w:instrText xml:space="preserve"> PAGEREF _Toc161423455 \h </w:instrText>
        </w:r>
        <w:r>
          <w:rPr>
            <w:noProof/>
            <w:webHidden/>
          </w:rPr>
        </w:r>
        <w:r>
          <w:rPr>
            <w:noProof/>
            <w:webHidden/>
          </w:rPr>
          <w:fldChar w:fldCharType="separate"/>
        </w:r>
        <w:r>
          <w:rPr>
            <w:noProof/>
            <w:webHidden/>
          </w:rPr>
          <w:t>12</w:t>
        </w:r>
        <w:r>
          <w:rPr>
            <w:noProof/>
            <w:webHidden/>
          </w:rPr>
          <w:fldChar w:fldCharType="end"/>
        </w:r>
      </w:hyperlink>
    </w:p>
    <w:p w14:paraId="09503791" w14:textId="34E3876E" w:rsidR="00B55C25" w:rsidRDefault="00B55C25">
      <w:pPr>
        <w:pStyle w:val="TOC3"/>
        <w:rPr>
          <w:rFonts w:eastAsiaTheme="minorEastAsia" w:cstheme="minorBidi"/>
          <w:i w:val="0"/>
          <w:iCs w:val="0"/>
          <w:noProof/>
          <w:kern w:val="2"/>
          <w:sz w:val="24"/>
          <w:szCs w:val="24"/>
          <w:lang w:val="en-US" w:eastAsia="en-US"/>
          <w14:ligatures w14:val="standardContextual"/>
        </w:rPr>
      </w:pPr>
      <w:hyperlink w:anchor="_Toc161423456" w:history="1">
        <w:r w:rsidRPr="00DC69BC">
          <w:rPr>
            <w:rStyle w:val="Hyperlink"/>
            <w:noProof/>
          </w:rPr>
          <w:t>4.4.1</w:t>
        </w:r>
        <w:r>
          <w:rPr>
            <w:rFonts w:eastAsiaTheme="minorEastAsia" w:cstheme="minorBidi"/>
            <w:i w:val="0"/>
            <w:iCs w:val="0"/>
            <w:noProof/>
            <w:kern w:val="2"/>
            <w:sz w:val="24"/>
            <w:szCs w:val="24"/>
            <w:lang w:val="en-US" w:eastAsia="en-US"/>
            <w14:ligatures w14:val="standardContextual"/>
          </w:rPr>
          <w:tab/>
        </w:r>
        <w:r w:rsidRPr="00DC69BC">
          <w:rPr>
            <w:rStyle w:val="Hyperlink"/>
            <w:b/>
            <w:noProof/>
          </w:rPr>
          <w:t>Habitations</w:t>
        </w:r>
        <w:r>
          <w:rPr>
            <w:noProof/>
            <w:webHidden/>
          </w:rPr>
          <w:tab/>
        </w:r>
        <w:r>
          <w:rPr>
            <w:noProof/>
            <w:webHidden/>
          </w:rPr>
          <w:fldChar w:fldCharType="begin"/>
        </w:r>
        <w:r>
          <w:rPr>
            <w:noProof/>
            <w:webHidden/>
          </w:rPr>
          <w:instrText xml:space="preserve"> PAGEREF _Toc161423456 \h </w:instrText>
        </w:r>
        <w:r>
          <w:rPr>
            <w:noProof/>
            <w:webHidden/>
          </w:rPr>
        </w:r>
        <w:r>
          <w:rPr>
            <w:noProof/>
            <w:webHidden/>
          </w:rPr>
          <w:fldChar w:fldCharType="separate"/>
        </w:r>
        <w:r>
          <w:rPr>
            <w:noProof/>
            <w:webHidden/>
          </w:rPr>
          <w:t>14</w:t>
        </w:r>
        <w:r>
          <w:rPr>
            <w:noProof/>
            <w:webHidden/>
          </w:rPr>
          <w:fldChar w:fldCharType="end"/>
        </w:r>
      </w:hyperlink>
    </w:p>
    <w:p w14:paraId="65705884" w14:textId="0A00703A" w:rsidR="00B55C25" w:rsidRDefault="00B55C25">
      <w:pPr>
        <w:pStyle w:val="TOC3"/>
        <w:rPr>
          <w:rFonts w:eastAsiaTheme="minorEastAsia" w:cstheme="minorBidi"/>
          <w:i w:val="0"/>
          <w:iCs w:val="0"/>
          <w:noProof/>
          <w:kern w:val="2"/>
          <w:sz w:val="24"/>
          <w:szCs w:val="24"/>
          <w:lang w:val="en-US" w:eastAsia="en-US"/>
          <w14:ligatures w14:val="standardContextual"/>
        </w:rPr>
      </w:pPr>
      <w:hyperlink w:anchor="_Toc161423457" w:history="1">
        <w:r w:rsidRPr="00DC69BC">
          <w:rPr>
            <w:rStyle w:val="Hyperlink"/>
            <w:noProof/>
          </w:rPr>
          <w:t>4.4.2</w:t>
        </w:r>
        <w:r>
          <w:rPr>
            <w:rFonts w:eastAsiaTheme="minorEastAsia" w:cstheme="minorBidi"/>
            <w:i w:val="0"/>
            <w:iCs w:val="0"/>
            <w:noProof/>
            <w:kern w:val="2"/>
            <w:sz w:val="24"/>
            <w:szCs w:val="24"/>
            <w:lang w:val="en-US" w:eastAsia="en-US"/>
            <w14:ligatures w14:val="standardContextual"/>
          </w:rPr>
          <w:tab/>
        </w:r>
        <w:r w:rsidRPr="00DC69BC">
          <w:rPr>
            <w:rStyle w:val="Hyperlink"/>
            <w:b/>
            <w:noProof/>
          </w:rPr>
          <w:t>Bureaux</w:t>
        </w:r>
        <w:r>
          <w:rPr>
            <w:noProof/>
            <w:webHidden/>
          </w:rPr>
          <w:tab/>
        </w:r>
        <w:r>
          <w:rPr>
            <w:noProof/>
            <w:webHidden/>
          </w:rPr>
          <w:fldChar w:fldCharType="begin"/>
        </w:r>
        <w:r>
          <w:rPr>
            <w:noProof/>
            <w:webHidden/>
          </w:rPr>
          <w:instrText xml:space="preserve"> PAGEREF _Toc161423457 \h </w:instrText>
        </w:r>
        <w:r>
          <w:rPr>
            <w:noProof/>
            <w:webHidden/>
          </w:rPr>
        </w:r>
        <w:r>
          <w:rPr>
            <w:noProof/>
            <w:webHidden/>
          </w:rPr>
          <w:fldChar w:fldCharType="separate"/>
        </w:r>
        <w:r>
          <w:rPr>
            <w:noProof/>
            <w:webHidden/>
          </w:rPr>
          <w:t>15</w:t>
        </w:r>
        <w:r>
          <w:rPr>
            <w:noProof/>
            <w:webHidden/>
          </w:rPr>
          <w:fldChar w:fldCharType="end"/>
        </w:r>
      </w:hyperlink>
    </w:p>
    <w:p w14:paraId="2200AB8D" w14:textId="5327BCC9" w:rsidR="00B55C25" w:rsidRDefault="00B55C25">
      <w:pPr>
        <w:pStyle w:val="TOC2"/>
        <w:tabs>
          <w:tab w:val="left" w:pos="800"/>
          <w:tab w:val="right" w:leader="dot" w:pos="9060"/>
        </w:tabs>
        <w:rPr>
          <w:rFonts w:eastAsiaTheme="minorEastAsia" w:cstheme="minorBidi"/>
          <w:smallCaps w:val="0"/>
          <w:noProof/>
          <w:kern w:val="2"/>
          <w:sz w:val="24"/>
          <w:szCs w:val="24"/>
          <w:lang w:val="en-US" w:eastAsia="en-US"/>
          <w14:ligatures w14:val="standardContextual"/>
        </w:rPr>
      </w:pPr>
      <w:hyperlink w:anchor="_Toc161423458" w:history="1">
        <w:r w:rsidRPr="00DC69BC">
          <w:rPr>
            <w:rStyle w:val="Hyperlink"/>
            <w:noProof/>
          </w:rPr>
          <w:t>4.5</w:t>
        </w:r>
        <w:r>
          <w:rPr>
            <w:rFonts w:eastAsiaTheme="minorEastAsia" w:cstheme="minorBidi"/>
            <w:smallCaps w:val="0"/>
            <w:noProof/>
            <w:kern w:val="2"/>
            <w:sz w:val="24"/>
            <w:szCs w:val="24"/>
            <w:lang w:val="en-US" w:eastAsia="en-US"/>
            <w14:ligatures w14:val="standardContextual"/>
          </w:rPr>
          <w:tab/>
        </w:r>
        <w:r w:rsidRPr="00DC69BC">
          <w:rPr>
            <w:rStyle w:val="Hyperlink"/>
            <w:noProof/>
          </w:rPr>
          <w:t>Constructions</w:t>
        </w:r>
        <w:r>
          <w:rPr>
            <w:noProof/>
            <w:webHidden/>
          </w:rPr>
          <w:tab/>
        </w:r>
        <w:r>
          <w:rPr>
            <w:noProof/>
            <w:webHidden/>
          </w:rPr>
          <w:fldChar w:fldCharType="begin"/>
        </w:r>
        <w:r>
          <w:rPr>
            <w:noProof/>
            <w:webHidden/>
          </w:rPr>
          <w:instrText xml:space="preserve"> PAGEREF _Toc161423458 \h </w:instrText>
        </w:r>
        <w:r>
          <w:rPr>
            <w:noProof/>
            <w:webHidden/>
          </w:rPr>
        </w:r>
        <w:r>
          <w:rPr>
            <w:noProof/>
            <w:webHidden/>
          </w:rPr>
          <w:fldChar w:fldCharType="separate"/>
        </w:r>
        <w:r>
          <w:rPr>
            <w:noProof/>
            <w:webHidden/>
          </w:rPr>
          <w:t>15</w:t>
        </w:r>
        <w:r>
          <w:rPr>
            <w:noProof/>
            <w:webHidden/>
          </w:rPr>
          <w:fldChar w:fldCharType="end"/>
        </w:r>
      </w:hyperlink>
    </w:p>
    <w:p w14:paraId="0EC213C5" w14:textId="4F4D9E7E" w:rsidR="00B55C25" w:rsidRDefault="00B55C25">
      <w:pPr>
        <w:pStyle w:val="TOC3"/>
        <w:rPr>
          <w:rFonts w:eastAsiaTheme="minorEastAsia" w:cstheme="minorBidi"/>
          <w:i w:val="0"/>
          <w:iCs w:val="0"/>
          <w:noProof/>
          <w:kern w:val="2"/>
          <w:sz w:val="24"/>
          <w:szCs w:val="24"/>
          <w:lang w:val="en-US" w:eastAsia="en-US"/>
          <w14:ligatures w14:val="standardContextual"/>
        </w:rPr>
      </w:pPr>
      <w:hyperlink w:anchor="_Toc161423459" w:history="1">
        <w:r w:rsidRPr="00DC69BC">
          <w:rPr>
            <w:rStyle w:val="Hyperlink"/>
            <w:noProof/>
          </w:rPr>
          <w:t>4.5.1</w:t>
        </w:r>
        <w:r>
          <w:rPr>
            <w:rFonts w:eastAsiaTheme="minorEastAsia" w:cstheme="minorBidi"/>
            <w:i w:val="0"/>
            <w:iCs w:val="0"/>
            <w:noProof/>
            <w:kern w:val="2"/>
            <w:sz w:val="24"/>
            <w:szCs w:val="24"/>
            <w:lang w:val="en-US" w:eastAsia="en-US"/>
            <w14:ligatures w14:val="standardContextual"/>
          </w:rPr>
          <w:tab/>
        </w:r>
        <w:r w:rsidRPr="00DC69BC">
          <w:rPr>
            <w:rStyle w:val="Hyperlink"/>
            <w:noProof/>
          </w:rPr>
          <w:t>Appartement</w:t>
        </w:r>
        <w:r>
          <w:rPr>
            <w:noProof/>
            <w:webHidden/>
          </w:rPr>
          <w:tab/>
        </w:r>
        <w:r>
          <w:rPr>
            <w:noProof/>
            <w:webHidden/>
          </w:rPr>
          <w:fldChar w:fldCharType="begin"/>
        </w:r>
        <w:r>
          <w:rPr>
            <w:noProof/>
            <w:webHidden/>
          </w:rPr>
          <w:instrText xml:space="preserve"> PAGEREF _Toc161423459 \h </w:instrText>
        </w:r>
        <w:r>
          <w:rPr>
            <w:noProof/>
            <w:webHidden/>
          </w:rPr>
        </w:r>
        <w:r>
          <w:rPr>
            <w:noProof/>
            <w:webHidden/>
          </w:rPr>
          <w:fldChar w:fldCharType="separate"/>
        </w:r>
        <w:r>
          <w:rPr>
            <w:noProof/>
            <w:webHidden/>
          </w:rPr>
          <w:t>15</w:t>
        </w:r>
        <w:r>
          <w:rPr>
            <w:noProof/>
            <w:webHidden/>
          </w:rPr>
          <w:fldChar w:fldCharType="end"/>
        </w:r>
      </w:hyperlink>
    </w:p>
    <w:p w14:paraId="467D3459" w14:textId="4B20158C" w:rsidR="00B55C25" w:rsidRDefault="00B55C25">
      <w:pPr>
        <w:pStyle w:val="TOC3"/>
        <w:rPr>
          <w:rFonts w:eastAsiaTheme="minorEastAsia" w:cstheme="minorBidi"/>
          <w:i w:val="0"/>
          <w:iCs w:val="0"/>
          <w:noProof/>
          <w:kern w:val="2"/>
          <w:sz w:val="24"/>
          <w:szCs w:val="24"/>
          <w:lang w:val="en-US" w:eastAsia="en-US"/>
          <w14:ligatures w14:val="standardContextual"/>
        </w:rPr>
      </w:pPr>
      <w:hyperlink w:anchor="_Toc161423460" w:history="1">
        <w:r w:rsidRPr="00DC69BC">
          <w:rPr>
            <w:rStyle w:val="Hyperlink"/>
            <w:noProof/>
          </w:rPr>
          <w:t>4.5.2</w:t>
        </w:r>
        <w:r>
          <w:rPr>
            <w:rFonts w:eastAsiaTheme="minorEastAsia" w:cstheme="minorBidi"/>
            <w:i w:val="0"/>
            <w:iCs w:val="0"/>
            <w:noProof/>
            <w:kern w:val="2"/>
            <w:sz w:val="24"/>
            <w:szCs w:val="24"/>
            <w:lang w:val="en-US" w:eastAsia="en-US"/>
            <w14:ligatures w14:val="standardContextual"/>
          </w:rPr>
          <w:tab/>
        </w:r>
        <w:r w:rsidRPr="00DC69BC">
          <w:rPr>
            <w:rStyle w:val="Hyperlink"/>
            <w:noProof/>
          </w:rPr>
          <w:t>Bureaux</w:t>
        </w:r>
        <w:r>
          <w:rPr>
            <w:noProof/>
            <w:webHidden/>
          </w:rPr>
          <w:tab/>
        </w:r>
        <w:r>
          <w:rPr>
            <w:noProof/>
            <w:webHidden/>
          </w:rPr>
          <w:fldChar w:fldCharType="begin"/>
        </w:r>
        <w:r>
          <w:rPr>
            <w:noProof/>
            <w:webHidden/>
          </w:rPr>
          <w:instrText xml:space="preserve"> PAGEREF _Toc161423460 \h </w:instrText>
        </w:r>
        <w:r>
          <w:rPr>
            <w:noProof/>
            <w:webHidden/>
          </w:rPr>
        </w:r>
        <w:r>
          <w:rPr>
            <w:noProof/>
            <w:webHidden/>
          </w:rPr>
          <w:fldChar w:fldCharType="separate"/>
        </w:r>
        <w:r>
          <w:rPr>
            <w:noProof/>
            <w:webHidden/>
          </w:rPr>
          <w:t>16</w:t>
        </w:r>
        <w:r>
          <w:rPr>
            <w:noProof/>
            <w:webHidden/>
          </w:rPr>
          <w:fldChar w:fldCharType="end"/>
        </w:r>
      </w:hyperlink>
    </w:p>
    <w:p w14:paraId="4C4E149F" w14:textId="51D8A0D9" w:rsidR="00B55C25" w:rsidRDefault="00B55C25">
      <w:pPr>
        <w:pStyle w:val="TOC3"/>
        <w:rPr>
          <w:rFonts w:eastAsiaTheme="minorEastAsia" w:cstheme="minorBidi"/>
          <w:i w:val="0"/>
          <w:iCs w:val="0"/>
          <w:noProof/>
          <w:kern w:val="2"/>
          <w:sz w:val="24"/>
          <w:szCs w:val="24"/>
          <w:lang w:val="en-US" w:eastAsia="en-US"/>
          <w14:ligatures w14:val="standardContextual"/>
        </w:rPr>
      </w:pPr>
      <w:hyperlink w:anchor="_Toc161423461" w:history="1">
        <w:r w:rsidRPr="00DC69BC">
          <w:rPr>
            <w:rStyle w:val="Hyperlink"/>
            <w:noProof/>
          </w:rPr>
          <w:t>4.5.3</w:t>
        </w:r>
        <w:r>
          <w:rPr>
            <w:rFonts w:eastAsiaTheme="minorEastAsia" w:cstheme="minorBidi"/>
            <w:i w:val="0"/>
            <w:iCs w:val="0"/>
            <w:noProof/>
            <w:kern w:val="2"/>
            <w:sz w:val="24"/>
            <w:szCs w:val="24"/>
            <w:lang w:val="en-US" w:eastAsia="en-US"/>
            <w14:ligatures w14:val="standardContextual"/>
          </w:rPr>
          <w:tab/>
        </w:r>
        <w:r w:rsidRPr="00DC69BC">
          <w:rPr>
            <w:rStyle w:val="Hyperlink"/>
            <w:noProof/>
          </w:rPr>
          <w:t>Studio 4è</w:t>
        </w:r>
        <w:r w:rsidRPr="00DC69BC">
          <w:rPr>
            <w:rStyle w:val="Hyperlink"/>
            <w:noProof/>
            <w:lang w:val="en-US"/>
          </w:rPr>
          <w:t>m</w:t>
        </w:r>
        <w:r w:rsidRPr="00DC69BC">
          <w:rPr>
            <w:rStyle w:val="Hyperlink"/>
            <w:noProof/>
          </w:rPr>
          <w:t>e étage</w:t>
        </w:r>
        <w:r>
          <w:rPr>
            <w:noProof/>
            <w:webHidden/>
          </w:rPr>
          <w:tab/>
        </w:r>
        <w:r>
          <w:rPr>
            <w:noProof/>
            <w:webHidden/>
          </w:rPr>
          <w:fldChar w:fldCharType="begin"/>
        </w:r>
        <w:r>
          <w:rPr>
            <w:noProof/>
            <w:webHidden/>
          </w:rPr>
          <w:instrText xml:space="preserve"> PAGEREF _Toc161423461 \h </w:instrText>
        </w:r>
        <w:r>
          <w:rPr>
            <w:noProof/>
            <w:webHidden/>
          </w:rPr>
        </w:r>
        <w:r>
          <w:rPr>
            <w:noProof/>
            <w:webHidden/>
          </w:rPr>
          <w:fldChar w:fldCharType="separate"/>
        </w:r>
        <w:r>
          <w:rPr>
            <w:noProof/>
            <w:webHidden/>
          </w:rPr>
          <w:t>18</w:t>
        </w:r>
        <w:r>
          <w:rPr>
            <w:noProof/>
            <w:webHidden/>
          </w:rPr>
          <w:fldChar w:fldCharType="end"/>
        </w:r>
      </w:hyperlink>
    </w:p>
    <w:p w14:paraId="6A79ECE1" w14:textId="61CEE222" w:rsidR="00B55C25" w:rsidRDefault="00B55C25">
      <w:pPr>
        <w:pStyle w:val="TOC1"/>
        <w:tabs>
          <w:tab w:val="left" w:pos="400"/>
          <w:tab w:val="right" w:leader="dot" w:pos="9060"/>
        </w:tabs>
        <w:rPr>
          <w:rFonts w:eastAsiaTheme="minorEastAsia" w:cstheme="minorBidi"/>
          <w:b w:val="0"/>
          <w:bCs w:val="0"/>
          <w:caps w:val="0"/>
          <w:noProof/>
          <w:kern w:val="2"/>
          <w:sz w:val="24"/>
          <w:szCs w:val="24"/>
          <w:lang w:val="en-US" w:eastAsia="en-US"/>
          <w14:ligatures w14:val="standardContextual"/>
        </w:rPr>
      </w:pPr>
      <w:hyperlink w:anchor="_Toc161423462" w:history="1">
        <w:r w:rsidRPr="00DC69BC">
          <w:rPr>
            <w:rStyle w:val="Hyperlink"/>
            <w:noProof/>
          </w:rPr>
          <w:t>5</w:t>
        </w:r>
        <w:r>
          <w:rPr>
            <w:rFonts w:eastAsiaTheme="minorEastAsia" w:cstheme="minorBidi"/>
            <w:b w:val="0"/>
            <w:bCs w:val="0"/>
            <w:caps w:val="0"/>
            <w:noProof/>
            <w:kern w:val="2"/>
            <w:sz w:val="24"/>
            <w:szCs w:val="24"/>
            <w:lang w:val="en-US" w:eastAsia="en-US"/>
            <w14:ligatures w14:val="standardContextual"/>
          </w:rPr>
          <w:tab/>
        </w:r>
        <w:r w:rsidRPr="00DC69BC">
          <w:rPr>
            <w:rStyle w:val="Hyperlink"/>
            <w:noProof/>
          </w:rPr>
          <w:t>Tests</w:t>
        </w:r>
        <w:r>
          <w:rPr>
            <w:noProof/>
            <w:webHidden/>
          </w:rPr>
          <w:tab/>
        </w:r>
        <w:r>
          <w:rPr>
            <w:noProof/>
            <w:webHidden/>
          </w:rPr>
          <w:fldChar w:fldCharType="begin"/>
        </w:r>
        <w:r>
          <w:rPr>
            <w:noProof/>
            <w:webHidden/>
          </w:rPr>
          <w:instrText xml:space="preserve"> PAGEREF _Toc161423462 \h </w:instrText>
        </w:r>
        <w:r>
          <w:rPr>
            <w:noProof/>
            <w:webHidden/>
          </w:rPr>
        </w:r>
        <w:r>
          <w:rPr>
            <w:noProof/>
            <w:webHidden/>
          </w:rPr>
          <w:fldChar w:fldCharType="separate"/>
        </w:r>
        <w:r>
          <w:rPr>
            <w:noProof/>
            <w:webHidden/>
          </w:rPr>
          <w:t>19</w:t>
        </w:r>
        <w:r>
          <w:rPr>
            <w:noProof/>
            <w:webHidden/>
          </w:rPr>
          <w:fldChar w:fldCharType="end"/>
        </w:r>
      </w:hyperlink>
    </w:p>
    <w:p w14:paraId="62815AC3" w14:textId="31EC9347" w:rsidR="00B55C25" w:rsidRDefault="00B55C25">
      <w:pPr>
        <w:pStyle w:val="TOC2"/>
        <w:tabs>
          <w:tab w:val="left" w:pos="800"/>
          <w:tab w:val="right" w:leader="dot" w:pos="9060"/>
        </w:tabs>
        <w:rPr>
          <w:rFonts w:eastAsiaTheme="minorEastAsia" w:cstheme="minorBidi"/>
          <w:smallCaps w:val="0"/>
          <w:noProof/>
          <w:kern w:val="2"/>
          <w:sz w:val="24"/>
          <w:szCs w:val="24"/>
          <w:lang w:val="en-US" w:eastAsia="en-US"/>
          <w14:ligatures w14:val="standardContextual"/>
        </w:rPr>
      </w:pPr>
      <w:hyperlink w:anchor="_Toc161423463" w:history="1">
        <w:r w:rsidRPr="00DC69BC">
          <w:rPr>
            <w:rStyle w:val="Hyperlink"/>
            <w:noProof/>
          </w:rPr>
          <w:t>5.1</w:t>
        </w:r>
        <w:r>
          <w:rPr>
            <w:rFonts w:eastAsiaTheme="minorEastAsia" w:cstheme="minorBidi"/>
            <w:smallCaps w:val="0"/>
            <w:noProof/>
            <w:kern w:val="2"/>
            <w:sz w:val="24"/>
            <w:szCs w:val="24"/>
            <w:lang w:val="en-US" w:eastAsia="en-US"/>
            <w14:ligatures w14:val="standardContextual"/>
          </w:rPr>
          <w:tab/>
        </w:r>
        <w:r w:rsidRPr="00DC69BC">
          <w:rPr>
            <w:rStyle w:val="Hyperlink"/>
            <w:noProof/>
          </w:rPr>
          <w:t>Stratégie de test</w:t>
        </w:r>
        <w:r>
          <w:rPr>
            <w:noProof/>
            <w:webHidden/>
          </w:rPr>
          <w:tab/>
        </w:r>
        <w:r>
          <w:rPr>
            <w:noProof/>
            <w:webHidden/>
          </w:rPr>
          <w:fldChar w:fldCharType="begin"/>
        </w:r>
        <w:r>
          <w:rPr>
            <w:noProof/>
            <w:webHidden/>
          </w:rPr>
          <w:instrText xml:space="preserve"> PAGEREF _Toc161423463 \h </w:instrText>
        </w:r>
        <w:r>
          <w:rPr>
            <w:noProof/>
            <w:webHidden/>
          </w:rPr>
        </w:r>
        <w:r>
          <w:rPr>
            <w:noProof/>
            <w:webHidden/>
          </w:rPr>
          <w:fldChar w:fldCharType="separate"/>
        </w:r>
        <w:r>
          <w:rPr>
            <w:noProof/>
            <w:webHidden/>
          </w:rPr>
          <w:t>19</w:t>
        </w:r>
        <w:r>
          <w:rPr>
            <w:noProof/>
            <w:webHidden/>
          </w:rPr>
          <w:fldChar w:fldCharType="end"/>
        </w:r>
      </w:hyperlink>
    </w:p>
    <w:p w14:paraId="1783E1AE" w14:textId="64405FA0" w:rsidR="00B55C25" w:rsidRDefault="00B55C25">
      <w:pPr>
        <w:pStyle w:val="TOC2"/>
        <w:tabs>
          <w:tab w:val="left" w:pos="800"/>
          <w:tab w:val="right" w:leader="dot" w:pos="9060"/>
        </w:tabs>
        <w:rPr>
          <w:rFonts w:eastAsiaTheme="minorEastAsia" w:cstheme="minorBidi"/>
          <w:smallCaps w:val="0"/>
          <w:noProof/>
          <w:kern w:val="2"/>
          <w:sz w:val="24"/>
          <w:szCs w:val="24"/>
          <w:lang w:val="en-US" w:eastAsia="en-US"/>
          <w14:ligatures w14:val="standardContextual"/>
        </w:rPr>
      </w:pPr>
      <w:hyperlink w:anchor="_Toc161423464" w:history="1">
        <w:r w:rsidRPr="00DC69BC">
          <w:rPr>
            <w:rStyle w:val="Hyperlink"/>
            <w:noProof/>
          </w:rPr>
          <w:t>5.2</w:t>
        </w:r>
        <w:r>
          <w:rPr>
            <w:rFonts w:eastAsiaTheme="minorEastAsia" w:cstheme="minorBidi"/>
            <w:smallCaps w:val="0"/>
            <w:noProof/>
            <w:kern w:val="2"/>
            <w:sz w:val="24"/>
            <w:szCs w:val="24"/>
            <w:lang w:val="en-US" w:eastAsia="en-US"/>
            <w14:ligatures w14:val="standardContextual"/>
          </w:rPr>
          <w:tab/>
        </w:r>
        <w:r w:rsidRPr="00DC69BC">
          <w:rPr>
            <w:rStyle w:val="Hyperlink"/>
            <w:noProof/>
          </w:rPr>
          <w:t>Dossier des tests</w:t>
        </w:r>
        <w:r>
          <w:rPr>
            <w:noProof/>
            <w:webHidden/>
          </w:rPr>
          <w:tab/>
        </w:r>
        <w:r>
          <w:rPr>
            <w:noProof/>
            <w:webHidden/>
          </w:rPr>
          <w:fldChar w:fldCharType="begin"/>
        </w:r>
        <w:r>
          <w:rPr>
            <w:noProof/>
            <w:webHidden/>
          </w:rPr>
          <w:instrText xml:space="preserve"> PAGEREF _Toc161423464 \h </w:instrText>
        </w:r>
        <w:r>
          <w:rPr>
            <w:noProof/>
            <w:webHidden/>
          </w:rPr>
        </w:r>
        <w:r>
          <w:rPr>
            <w:noProof/>
            <w:webHidden/>
          </w:rPr>
          <w:fldChar w:fldCharType="separate"/>
        </w:r>
        <w:r>
          <w:rPr>
            <w:noProof/>
            <w:webHidden/>
          </w:rPr>
          <w:t>19</w:t>
        </w:r>
        <w:r>
          <w:rPr>
            <w:noProof/>
            <w:webHidden/>
          </w:rPr>
          <w:fldChar w:fldCharType="end"/>
        </w:r>
      </w:hyperlink>
    </w:p>
    <w:p w14:paraId="397586D6" w14:textId="0BC2987A" w:rsidR="00B55C25" w:rsidRDefault="00B55C25">
      <w:pPr>
        <w:pStyle w:val="TOC3"/>
        <w:rPr>
          <w:rFonts w:eastAsiaTheme="minorEastAsia" w:cstheme="minorBidi"/>
          <w:i w:val="0"/>
          <w:iCs w:val="0"/>
          <w:noProof/>
          <w:kern w:val="2"/>
          <w:sz w:val="24"/>
          <w:szCs w:val="24"/>
          <w:lang w:val="en-US" w:eastAsia="en-US"/>
          <w14:ligatures w14:val="standardContextual"/>
        </w:rPr>
      </w:pPr>
      <w:hyperlink w:anchor="_Toc161423465" w:history="1">
        <w:r w:rsidRPr="00DC69BC">
          <w:rPr>
            <w:rStyle w:val="Hyperlink"/>
            <w:noProof/>
          </w:rPr>
          <w:t>5.2.1</w:t>
        </w:r>
        <w:r>
          <w:rPr>
            <w:rFonts w:eastAsiaTheme="minorEastAsia" w:cstheme="minorBidi"/>
            <w:i w:val="0"/>
            <w:iCs w:val="0"/>
            <w:noProof/>
            <w:kern w:val="2"/>
            <w:sz w:val="24"/>
            <w:szCs w:val="24"/>
            <w:lang w:val="en-US" w:eastAsia="en-US"/>
            <w14:ligatures w14:val="standardContextual"/>
          </w:rPr>
          <w:tab/>
        </w:r>
        <w:r w:rsidRPr="00DC69BC">
          <w:rPr>
            <w:rStyle w:val="Hyperlink"/>
            <w:noProof/>
          </w:rPr>
          <w:t>Sprint 3</w:t>
        </w:r>
        <w:r>
          <w:rPr>
            <w:noProof/>
            <w:webHidden/>
          </w:rPr>
          <w:tab/>
        </w:r>
        <w:r>
          <w:rPr>
            <w:noProof/>
            <w:webHidden/>
          </w:rPr>
          <w:fldChar w:fldCharType="begin"/>
        </w:r>
        <w:r>
          <w:rPr>
            <w:noProof/>
            <w:webHidden/>
          </w:rPr>
          <w:instrText xml:space="preserve"> PAGEREF _Toc161423465 \h </w:instrText>
        </w:r>
        <w:r>
          <w:rPr>
            <w:noProof/>
            <w:webHidden/>
          </w:rPr>
        </w:r>
        <w:r>
          <w:rPr>
            <w:noProof/>
            <w:webHidden/>
          </w:rPr>
          <w:fldChar w:fldCharType="separate"/>
        </w:r>
        <w:r>
          <w:rPr>
            <w:noProof/>
            <w:webHidden/>
          </w:rPr>
          <w:t>19</w:t>
        </w:r>
        <w:r>
          <w:rPr>
            <w:noProof/>
            <w:webHidden/>
          </w:rPr>
          <w:fldChar w:fldCharType="end"/>
        </w:r>
      </w:hyperlink>
    </w:p>
    <w:p w14:paraId="6CC2832D" w14:textId="79563248" w:rsidR="00B55C25" w:rsidRDefault="00B55C25">
      <w:pPr>
        <w:pStyle w:val="TOC3"/>
        <w:rPr>
          <w:rFonts w:eastAsiaTheme="minorEastAsia" w:cstheme="minorBidi"/>
          <w:i w:val="0"/>
          <w:iCs w:val="0"/>
          <w:noProof/>
          <w:kern w:val="2"/>
          <w:sz w:val="24"/>
          <w:szCs w:val="24"/>
          <w:lang w:val="en-US" w:eastAsia="en-US"/>
          <w14:ligatures w14:val="standardContextual"/>
        </w:rPr>
      </w:pPr>
      <w:hyperlink w:anchor="_Toc161423466" w:history="1">
        <w:r w:rsidRPr="00DC69BC">
          <w:rPr>
            <w:rStyle w:val="Hyperlink"/>
            <w:noProof/>
          </w:rPr>
          <w:t>5.2.2</w:t>
        </w:r>
        <w:r>
          <w:rPr>
            <w:rFonts w:eastAsiaTheme="minorEastAsia" w:cstheme="minorBidi"/>
            <w:i w:val="0"/>
            <w:iCs w:val="0"/>
            <w:noProof/>
            <w:kern w:val="2"/>
            <w:sz w:val="24"/>
            <w:szCs w:val="24"/>
            <w:lang w:val="en-US" w:eastAsia="en-US"/>
            <w14:ligatures w14:val="standardContextual"/>
          </w:rPr>
          <w:tab/>
        </w:r>
        <w:r w:rsidRPr="00DC69BC">
          <w:rPr>
            <w:rStyle w:val="Hyperlink"/>
            <w:noProof/>
          </w:rPr>
          <w:t>Sprint 4</w:t>
        </w:r>
        <w:r>
          <w:rPr>
            <w:noProof/>
            <w:webHidden/>
          </w:rPr>
          <w:tab/>
        </w:r>
        <w:r>
          <w:rPr>
            <w:noProof/>
            <w:webHidden/>
          </w:rPr>
          <w:fldChar w:fldCharType="begin"/>
        </w:r>
        <w:r>
          <w:rPr>
            <w:noProof/>
            <w:webHidden/>
          </w:rPr>
          <w:instrText xml:space="preserve"> PAGEREF _Toc161423466 \h </w:instrText>
        </w:r>
        <w:r>
          <w:rPr>
            <w:noProof/>
            <w:webHidden/>
          </w:rPr>
        </w:r>
        <w:r>
          <w:rPr>
            <w:noProof/>
            <w:webHidden/>
          </w:rPr>
          <w:fldChar w:fldCharType="separate"/>
        </w:r>
        <w:r>
          <w:rPr>
            <w:noProof/>
            <w:webHidden/>
          </w:rPr>
          <w:t>22</w:t>
        </w:r>
        <w:r>
          <w:rPr>
            <w:noProof/>
            <w:webHidden/>
          </w:rPr>
          <w:fldChar w:fldCharType="end"/>
        </w:r>
      </w:hyperlink>
    </w:p>
    <w:p w14:paraId="7D2F4177" w14:textId="787D272A" w:rsidR="00B55C25" w:rsidRDefault="00B55C25">
      <w:pPr>
        <w:pStyle w:val="TOC3"/>
        <w:rPr>
          <w:rFonts w:eastAsiaTheme="minorEastAsia" w:cstheme="minorBidi"/>
          <w:i w:val="0"/>
          <w:iCs w:val="0"/>
          <w:noProof/>
          <w:kern w:val="2"/>
          <w:sz w:val="24"/>
          <w:szCs w:val="24"/>
          <w:lang w:val="en-US" w:eastAsia="en-US"/>
          <w14:ligatures w14:val="standardContextual"/>
        </w:rPr>
      </w:pPr>
      <w:hyperlink w:anchor="_Toc161423467" w:history="1">
        <w:r w:rsidRPr="00DC69BC">
          <w:rPr>
            <w:rStyle w:val="Hyperlink"/>
            <w:noProof/>
          </w:rPr>
          <w:t>5.2.3</w:t>
        </w:r>
        <w:r>
          <w:rPr>
            <w:rFonts w:eastAsiaTheme="minorEastAsia" w:cstheme="minorBidi"/>
            <w:i w:val="0"/>
            <w:iCs w:val="0"/>
            <w:noProof/>
            <w:kern w:val="2"/>
            <w:sz w:val="24"/>
            <w:szCs w:val="24"/>
            <w:lang w:val="en-US" w:eastAsia="en-US"/>
            <w14:ligatures w14:val="standardContextual"/>
          </w:rPr>
          <w:tab/>
        </w:r>
        <w:r w:rsidRPr="00DC69BC">
          <w:rPr>
            <w:rStyle w:val="Hyperlink"/>
            <w:noProof/>
          </w:rPr>
          <w:t>Sprint 5</w:t>
        </w:r>
        <w:r>
          <w:rPr>
            <w:noProof/>
            <w:webHidden/>
          </w:rPr>
          <w:tab/>
        </w:r>
        <w:r>
          <w:rPr>
            <w:noProof/>
            <w:webHidden/>
          </w:rPr>
          <w:fldChar w:fldCharType="begin"/>
        </w:r>
        <w:r>
          <w:rPr>
            <w:noProof/>
            <w:webHidden/>
          </w:rPr>
          <w:instrText xml:space="preserve"> PAGEREF _Toc161423467 \h </w:instrText>
        </w:r>
        <w:r>
          <w:rPr>
            <w:noProof/>
            <w:webHidden/>
          </w:rPr>
        </w:r>
        <w:r>
          <w:rPr>
            <w:noProof/>
            <w:webHidden/>
          </w:rPr>
          <w:fldChar w:fldCharType="separate"/>
        </w:r>
        <w:r>
          <w:rPr>
            <w:noProof/>
            <w:webHidden/>
          </w:rPr>
          <w:t>24</w:t>
        </w:r>
        <w:r>
          <w:rPr>
            <w:noProof/>
            <w:webHidden/>
          </w:rPr>
          <w:fldChar w:fldCharType="end"/>
        </w:r>
      </w:hyperlink>
    </w:p>
    <w:p w14:paraId="18EF76A2" w14:textId="7AE21AC0" w:rsidR="00B55C25" w:rsidRDefault="00B55C25">
      <w:pPr>
        <w:pStyle w:val="TOC1"/>
        <w:tabs>
          <w:tab w:val="left" w:pos="400"/>
          <w:tab w:val="right" w:leader="dot" w:pos="9060"/>
        </w:tabs>
        <w:rPr>
          <w:rFonts w:eastAsiaTheme="minorEastAsia" w:cstheme="minorBidi"/>
          <w:b w:val="0"/>
          <w:bCs w:val="0"/>
          <w:caps w:val="0"/>
          <w:noProof/>
          <w:kern w:val="2"/>
          <w:sz w:val="24"/>
          <w:szCs w:val="24"/>
          <w:lang w:val="en-US" w:eastAsia="en-US"/>
          <w14:ligatures w14:val="standardContextual"/>
        </w:rPr>
      </w:pPr>
      <w:hyperlink w:anchor="_Toc161423468" w:history="1">
        <w:r w:rsidRPr="00DC69BC">
          <w:rPr>
            <w:rStyle w:val="Hyperlink"/>
            <w:noProof/>
          </w:rPr>
          <w:t>6</w:t>
        </w:r>
        <w:r>
          <w:rPr>
            <w:rFonts w:eastAsiaTheme="minorEastAsia" w:cstheme="minorBidi"/>
            <w:b w:val="0"/>
            <w:bCs w:val="0"/>
            <w:caps w:val="0"/>
            <w:noProof/>
            <w:kern w:val="2"/>
            <w:sz w:val="24"/>
            <w:szCs w:val="24"/>
            <w:lang w:val="en-US" w:eastAsia="en-US"/>
            <w14:ligatures w14:val="standardContextual"/>
          </w:rPr>
          <w:tab/>
        </w:r>
        <w:r w:rsidRPr="00DC69BC">
          <w:rPr>
            <w:rStyle w:val="Hyperlink"/>
            <w:noProof/>
          </w:rPr>
          <w:t>Conclusion</w:t>
        </w:r>
        <w:r>
          <w:rPr>
            <w:noProof/>
            <w:webHidden/>
          </w:rPr>
          <w:tab/>
        </w:r>
        <w:r>
          <w:rPr>
            <w:noProof/>
            <w:webHidden/>
          </w:rPr>
          <w:fldChar w:fldCharType="begin"/>
        </w:r>
        <w:r>
          <w:rPr>
            <w:noProof/>
            <w:webHidden/>
          </w:rPr>
          <w:instrText xml:space="preserve"> PAGEREF _Toc161423468 \h </w:instrText>
        </w:r>
        <w:r>
          <w:rPr>
            <w:noProof/>
            <w:webHidden/>
          </w:rPr>
        </w:r>
        <w:r>
          <w:rPr>
            <w:noProof/>
            <w:webHidden/>
          </w:rPr>
          <w:fldChar w:fldCharType="separate"/>
        </w:r>
        <w:r>
          <w:rPr>
            <w:noProof/>
            <w:webHidden/>
          </w:rPr>
          <w:t>27</w:t>
        </w:r>
        <w:r>
          <w:rPr>
            <w:noProof/>
            <w:webHidden/>
          </w:rPr>
          <w:fldChar w:fldCharType="end"/>
        </w:r>
      </w:hyperlink>
    </w:p>
    <w:p w14:paraId="35A6D6D4" w14:textId="41012D1F" w:rsidR="00B55C25" w:rsidRDefault="00B55C25">
      <w:pPr>
        <w:pStyle w:val="TOC2"/>
        <w:tabs>
          <w:tab w:val="left" w:pos="800"/>
          <w:tab w:val="right" w:leader="dot" w:pos="9060"/>
        </w:tabs>
        <w:rPr>
          <w:rFonts w:eastAsiaTheme="minorEastAsia" w:cstheme="minorBidi"/>
          <w:smallCaps w:val="0"/>
          <w:noProof/>
          <w:kern w:val="2"/>
          <w:sz w:val="24"/>
          <w:szCs w:val="24"/>
          <w:lang w:val="en-US" w:eastAsia="en-US"/>
          <w14:ligatures w14:val="standardContextual"/>
        </w:rPr>
      </w:pPr>
      <w:hyperlink w:anchor="_Toc161423469" w:history="1">
        <w:r w:rsidRPr="00DC69BC">
          <w:rPr>
            <w:rStyle w:val="Hyperlink"/>
            <w:noProof/>
          </w:rPr>
          <w:t>6.1</w:t>
        </w:r>
        <w:r>
          <w:rPr>
            <w:rFonts w:eastAsiaTheme="minorEastAsia" w:cstheme="minorBidi"/>
            <w:smallCaps w:val="0"/>
            <w:noProof/>
            <w:kern w:val="2"/>
            <w:sz w:val="24"/>
            <w:szCs w:val="24"/>
            <w:lang w:val="en-US" w:eastAsia="en-US"/>
            <w14:ligatures w14:val="standardContextual"/>
          </w:rPr>
          <w:tab/>
        </w:r>
        <w:r w:rsidRPr="00DC69BC">
          <w:rPr>
            <w:rStyle w:val="Hyperlink"/>
            <w:noProof/>
          </w:rPr>
          <w:t>Bilan des fonctionnalités demandées</w:t>
        </w:r>
        <w:r>
          <w:rPr>
            <w:noProof/>
            <w:webHidden/>
          </w:rPr>
          <w:tab/>
        </w:r>
        <w:r>
          <w:rPr>
            <w:noProof/>
            <w:webHidden/>
          </w:rPr>
          <w:fldChar w:fldCharType="begin"/>
        </w:r>
        <w:r>
          <w:rPr>
            <w:noProof/>
            <w:webHidden/>
          </w:rPr>
          <w:instrText xml:space="preserve"> PAGEREF _Toc161423469 \h </w:instrText>
        </w:r>
        <w:r>
          <w:rPr>
            <w:noProof/>
            <w:webHidden/>
          </w:rPr>
        </w:r>
        <w:r>
          <w:rPr>
            <w:noProof/>
            <w:webHidden/>
          </w:rPr>
          <w:fldChar w:fldCharType="separate"/>
        </w:r>
        <w:r>
          <w:rPr>
            <w:noProof/>
            <w:webHidden/>
          </w:rPr>
          <w:t>27</w:t>
        </w:r>
        <w:r>
          <w:rPr>
            <w:noProof/>
            <w:webHidden/>
          </w:rPr>
          <w:fldChar w:fldCharType="end"/>
        </w:r>
      </w:hyperlink>
    </w:p>
    <w:p w14:paraId="5C8C62C6" w14:textId="63FADFA9" w:rsidR="00B55C25" w:rsidRDefault="00B55C25">
      <w:pPr>
        <w:pStyle w:val="TOC2"/>
        <w:tabs>
          <w:tab w:val="left" w:pos="800"/>
          <w:tab w:val="right" w:leader="dot" w:pos="9060"/>
        </w:tabs>
        <w:rPr>
          <w:rFonts w:eastAsiaTheme="minorEastAsia" w:cstheme="minorBidi"/>
          <w:smallCaps w:val="0"/>
          <w:noProof/>
          <w:kern w:val="2"/>
          <w:sz w:val="24"/>
          <w:szCs w:val="24"/>
          <w:lang w:val="en-US" w:eastAsia="en-US"/>
          <w14:ligatures w14:val="standardContextual"/>
        </w:rPr>
      </w:pPr>
      <w:hyperlink w:anchor="_Toc161423470" w:history="1">
        <w:r w:rsidRPr="00DC69BC">
          <w:rPr>
            <w:rStyle w:val="Hyperlink"/>
            <w:noProof/>
          </w:rPr>
          <w:t>6.2</w:t>
        </w:r>
        <w:r>
          <w:rPr>
            <w:rFonts w:eastAsiaTheme="minorEastAsia" w:cstheme="minorBidi"/>
            <w:smallCaps w:val="0"/>
            <w:noProof/>
            <w:kern w:val="2"/>
            <w:sz w:val="24"/>
            <w:szCs w:val="24"/>
            <w:lang w:val="en-US" w:eastAsia="en-US"/>
            <w14:ligatures w14:val="standardContextual"/>
          </w:rPr>
          <w:tab/>
        </w:r>
        <w:r w:rsidRPr="00DC69BC">
          <w:rPr>
            <w:rStyle w:val="Hyperlink"/>
            <w:noProof/>
          </w:rPr>
          <w:t>Bilan de la planification</w:t>
        </w:r>
        <w:r>
          <w:rPr>
            <w:noProof/>
            <w:webHidden/>
          </w:rPr>
          <w:tab/>
        </w:r>
        <w:r>
          <w:rPr>
            <w:noProof/>
            <w:webHidden/>
          </w:rPr>
          <w:fldChar w:fldCharType="begin"/>
        </w:r>
        <w:r>
          <w:rPr>
            <w:noProof/>
            <w:webHidden/>
          </w:rPr>
          <w:instrText xml:space="preserve"> PAGEREF _Toc161423470 \h </w:instrText>
        </w:r>
        <w:r>
          <w:rPr>
            <w:noProof/>
            <w:webHidden/>
          </w:rPr>
        </w:r>
        <w:r>
          <w:rPr>
            <w:noProof/>
            <w:webHidden/>
          </w:rPr>
          <w:fldChar w:fldCharType="separate"/>
        </w:r>
        <w:r>
          <w:rPr>
            <w:noProof/>
            <w:webHidden/>
          </w:rPr>
          <w:t>28</w:t>
        </w:r>
        <w:r>
          <w:rPr>
            <w:noProof/>
            <w:webHidden/>
          </w:rPr>
          <w:fldChar w:fldCharType="end"/>
        </w:r>
      </w:hyperlink>
    </w:p>
    <w:p w14:paraId="10B62504" w14:textId="2244A8D2" w:rsidR="00B55C25" w:rsidRDefault="00B55C25">
      <w:pPr>
        <w:pStyle w:val="TOC2"/>
        <w:tabs>
          <w:tab w:val="left" w:pos="800"/>
          <w:tab w:val="right" w:leader="dot" w:pos="9060"/>
        </w:tabs>
        <w:rPr>
          <w:rFonts w:eastAsiaTheme="minorEastAsia" w:cstheme="minorBidi"/>
          <w:smallCaps w:val="0"/>
          <w:noProof/>
          <w:kern w:val="2"/>
          <w:sz w:val="24"/>
          <w:szCs w:val="24"/>
          <w:lang w:val="en-US" w:eastAsia="en-US"/>
          <w14:ligatures w14:val="standardContextual"/>
        </w:rPr>
      </w:pPr>
      <w:hyperlink w:anchor="_Toc161423471" w:history="1">
        <w:r w:rsidRPr="00DC69BC">
          <w:rPr>
            <w:rStyle w:val="Hyperlink"/>
            <w:noProof/>
          </w:rPr>
          <w:t>6.3</w:t>
        </w:r>
        <w:r>
          <w:rPr>
            <w:rFonts w:eastAsiaTheme="minorEastAsia" w:cstheme="minorBidi"/>
            <w:smallCaps w:val="0"/>
            <w:noProof/>
            <w:kern w:val="2"/>
            <w:sz w:val="24"/>
            <w:szCs w:val="24"/>
            <w:lang w:val="en-US" w:eastAsia="en-US"/>
            <w14:ligatures w14:val="standardContextual"/>
          </w:rPr>
          <w:tab/>
        </w:r>
        <w:r w:rsidRPr="00DC69BC">
          <w:rPr>
            <w:rStyle w:val="Hyperlink"/>
            <w:noProof/>
          </w:rPr>
          <w:t>Bilan personnel</w:t>
        </w:r>
        <w:r>
          <w:rPr>
            <w:noProof/>
            <w:webHidden/>
          </w:rPr>
          <w:tab/>
        </w:r>
        <w:r>
          <w:rPr>
            <w:noProof/>
            <w:webHidden/>
          </w:rPr>
          <w:fldChar w:fldCharType="begin"/>
        </w:r>
        <w:r>
          <w:rPr>
            <w:noProof/>
            <w:webHidden/>
          </w:rPr>
          <w:instrText xml:space="preserve"> PAGEREF _Toc161423471 \h </w:instrText>
        </w:r>
        <w:r>
          <w:rPr>
            <w:noProof/>
            <w:webHidden/>
          </w:rPr>
        </w:r>
        <w:r>
          <w:rPr>
            <w:noProof/>
            <w:webHidden/>
          </w:rPr>
          <w:fldChar w:fldCharType="separate"/>
        </w:r>
        <w:r>
          <w:rPr>
            <w:noProof/>
            <w:webHidden/>
          </w:rPr>
          <w:t>28</w:t>
        </w:r>
        <w:r>
          <w:rPr>
            <w:noProof/>
            <w:webHidden/>
          </w:rPr>
          <w:fldChar w:fldCharType="end"/>
        </w:r>
      </w:hyperlink>
    </w:p>
    <w:p w14:paraId="36B6D130" w14:textId="5E1AB4DC" w:rsidR="00B55C25" w:rsidRDefault="00B55C25">
      <w:pPr>
        <w:pStyle w:val="TOC1"/>
        <w:tabs>
          <w:tab w:val="left" w:pos="400"/>
          <w:tab w:val="right" w:leader="dot" w:pos="9060"/>
        </w:tabs>
        <w:rPr>
          <w:rFonts w:eastAsiaTheme="minorEastAsia" w:cstheme="minorBidi"/>
          <w:b w:val="0"/>
          <w:bCs w:val="0"/>
          <w:caps w:val="0"/>
          <w:noProof/>
          <w:kern w:val="2"/>
          <w:sz w:val="24"/>
          <w:szCs w:val="24"/>
          <w:lang w:val="en-US" w:eastAsia="en-US"/>
          <w14:ligatures w14:val="standardContextual"/>
        </w:rPr>
      </w:pPr>
      <w:hyperlink w:anchor="_Toc161423472" w:history="1">
        <w:r w:rsidRPr="00DC69BC">
          <w:rPr>
            <w:rStyle w:val="Hyperlink"/>
            <w:noProof/>
          </w:rPr>
          <w:t>7</w:t>
        </w:r>
        <w:r>
          <w:rPr>
            <w:rFonts w:eastAsiaTheme="minorEastAsia" w:cstheme="minorBidi"/>
            <w:b w:val="0"/>
            <w:bCs w:val="0"/>
            <w:caps w:val="0"/>
            <w:noProof/>
            <w:kern w:val="2"/>
            <w:sz w:val="24"/>
            <w:szCs w:val="24"/>
            <w:lang w:val="en-US" w:eastAsia="en-US"/>
            <w14:ligatures w14:val="standardContextual"/>
          </w:rPr>
          <w:tab/>
        </w:r>
        <w:r w:rsidRPr="00DC69BC">
          <w:rPr>
            <w:rStyle w:val="Hyperlink"/>
            <w:noProof/>
          </w:rPr>
          <w:t>Divers</w:t>
        </w:r>
        <w:r>
          <w:rPr>
            <w:noProof/>
            <w:webHidden/>
          </w:rPr>
          <w:tab/>
        </w:r>
        <w:r>
          <w:rPr>
            <w:noProof/>
            <w:webHidden/>
          </w:rPr>
          <w:fldChar w:fldCharType="begin"/>
        </w:r>
        <w:r>
          <w:rPr>
            <w:noProof/>
            <w:webHidden/>
          </w:rPr>
          <w:instrText xml:space="preserve"> PAGEREF _Toc161423472 \h </w:instrText>
        </w:r>
        <w:r>
          <w:rPr>
            <w:noProof/>
            <w:webHidden/>
          </w:rPr>
        </w:r>
        <w:r>
          <w:rPr>
            <w:noProof/>
            <w:webHidden/>
          </w:rPr>
          <w:fldChar w:fldCharType="separate"/>
        </w:r>
        <w:r>
          <w:rPr>
            <w:noProof/>
            <w:webHidden/>
          </w:rPr>
          <w:t>29</w:t>
        </w:r>
        <w:r>
          <w:rPr>
            <w:noProof/>
            <w:webHidden/>
          </w:rPr>
          <w:fldChar w:fldCharType="end"/>
        </w:r>
      </w:hyperlink>
    </w:p>
    <w:p w14:paraId="1E83E3E6" w14:textId="2F3A124F" w:rsidR="00B55C25" w:rsidRDefault="00B55C25">
      <w:pPr>
        <w:pStyle w:val="TOC2"/>
        <w:tabs>
          <w:tab w:val="left" w:pos="800"/>
          <w:tab w:val="right" w:leader="dot" w:pos="9060"/>
        </w:tabs>
        <w:rPr>
          <w:rFonts w:eastAsiaTheme="minorEastAsia" w:cstheme="minorBidi"/>
          <w:smallCaps w:val="0"/>
          <w:noProof/>
          <w:kern w:val="2"/>
          <w:sz w:val="24"/>
          <w:szCs w:val="24"/>
          <w:lang w:val="en-US" w:eastAsia="en-US"/>
          <w14:ligatures w14:val="standardContextual"/>
        </w:rPr>
      </w:pPr>
      <w:hyperlink w:anchor="_Toc161423473" w:history="1">
        <w:r w:rsidRPr="00DC69BC">
          <w:rPr>
            <w:rStyle w:val="Hyperlink"/>
            <w:noProof/>
          </w:rPr>
          <w:t>7.1</w:t>
        </w:r>
        <w:r>
          <w:rPr>
            <w:rFonts w:eastAsiaTheme="minorEastAsia" w:cstheme="minorBidi"/>
            <w:smallCaps w:val="0"/>
            <w:noProof/>
            <w:kern w:val="2"/>
            <w:sz w:val="24"/>
            <w:szCs w:val="24"/>
            <w:lang w:val="en-US" w:eastAsia="en-US"/>
            <w14:ligatures w14:val="standardContextual"/>
          </w:rPr>
          <w:tab/>
        </w:r>
        <w:r w:rsidRPr="00DC69BC">
          <w:rPr>
            <w:rStyle w:val="Hyperlink"/>
            <w:noProof/>
          </w:rPr>
          <w:t>Journal de travail</w:t>
        </w:r>
        <w:r>
          <w:rPr>
            <w:noProof/>
            <w:webHidden/>
          </w:rPr>
          <w:tab/>
        </w:r>
        <w:r>
          <w:rPr>
            <w:noProof/>
            <w:webHidden/>
          </w:rPr>
          <w:fldChar w:fldCharType="begin"/>
        </w:r>
        <w:r>
          <w:rPr>
            <w:noProof/>
            <w:webHidden/>
          </w:rPr>
          <w:instrText xml:space="preserve"> PAGEREF _Toc161423473 \h </w:instrText>
        </w:r>
        <w:r>
          <w:rPr>
            <w:noProof/>
            <w:webHidden/>
          </w:rPr>
        </w:r>
        <w:r>
          <w:rPr>
            <w:noProof/>
            <w:webHidden/>
          </w:rPr>
          <w:fldChar w:fldCharType="separate"/>
        </w:r>
        <w:r>
          <w:rPr>
            <w:noProof/>
            <w:webHidden/>
          </w:rPr>
          <w:t>29</w:t>
        </w:r>
        <w:r>
          <w:rPr>
            <w:noProof/>
            <w:webHidden/>
          </w:rPr>
          <w:fldChar w:fldCharType="end"/>
        </w:r>
      </w:hyperlink>
    </w:p>
    <w:p w14:paraId="44CAB0A4" w14:textId="7761E1BD" w:rsidR="00B55C25" w:rsidRDefault="00B55C25">
      <w:pPr>
        <w:pStyle w:val="TOC2"/>
        <w:tabs>
          <w:tab w:val="left" w:pos="800"/>
          <w:tab w:val="right" w:leader="dot" w:pos="9060"/>
        </w:tabs>
        <w:rPr>
          <w:rFonts w:eastAsiaTheme="minorEastAsia" w:cstheme="minorBidi"/>
          <w:smallCaps w:val="0"/>
          <w:noProof/>
          <w:kern w:val="2"/>
          <w:sz w:val="24"/>
          <w:szCs w:val="24"/>
          <w:lang w:val="en-US" w:eastAsia="en-US"/>
          <w14:ligatures w14:val="standardContextual"/>
        </w:rPr>
      </w:pPr>
      <w:hyperlink w:anchor="_Toc161423474" w:history="1">
        <w:r w:rsidRPr="00DC69BC">
          <w:rPr>
            <w:rStyle w:val="Hyperlink"/>
            <w:noProof/>
          </w:rPr>
          <w:t>7.2</w:t>
        </w:r>
        <w:r>
          <w:rPr>
            <w:rFonts w:eastAsiaTheme="minorEastAsia" w:cstheme="minorBidi"/>
            <w:smallCaps w:val="0"/>
            <w:noProof/>
            <w:kern w:val="2"/>
            <w:sz w:val="24"/>
            <w:szCs w:val="24"/>
            <w:lang w:val="en-US" w:eastAsia="en-US"/>
            <w14:ligatures w14:val="standardContextual"/>
          </w:rPr>
          <w:tab/>
        </w:r>
        <w:r w:rsidRPr="00DC69BC">
          <w:rPr>
            <w:rStyle w:val="Hyperlink"/>
            <w:noProof/>
          </w:rPr>
          <w:t>Webographie</w:t>
        </w:r>
        <w:r>
          <w:rPr>
            <w:noProof/>
            <w:webHidden/>
          </w:rPr>
          <w:tab/>
        </w:r>
        <w:r>
          <w:rPr>
            <w:noProof/>
            <w:webHidden/>
          </w:rPr>
          <w:fldChar w:fldCharType="begin"/>
        </w:r>
        <w:r>
          <w:rPr>
            <w:noProof/>
            <w:webHidden/>
          </w:rPr>
          <w:instrText xml:space="preserve"> PAGEREF _Toc161423474 \h </w:instrText>
        </w:r>
        <w:r>
          <w:rPr>
            <w:noProof/>
            <w:webHidden/>
          </w:rPr>
        </w:r>
        <w:r>
          <w:rPr>
            <w:noProof/>
            <w:webHidden/>
          </w:rPr>
          <w:fldChar w:fldCharType="separate"/>
        </w:r>
        <w:r>
          <w:rPr>
            <w:noProof/>
            <w:webHidden/>
          </w:rPr>
          <w:t>29</w:t>
        </w:r>
        <w:r>
          <w:rPr>
            <w:noProof/>
            <w:webHidden/>
          </w:rPr>
          <w:fldChar w:fldCharType="end"/>
        </w:r>
      </w:hyperlink>
    </w:p>
    <w:p w14:paraId="362EB115" w14:textId="2EE7655C" w:rsidR="00A05370" w:rsidRPr="00E64164" w:rsidRDefault="00A05370" w:rsidP="0C6F133B">
      <w:pPr>
        <w:pStyle w:val="TOC1"/>
        <w:tabs>
          <w:tab w:val="left" w:pos="390"/>
          <w:tab w:val="right" w:leader="dot" w:pos="9060"/>
        </w:tabs>
        <w:rPr>
          <w:rFonts w:eastAsiaTheme="minorEastAsia" w:cstheme="minorBidi"/>
          <w:b w:val="0"/>
          <w:bCs w:val="0"/>
          <w:caps w:val="0"/>
          <w:sz w:val="22"/>
          <w:szCs w:val="22"/>
        </w:rPr>
      </w:pPr>
      <w:r w:rsidRPr="00E64164">
        <w:lastRenderedPageBreak/>
        <w:fldChar w:fldCharType="end"/>
      </w:r>
    </w:p>
    <w:p w14:paraId="076D5AE5" w14:textId="4F5F5F6C" w:rsidR="00742484" w:rsidRPr="00E64164" w:rsidRDefault="00A65F0B">
      <w:r w:rsidRPr="00E64164">
        <w:br w:type="page"/>
      </w:r>
    </w:p>
    <w:p w14:paraId="0944BFD0" w14:textId="77777777" w:rsidR="00D160DD" w:rsidRPr="00E64164" w:rsidRDefault="007F30AE" w:rsidP="008E53F9">
      <w:pPr>
        <w:pStyle w:val="Heading1"/>
      </w:pPr>
      <w:bookmarkStart w:id="0" w:name="_Toc532179955"/>
      <w:bookmarkStart w:id="1" w:name="_Toc165969637"/>
      <w:bookmarkStart w:id="2" w:name="_Toc161423426"/>
      <w:r w:rsidRPr="00E64164">
        <w:lastRenderedPageBreak/>
        <w:t>Spécifications</w:t>
      </w:r>
      <w:bookmarkEnd w:id="0"/>
      <w:bookmarkEnd w:id="1"/>
      <w:bookmarkEnd w:id="2"/>
    </w:p>
    <w:p w14:paraId="2D7F4004" w14:textId="77777777" w:rsidR="008E53F9" w:rsidRPr="00E64164" w:rsidRDefault="008E53F9" w:rsidP="008E53F9">
      <w:pPr>
        <w:pStyle w:val="BodyText"/>
      </w:pPr>
    </w:p>
    <w:p w14:paraId="05C7AECD" w14:textId="77777777" w:rsidR="0015167D" w:rsidRPr="00E64164" w:rsidRDefault="00753A51" w:rsidP="008C3EFB">
      <w:pPr>
        <w:pStyle w:val="Heading2"/>
      </w:pPr>
      <w:bookmarkStart w:id="3" w:name="_Toc532179969"/>
      <w:bookmarkStart w:id="4" w:name="_Toc165969639"/>
      <w:bookmarkStart w:id="5" w:name="_Toc161423427"/>
      <w:r w:rsidRPr="00E64164">
        <w:t>T</w:t>
      </w:r>
      <w:r w:rsidR="00902523" w:rsidRPr="00E64164">
        <w:t>itr</w:t>
      </w:r>
      <w:r w:rsidR="0015167D" w:rsidRPr="00E64164">
        <w:t>e</w:t>
      </w:r>
      <w:bookmarkEnd w:id="5"/>
    </w:p>
    <w:p w14:paraId="58899DAD" w14:textId="7982DAEA" w:rsidR="00A74636" w:rsidRPr="00E64164" w:rsidRDefault="007C23E1" w:rsidP="00A74636">
      <w:pPr>
        <w:pStyle w:val="BodyTextIndent"/>
        <w:jc w:val="center"/>
        <w:rPr>
          <w:b/>
          <w:sz w:val="22"/>
        </w:rPr>
      </w:pPr>
      <w:r w:rsidRPr="00E64164">
        <w:rPr>
          <w:b/>
          <w:sz w:val="22"/>
        </w:rPr>
        <w:t>OnlyUp Sàrl</w:t>
      </w:r>
    </w:p>
    <w:p w14:paraId="3272E052" w14:textId="40F02B59" w:rsidR="00A74636" w:rsidRPr="00E64164" w:rsidRDefault="007C23E1" w:rsidP="007C23E1">
      <w:pPr>
        <w:pStyle w:val="BodyTextIndent"/>
        <w:jc w:val="center"/>
        <w:rPr>
          <w:sz w:val="18"/>
        </w:rPr>
      </w:pPr>
      <w:r w:rsidRPr="00E64164">
        <w:rPr>
          <w:sz w:val="18"/>
        </w:rPr>
        <w:t>Création d’un immeuble d’habitations, de loisirs et de bureaux.</w:t>
      </w:r>
    </w:p>
    <w:p w14:paraId="3AD35A00" w14:textId="77777777" w:rsidR="007C23E1" w:rsidRPr="00E64164" w:rsidRDefault="007C23E1" w:rsidP="007C23E1">
      <w:pPr>
        <w:pStyle w:val="BodyTextIndent"/>
        <w:jc w:val="center"/>
      </w:pPr>
    </w:p>
    <w:p w14:paraId="0F1D512D" w14:textId="10273E14" w:rsidR="0015167D" w:rsidRPr="00E64164" w:rsidRDefault="00902523" w:rsidP="008C3EFB">
      <w:pPr>
        <w:pStyle w:val="Heading2"/>
      </w:pPr>
      <w:bookmarkStart w:id="6" w:name="_Toc161423428"/>
      <w:r w:rsidRPr="00E64164">
        <w:t>Description</w:t>
      </w:r>
      <w:bookmarkEnd w:id="6"/>
    </w:p>
    <w:p w14:paraId="75AA1DE8" w14:textId="6A48F4A0" w:rsidR="00D529D4" w:rsidRPr="00E64164" w:rsidRDefault="007C23E1" w:rsidP="00D529D4">
      <w:pPr>
        <w:pStyle w:val="BodyTextIndent"/>
      </w:pPr>
      <w:r w:rsidRPr="00E64164">
        <w:t>Dans le cadre d’un projet du module 306</w:t>
      </w:r>
      <w:r w:rsidR="00BA1B53" w:rsidRPr="00E64164">
        <w:t xml:space="preserve"> (Réaliser de petits projets dans son propre environnement professionnel)</w:t>
      </w:r>
      <w:r w:rsidRPr="00E64164">
        <w:t>, nous all</w:t>
      </w:r>
      <w:r w:rsidR="00517C1B" w:rsidRPr="00E64164">
        <w:t xml:space="preserve">ons documenter la création d’une maquette d’un immeuble. La maquette sera modélisée sur un logiciel appelé SweetHome3D. </w:t>
      </w:r>
      <w:r w:rsidR="00BA1B53" w:rsidRPr="00E64164">
        <w:t>Les documents seront livrés</w:t>
      </w:r>
      <w:r w:rsidR="00517C1B" w:rsidRPr="00E64164">
        <w:t xml:space="preserve"> chaque semaine afin d’avoir une</w:t>
      </w:r>
      <w:r w:rsidR="00BA1B53" w:rsidRPr="00E64164">
        <w:t xml:space="preserve"> vue globale de l’avancement du</w:t>
      </w:r>
      <w:r w:rsidR="00517C1B" w:rsidRPr="00E64164">
        <w:t xml:space="preserve"> projet sur le temps. L’immeuble</w:t>
      </w:r>
      <w:r w:rsidR="00D529D4" w:rsidRPr="00E64164">
        <w:t xml:space="preserve"> a 5 étages et</w:t>
      </w:r>
      <w:r w:rsidR="00517C1B" w:rsidRPr="00E64164">
        <w:t xml:space="preserve"> contiendra des zones d’habitations (appartements, studio </w:t>
      </w:r>
      <w:proofErr w:type="spellStart"/>
      <w:r w:rsidR="00517C1B" w:rsidRPr="00E64164">
        <w:t>etc</w:t>
      </w:r>
      <w:proofErr w:type="spellEnd"/>
      <w:r w:rsidR="00517C1B" w:rsidRPr="00E64164">
        <w:t>), des zones de loisirs (jardin, salle de jeux) et des bureaux pour des entreprises.</w:t>
      </w:r>
    </w:p>
    <w:p w14:paraId="74A16C22" w14:textId="5269084E" w:rsidR="00F664DF" w:rsidRPr="00E64164" w:rsidRDefault="00902523" w:rsidP="008C3EFB">
      <w:pPr>
        <w:pStyle w:val="Heading2"/>
      </w:pPr>
      <w:bookmarkStart w:id="7" w:name="_Toc161423429"/>
      <w:r w:rsidRPr="00E64164">
        <w:t>Matériel et logiciels à disposition</w:t>
      </w:r>
      <w:bookmarkEnd w:id="7"/>
    </w:p>
    <w:p w14:paraId="5DB84E4E" w14:textId="33FD63FE" w:rsidR="00517C1B" w:rsidRPr="00E64164" w:rsidRDefault="00517C1B" w:rsidP="00517C1B">
      <w:pPr>
        <w:pStyle w:val="BodyTextIndent"/>
      </w:pPr>
      <w:r w:rsidRPr="00E64164">
        <w:t>Un logiciel de modélisation 3D (SweetHome3D)</w:t>
      </w:r>
    </w:p>
    <w:p w14:paraId="1AF1C551" w14:textId="3F9FD770" w:rsidR="00517C1B" w:rsidRPr="00E64164" w:rsidRDefault="00517C1B" w:rsidP="00517C1B">
      <w:pPr>
        <w:pStyle w:val="BodyTextIndent"/>
      </w:pPr>
      <w:r w:rsidRPr="00E64164">
        <w:t>Un repository GitHub</w:t>
      </w:r>
    </w:p>
    <w:p w14:paraId="72F56662" w14:textId="0E02708E" w:rsidR="0015167D" w:rsidRPr="00E64164" w:rsidRDefault="00753A51" w:rsidP="008C3EFB">
      <w:pPr>
        <w:pStyle w:val="Heading2"/>
      </w:pPr>
      <w:bookmarkStart w:id="8" w:name="_Toc161423430"/>
      <w:r w:rsidRPr="00E64164">
        <w:t>P</w:t>
      </w:r>
      <w:r w:rsidR="00902523" w:rsidRPr="00E64164">
        <w:t>rérequis</w:t>
      </w:r>
      <w:bookmarkEnd w:id="8"/>
    </w:p>
    <w:p w14:paraId="17692E05" w14:textId="543F02DE" w:rsidR="0015167D" w:rsidRPr="00E64164" w:rsidRDefault="00517C1B" w:rsidP="00EA4849">
      <w:pPr>
        <w:pStyle w:val="BodyTextIndent"/>
      </w:pPr>
      <w:r w:rsidRPr="00E64164">
        <w:t>Connaissances basiques sur la gestion de projets et SweetHome3D</w:t>
      </w:r>
    </w:p>
    <w:p w14:paraId="39172EC3" w14:textId="16E624B1" w:rsidR="00753A51" w:rsidRPr="00E64164" w:rsidRDefault="00902523" w:rsidP="008C3EFB">
      <w:pPr>
        <w:pStyle w:val="Heading2"/>
      </w:pPr>
      <w:bookmarkStart w:id="9" w:name="_Toc161423431"/>
      <w:r w:rsidRPr="00E64164">
        <w:t>Cahier des charges</w:t>
      </w:r>
      <w:bookmarkEnd w:id="9"/>
    </w:p>
    <w:p w14:paraId="7A8989C7" w14:textId="395E8D93" w:rsidR="00920F4E" w:rsidRPr="00E64164" w:rsidRDefault="00EE16F0" w:rsidP="00911E88">
      <w:pPr>
        <w:pStyle w:val="Heading3"/>
        <w:ind w:left="1814"/>
      </w:pPr>
      <w:bookmarkStart w:id="10" w:name="_Toc161423432"/>
      <w:r w:rsidRPr="00E64164">
        <w:t>Objectifs et portée du projet</w:t>
      </w:r>
      <w:bookmarkEnd w:id="10"/>
    </w:p>
    <w:p w14:paraId="48979BF1" w14:textId="7E487D8A" w:rsidR="0015167D" w:rsidRPr="00E64164" w:rsidRDefault="00911E88" w:rsidP="005C6E63">
      <w:pPr>
        <w:pStyle w:val="ListParagraph"/>
        <w:ind w:left="1134"/>
      </w:pPr>
      <w:r w:rsidRPr="00E64164">
        <w:t>Construire un immeuble de bureaux, de divertissements et d’habitations à partir d'une structure d'immeuble imposée</w:t>
      </w:r>
      <w:r w:rsidR="00DB3C2E">
        <w:t>.</w:t>
      </w:r>
    </w:p>
    <w:p w14:paraId="7B46377A" w14:textId="77777777" w:rsidR="00753A51" w:rsidRPr="00E64164" w:rsidRDefault="00542CE3" w:rsidP="005C6E63">
      <w:pPr>
        <w:pStyle w:val="Heading3"/>
        <w:ind w:left="1814"/>
      </w:pPr>
      <w:bookmarkStart w:id="11" w:name="_Toc161423433"/>
      <w:r w:rsidRPr="00E64164">
        <w:t>Caractéristiques des utilisateurs et impacts</w:t>
      </w:r>
      <w:bookmarkEnd w:id="11"/>
    </w:p>
    <w:p w14:paraId="49A74313" w14:textId="4ADDA822" w:rsidR="0015167D" w:rsidRPr="00E64164" w:rsidRDefault="00911E88" w:rsidP="005C6E63">
      <w:pPr>
        <w:pStyle w:val="ListParagraph"/>
        <w:numPr>
          <w:ilvl w:val="0"/>
          <w:numId w:val="10"/>
        </w:numPr>
      </w:pPr>
      <w:r w:rsidRPr="00E64164">
        <w:t>Des employés d’une entreprise</w:t>
      </w:r>
    </w:p>
    <w:p w14:paraId="61B54307" w14:textId="42C94BFF" w:rsidR="00911E88" w:rsidRPr="00E64164" w:rsidRDefault="00911E88" w:rsidP="005C6E63">
      <w:pPr>
        <w:pStyle w:val="ListParagraph"/>
        <w:numPr>
          <w:ilvl w:val="0"/>
          <w:numId w:val="10"/>
        </w:numPr>
      </w:pPr>
      <w:r w:rsidRPr="00E64164">
        <w:t>Des jeunes qui veulent s’amuser</w:t>
      </w:r>
    </w:p>
    <w:p w14:paraId="108E22FB" w14:textId="6225E701" w:rsidR="00911E88" w:rsidRPr="00E64164" w:rsidRDefault="00911E88" w:rsidP="005C6E63">
      <w:pPr>
        <w:pStyle w:val="ListParagraph"/>
        <w:numPr>
          <w:ilvl w:val="0"/>
          <w:numId w:val="10"/>
        </w:numPr>
      </w:pPr>
      <w:r w:rsidRPr="00E64164">
        <w:t>Des locataires</w:t>
      </w:r>
    </w:p>
    <w:p w14:paraId="30C501CD" w14:textId="77777777" w:rsidR="00753A51" w:rsidRPr="00E64164" w:rsidRDefault="00542CE3" w:rsidP="005C6E63">
      <w:pPr>
        <w:pStyle w:val="Heading3"/>
        <w:ind w:left="1814"/>
      </w:pPr>
      <w:bookmarkStart w:id="12" w:name="_Toc161423434"/>
      <w:r w:rsidRPr="00E64164">
        <w:t>Fonctionnalités requises (du point de vue de l’utilisateur)</w:t>
      </w:r>
      <w:bookmarkEnd w:id="12"/>
    </w:p>
    <w:p w14:paraId="11D84E5D" w14:textId="0CE54463" w:rsidR="00AF6E2C" w:rsidRPr="00E64164" w:rsidRDefault="00AF6E2C" w:rsidP="00AF6E2C">
      <w:pPr>
        <w:pStyle w:val="BodyTextIndent3"/>
        <w:ind w:left="1134"/>
      </w:pPr>
      <w:r w:rsidRPr="00E64164">
        <w:t>Une salle de jeu est à disposition afin que les enfants puissent aller s’amuser.</w:t>
      </w:r>
    </w:p>
    <w:p w14:paraId="2B2098E9" w14:textId="79311A4D" w:rsidR="00AF6E2C" w:rsidRPr="00E64164" w:rsidRDefault="00AF6E2C" w:rsidP="00AF6E2C">
      <w:pPr>
        <w:pStyle w:val="BodyTextIndent3"/>
        <w:ind w:left="1134"/>
      </w:pPr>
      <w:r w:rsidRPr="00E64164">
        <w:t xml:space="preserve">Des bureaux seront </w:t>
      </w:r>
      <w:r w:rsidR="00CC0005" w:rsidRPr="00E64164">
        <w:t>mis</w:t>
      </w:r>
      <w:r w:rsidRPr="00E64164">
        <w:t xml:space="preserve"> en location à des entreprises qui ont besoin de locaux.</w:t>
      </w:r>
    </w:p>
    <w:p w14:paraId="64A0C306" w14:textId="4BCB5B63" w:rsidR="00CC0005" w:rsidRPr="00E64164" w:rsidRDefault="00CC0005" w:rsidP="00AF6E2C">
      <w:pPr>
        <w:pStyle w:val="BodyTextIndent3"/>
        <w:ind w:left="1134"/>
      </w:pPr>
      <w:r w:rsidRPr="00E64164">
        <w:t>Des appartements seront également mis en location.</w:t>
      </w:r>
    </w:p>
    <w:p w14:paraId="018A35A1" w14:textId="7C4D05E5" w:rsidR="005C6E63" w:rsidRPr="00E64164" w:rsidRDefault="00CC0005" w:rsidP="00CC0005">
      <w:pPr>
        <w:pStyle w:val="BodyTextIndent3"/>
        <w:ind w:left="1134"/>
      </w:pPr>
      <w:r w:rsidRPr="00E64164">
        <w:t>Un parking sera disponible pour les locataires et visiteurs.</w:t>
      </w:r>
    </w:p>
    <w:p w14:paraId="2F180A10" w14:textId="7E9EE4C4" w:rsidR="00CC0005" w:rsidRPr="00E64164" w:rsidRDefault="00CC0005" w:rsidP="00CC0005">
      <w:pPr>
        <w:pStyle w:val="BodyTextIndent3"/>
        <w:ind w:left="1134"/>
        <w:rPr>
          <w:rStyle w:val="IntenseEmphasis"/>
          <w:i w:val="0"/>
          <w:iCs w:val="0"/>
          <w:color w:val="auto"/>
        </w:rPr>
      </w:pPr>
      <w:r w:rsidRPr="00E64164">
        <w:rPr>
          <w:rStyle w:val="IntenseEmphasis"/>
          <w:i w:val="0"/>
          <w:iCs w:val="0"/>
          <w:color w:val="auto"/>
        </w:rPr>
        <w:t>Un jardin sera accessible uniquement par les habitants.</w:t>
      </w:r>
    </w:p>
    <w:p w14:paraId="1080FFC2" w14:textId="69E322A9" w:rsidR="00CC0005" w:rsidRPr="00E64164" w:rsidRDefault="00CC0005" w:rsidP="00CC0005">
      <w:pPr>
        <w:pStyle w:val="BodyTextIndent3"/>
        <w:ind w:left="1134"/>
        <w:rPr>
          <w:rStyle w:val="IntenseEmphasis"/>
          <w:i w:val="0"/>
          <w:iCs w:val="0"/>
          <w:color w:val="auto"/>
        </w:rPr>
      </w:pPr>
      <w:r w:rsidRPr="00E64164">
        <w:rPr>
          <w:rStyle w:val="IntenseEmphasis"/>
          <w:i w:val="0"/>
          <w:iCs w:val="0"/>
          <w:color w:val="auto"/>
        </w:rPr>
        <w:t>Le toit est ouvert aux habitants pour aller voir la vue et se détendre.</w:t>
      </w:r>
    </w:p>
    <w:p w14:paraId="5BA8BF8C" w14:textId="5CC0CF8A" w:rsidR="00F16ADE" w:rsidRPr="00E64164" w:rsidRDefault="007F30AE" w:rsidP="00885B3B">
      <w:pPr>
        <w:pStyle w:val="Heading1"/>
      </w:pPr>
      <w:bookmarkStart w:id="13" w:name="_Toc161423435"/>
      <w:r w:rsidRPr="00E64164">
        <w:t>Planification</w:t>
      </w:r>
      <w:bookmarkEnd w:id="3"/>
      <w:bookmarkEnd w:id="4"/>
      <w:r w:rsidR="008E53F9" w:rsidRPr="00E64164">
        <w:t xml:space="preserve"> Initiale</w:t>
      </w:r>
      <w:bookmarkEnd w:id="13"/>
    </w:p>
    <w:p w14:paraId="69C34CB0" w14:textId="516048AF" w:rsidR="00885B3B" w:rsidRPr="00E64164" w:rsidRDefault="00885B3B" w:rsidP="00885B3B">
      <w:pPr>
        <w:pStyle w:val="BodyText"/>
        <w:rPr>
          <w:sz w:val="24"/>
          <w:szCs w:val="24"/>
          <w:u w:val="single"/>
        </w:rPr>
      </w:pPr>
      <w:r w:rsidRPr="00E64164">
        <w:rPr>
          <w:sz w:val="24"/>
          <w:szCs w:val="24"/>
          <w:u w:val="single"/>
        </w:rPr>
        <w:t>Planification</w:t>
      </w:r>
    </w:p>
    <w:p w14:paraId="3BF9DC88" w14:textId="353EC719" w:rsidR="00885B3B" w:rsidRPr="00E64164" w:rsidRDefault="00885B3B" w:rsidP="00885B3B">
      <w:pPr>
        <w:pStyle w:val="BodyText"/>
      </w:pPr>
      <w:r w:rsidRPr="00E64164">
        <w:t xml:space="preserve">Le projet a commencé le </w:t>
      </w:r>
      <w:r w:rsidRPr="00E64164">
        <w:rPr>
          <w:b/>
        </w:rPr>
        <w:t xml:space="preserve">19.02.2024 </w:t>
      </w:r>
      <w:r w:rsidRPr="00E64164">
        <w:t xml:space="preserve">et termine le </w:t>
      </w:r>
      <w:r w:rsidRPr="00E64164">
        <w:rPr>
          <w:b/>
        </w:rPr>
        <w:t>15.03.2024.</w:t>
      </w:r>
    </w:p>
    <w:p w14:paraId="7B8E31E2" w14:textId="77777777" w:rsidR="00885B3B" w:rsidRPr="00E64164" w:rsidRDefault="00885B3B" w:rsidP="00885B3B">
      <w:pPr>
        <w:pStyle w:val="BodyText"/>
      </w:pPr>
      <w:r w:rsidRPr="00E64164">
        <w:t xml:space="preserve">Les vacances sont du </w:t>
      </w:r>
      <w:r w:rsidRPr="00E64164">
        <w:rPr>
          <w:b/>
        </w:rPr>
        <w:t>10.02.2024</w:t>
      </w:r>
      <w:r w:rsidRPr="00E64164">
        <w:t xml:space="preserve"> au </w:t>
      </w:r>
      <w:r w:rsidRPr="00E64164">
        <w:rPr>
          <w:b/>
        </w:rPr>
        <w:t>20.02.2024</w:t>
      </w:r>
    </w:p>
    <w:p w14:paraId="191C9B32" w14:textId="40457550" w:rsidR="00885B3B" w:rsidRPr="00E64164" w:rsidRDefault="00885B3B" w:rsidP="00885B3B">
      <w:pPr>
        <w:pStyle w:val="BodyText"/>
      </w:pPr>
      <w:r w:rsidRPr="00E64164">
        <w:t xml:space="preserve">Nous avons </w:t>
      </w:r>
      <w:r w:rsidRPr="00E64164">
        <w:rPr>
          <w:b/>
        </w:rPr>
        <w:t>2h15</w:t>
      </w:r>
      <w:r w:rsidRPr="00E64164">
        <w:t xml:space="preserve"> pour travailler sur le projet chaque semaine</w:t>
      </w:r>
    </w:p>
    <w:p w14:paraId="797A9CCF" w14:textId="77777777" w:rsidR="00885B3B" w:rsidRPr="00E64164" w:rsidRDefault="00885B3B" w:rsidP="00885B3B">
      <w:pPr>
        <w:pStyle w:val="BodyText"/>
        <w:rPr>
          <w:sz w:val="24"/>
          <w:szCs w:val="24"/>
          <w:u w:val="single"/>
        </w:rPr>
      </w:pPr>
      <w:r w:rsidRPr="00E64164">
        <w:rPr>
          <w:sz w:val="24"/>
          <w:szCs w:val="24"/>
          <w:u w:val="single"/>
        </w:rPr>
        <w:t>Découpage des sprints :</w:t>
      </w:r>
    </w:p>
    <w:p w14:paraId="6FDEB49F" w14:textId="77777777" w:rsidR="00885B3B" w:rsidRPr="00E64164" w:rsidRDefault="00885B3B" w:rsidP="00885B3B">
      <w:pPr>
        <w:pStyle w:val="BodyText"/>
        <w:rPr>
          <w:b/>
        </w:rPr>
      </w:pPr>
      <w:r w:rsidRPr="00E64164">
        <w:rPr>
          <w:b/>
        </w:rPr>
        <w:lastRenderedPageBreak/>
        <w:t>Sprint 2 :</w:t>
      </w:r>
    </w:p>
    <w:p w14:paraId="4DC428AE" w14:textId="77777777" w:rsidR="00885B3B" w:rsidRPr="00E64164" w:rsidRDefault="00885B3B" w:rsidP="00885B3B">
      <w:pPr>
        <w:pStyle w:val="BodyText"/>
      </w:pPr>
      <w:r w:rsidRPr="00E64164">
        <w:t>Faire les étages complets (bureaux, salle de jeu et parking)</w:t>
      </w:r>
    </w:p>
    <w:p w14:paraId="79596ADB" w14:textId="3C8C42C0" w:rsidR="00885B3B" w:rsidRPr="00E64164" w:rsidRDefault="00885B3B" w:rsidP="00885B3B">
      <w:pPr>
        <w:pStyle w:val="BodyText"/>
      </w:pPr>
      <w:r w:rsidRPr="00E64164">
        <w:t xml:space="preserve">La sprint </w:t>
      </w:r>
      <w:proofErr w:type="spellStart"/>
      <w:r w:rsidRPr="00E64164">
        <w:t>review</w:t>
      </w:r>
      <w:proofErr w:type="spellEnd"/>
      <w:r w:rsidRPr="00E64164">
        <w:t xml:space="preserve"> se fera le 26.02.2024.</w:t>
      </w:r>
    </w:p>
    <w:p w14:paraId="766556FB" w14:textId="77777777" w:rsidR="00885B3B" w:rsidRPr="00E64164" w:rsidRDefault="00885B3B" w:rsidP="00885B3B">
      <w:pPr>
        <w:pStyle w:val="BodyText"/>
        <w:rPr>
          <w:b/>
        </w:rPr>
      </w:pPr>
      <w:r w:rsidRPr="00E64164">
        <w:rPr>
          <w:b/>
        </w:rPr>
        <w:t>Sprint 3 :</w:t>
      </w:r>
    </w:p>
    <w:p w14:paraId="28C6CC1A" w14:textId="77777777" w:rsidR="00885B3B" w:rsidRPr="00E64164" w:rsidRDefault="00885B3B" w:rsidP="00885B3B">
      <w:pPr>
        <w:pStyle w:val="BodyText"/>
      </w:pPr>
      <w:r w:rsidRPr="00E64164">
        <w:t>Finir les étages principaux si non complet, et commencer à faire les plus petits appartements (studio, appartement)</w:t>
      </w:r>
    </w:p>
    <w:p w14:paraId="6D90D117" w14:textId="60A4EED3" w:rsidR="00885B3B" w:rsidRPr="00E64164" w:rsidRDefault="00885B3B" w:rsidP="00885B3B">
      <w:pPr>
        <w:pStyle w:val="BodyText"/>
      </w:pPr>
      <w:r w:rsidRPr="00E64164">
        <w:t xml:space="preserve">La sprint </w:t>
      </w:r>
      <w:proofErr w:type="spellStart"/>
      <w:r w:rsidRPr="00E64164">
        <w:t>review</w:t>
      </w:r>
      <w:proofErr w:type="spellEnd"/>
      <w:r w:rsidRPr="00E64164">
        <w:t xml:space="preserve"> se fera le 27.02.2024.</w:t>
      </w:r>
    </w:p>
    <w:p w14:paraId="67B262C7" w14:textId="77777777" w:rsidR="00885B3B" w:rsidRPr="00E64164" w:rsidRDefault="00885B3B" w:rsidP="00885B3B">
      <w:pPr>
        <w:pStyle w:val="BodyText"/>
        <w:rPr>
          <w:b/>
        </w:rPr>
      </w:pPr>
      <w:r w:rsidRPr="00E64164">
        <w:rPr>
          <w:b/>
        </w:rPr>
        <w:t>Sprint 4 :</w:t>
      </w:r>
    </w:p>
    <w:p w14:paraId="41845D36" w14:textId="77777777" w:rsidR="00885B3B" w:rsidRPr="00E64164" w:rsidRDefault="00885B3B" w:rsidP="00885B3B">
      <w:pPr>
        <w:pStyle w:val="BodyText"/>
      </w:pPr>
      <w:r w:rsidRPr="00E64164">
        <w:t>Finir les petits appartements si non complet et faire les 3 derniers petits espaces (jardin, chambre, salle de bain, salon)</w:t>
      </w:r>
    </w:p>
    <w:p w14:paraId="0DF8B032" w14:textId="4CECC035" w:rsidR="00885B3B" w:rsidRPr="00E64164" w:rsidRDefault="00885B3B" w:rsidP="00885B3B">
      <w:pPr>
        <w:pStyle w:val="BodyText"/>
      </w:pPr>
      <w:r w:rsidRPr="00E64164">
        <w:t xml:space="preserve">La sprint </w:t>
      </w:r>
      <w:proofErr w:type="spellStart"/>
      <w:r w:rsidRPr="00E64164">
        <w:t>review</w:t>
      </w:r>
      <w:proofErr w:type="spellEnd"/>
      <w:r w:rsidRPr="00E64164">
        <w:t xml:space="preserve"> se fera le 05.03.2024.</w:t>
      </w:r>
    </w:p>
    <w:p w14:paraId="188C1DE5" w14:textId="77777777" w:rsidR="00885B3B" w:rsidRPr="00E64164" w:rsidRDefault="00885B3B" w:rsidP="00885B3B">
      <w:pPr>
        <w:pStyle w:val="BodyText"/>
        <w:rPr>
          <w:b/>
        </w:rPr>
      </w:pPr>
      <w:r w:rsidRPr="00E64164">
        <w:rPr>
          <w:b/>
        </w:rPr>
        <w:t>Sprint 5 :</w:t>
      </w:r>
    </w:p>
    <w:p w14:paraId="5263A8B7" w14:textId="6BA744EE" w:rsidR="00885B3B" w:rsidRPr="00E64164" w:rsidRDefault="00885B3B" w:rsidP="00885B3B">
      <w:pPr>
        <w:pStyle w:val="BodyText"/>
      </w:pPr>
      <w:r w:rsidRPr="00E64164">
        <w:t xml:space="preserve">Réalisation des tests sur chaque </w:t>
      </w:r>
      <w:proofErr w:type="spellStart"/>
      <w:r w:rsidRPr="00E64164">
        <w:t>userstor</w:t>
      </w:r>
      <w:r w:rsidR="008C223D" w:rsidRPr="00E64164">
        <w:t>ies</w:t>
      </w:r>
      <w:proofErr w:type="spellEnd"/>
    </w:p>
    <w:p w14:paraId="3C0791F3" w14:textId="0F01D660" w:rsidR="00885B3B" w:rsidRPr="00E64164" w:rsidRDefault="00885B3B" w:rsidP="00885B3B">
      <w:pPr>
        <w:pStyle w:val="BodyText"/>
      </w:pPr>
      <w:r w:rsidRPr="00E64164">
        <w:t xml:space="preserve">La sprint </w:t>
      </w:r>
      <w:proofErr w:type="spellStart"/>
      <w:r w:rsidRPr="00E64164">
        <w:t>review</w:t>
      </w:r>
      <w:proofErr w:type="spellEnd"/>
      <w:r w:rsidRPr="00E64164">
        <w:t xml:space="preserve"> se fera le 12.03.2024.</w:t>
      </w:r>
    </w:p>
    <w:p w14:paraId="73C93E11" w14:textId="349CF90B" w:rsidR="007F30AE" w:rsidRPr="00E64164" w:rsidRDefault="007F30AE" w:rsidP="008E53F9">
      <w:pPr>
        <w:pStyle w:val="Heading1"/>
      </w:pPr>
      <w:bookmarkStart w:id="14" w:name="_Toc532179957"/>
      <w:bookmarkStart w:id="15" w:name="_Toc165969641"/>
      <w:bookmarkStart w:id="16" w:name="_Toc161423436"/>
      <w:r w:rsidRPr="00E64164">
        <w:t>Analyse</w:t>
      </w:r>
      <w:bookmarkEnd w:id="14"/>
      <w:bookmarkEnd w:id="15"/>
      <w:r w:rsidR="00446E95" w:rsidRPr="00E64164">
        <w:t xml:space="preserve"> fonctionnelle</w:t>
      </w:r>
      <w:bookmarkEnd w:id="16"/>
    </w:p>
    <w:p w14:paraId="3C418C3F" w14:textId="77777777" w:rsidR="009E1A2B" w:rsidRPr="00E64164" w:rsidRDefault="009E1A2B" w:rsidP="009E1A2B">
      <w:pPr>
        <w:pStyle w:val="Heading3"/>
      </w:pPr>
      <w:bookmarkStart w:id="17" w:name="_Toc161423437"/>
      <w:r w:rsidRPr="00E64164">
        <w:t>Chambre</w:t>
      </w:r>
      <w:bookmarkEnd w:id="17"/>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9E1A2B" w:rsidRPr="00E64164" w14:paraId="68080B23" w14:textId="77777777" w:rsidTr="004560E9">
        <w:tc>
          <w:tcPr>
            <w:tcW w:w="0" w:type="auto"/>
          </w:tcPr>
          <w:p w14:paraId="39AE1FD5" w14:textId="77777777" w:rsidR="009E1A2B" w:rsidRPr="00E64164" w:rsidRDefault="009E1A2B" w:rsidP="004560E9">
            <w:r w:rsidRPr="00E64164">
              <w:t>En tant que locataire dans l'immeuble je veux une chambre pour y dormir.</w:t>
            </w:r>
          </w:p>
        </w:tc>
      </w:tr>
      <w:tr w:rsidR="009E1A2B" w:rsidRPr="00E64164" w14:paraId="6FD49A74" w14:textId="77777777" w:rsidTr="004560E9">
        <w:tc>
          <w:tcPr>
            <w:tcW w:w="0" w:type="auto"/>
          </w:tcPr>
          <w:p w14:paraId="17A038FA" w14:textId="77777777" w:rsidR="009E1A2B" w:rsidRPr="00E64164" w:rsidRDefault="009E1A2B" w:rsidP="004560E9">
            <w:pPr>
              <w:jc w:val="center"/>
            </w:pPr>
            <w:r w:rsidRPr="00E64164">
              <w:t xml:space="preserve">Tests </w:t>
            </w:r>
            <w:proofErr w:type="gramStart"/>
            <w:r w:rsidRPr="00E64164">
              <w:t>d'acceptance:</w:t>
            </w:r>
            <w:proofErr w:type="gramEnd"/>
            <w:r w:rsidRPr="00E64164">
              <w:t xml:space="preserve"> </w:t>
            </w:r>
          </w:p>
          <w:tbl>
            <w:tblPr>
              <w:tblW w:w="100" w:type="auto"/>
              <w:tblCellMar>
                <w:left w:w="10" w:type="dxa"/>
                <w:right w:w="10" w:type="dxa"/>
              </w:tblCellMar>
              <w:tblLook w:val="0000" w:firstRow="0" w:lastRow="0" w:firstColumn="0" w:lastColumn="0" w:noHBand="0" w:noVBand="0"/>
            </w:tblPr>
            <w:tblGrid>
              <w:gridCol w:w="1946"/>
              <w:gridCol w:w="7094"/>
            </w:tblGrid>
            <w:tr w:rsidR="009E1A2B" w:rsidRPr="00E64164" w14:paraId="2FB25BE2" w14:textId="77777777" w:rsidTr="004560E9">
              <w:tc>
                <w:tcPr>
                  <w:tcW w:w="0" w:type="auto"/>
                </w:tcPr>
                <w:p w14:paraId="78B67A93" w14:textId="77777777" w:rsidR="009E1A2B" w:rsidRPr="00E64164" w:rsidRDefault="009E1A2B" w:rsidP="004560E9">
                  <w:r w:rsidRPr="00E64164">
                    <w:t>Lit</w:t>
                  </w:r>
                </w:p>
              </w:tc>
              <w:tc>
                <w:tcPr>
                  <w:tcW w:w="0" w:type="auto"/>
                </w:tcPr>
                <w:p w14:paraId="0B895C9B" w14:textId="77777777" w:rsidR="009E1A2B" w:rsidRPr="00E64164" w:rsidRDefault="009E1A2B" w:rsidP="004560E9">
                  <w:r w:rsidRPr="00E64164">
                    <w:t>Quand je rentre dans la pièce, dans le coin à droite il y a un grand lit de 120x230x70cm</w:t>
                  </w:r>
                </w:p>
              </w:tc>
            </w:tr>
            <w:tr w:rsidR="009E1A2B" w:rsidRPr="00E64164" w14:paraId="63D1CA34" w14:textId="77777777" w:rsidTr="004560E9">
              <w:tc>
                <w:tcPr>
                  <w:tcW w:w="0" w:type="auto"/>
                </w:tcPr>
                <w:p w14:paraId="687BC211" w14:textId="77777777" w:rsidR="009E1A2B" w:rsidRPr="00E64164" w:rsidRDefault="009E1A2B" w:rsidP="004560E9">
                  <w:r w:rsidRPr="00E64164">
                    <w:t>Dimension de la pièce</w:t>
                  </w:r>
                </w:p>
              </w:tc>
              <w:tc>
                <w:tcPr>
                  <w:tcW w:w="0" w:type="auto"/>
                </w:tcPr>
                <w:p w14:paraId="6ED105A0" w14:textId="77777777" w:rsidR="009E1A2B" w:rsidRPr="00E64164" w:rsidRDefault="009E1A2B" w:rsidP="004560E9">
                  <w:r w:rsidRPr="00E64164">
                    <w:t>Quand je rentre dans la pièce je mesure une pièce qui fait 500x400cm et une hauteur de 250cm</w:t>
                  </w:r>
                </w:p>
              </w:tc>
            </w:tr>
            <w:tr w:rsidR="009E1A2B" w:rsidRPr="00E64164" w14:paraId="04E32135" w14:textId="77777777" w:rsidTr="004560E9">
              <w:tc>
                <w:tcPr>
                  <w:tcW w:w="0" w:type="auto"/>
                </w:tcPr>
                <w:p w14:paraId="02470922" w14:textId="77777777" w:rsidR="009E1A2B" w:rsidRPr="00E64164" w:rsidRDefault="009E1A2B" w:rsidP="004560E9">
                  <w:r w:rsidRPr="00E64164">
                    <w:t>Table</w:t>
                  </w:r>
                </w:p>
              </w:tc>
              <w:tc>
                <w:tcPr>
                  <w:tcW w:w="0" w:type="auto"/>
                </w:tcPr>
                <w:p w14:paraId="7A360177" w14:textId="77777777" w:rsidR="009E1A2B" w:rsidRPr="00E64164" w:rsidRDefault="009E1A2B" w:rsidP="004560E9">
                  <w:r w:rsidRPr="00E64164">
                    <w:t>Quand je rentre dans la chambre au milieu il y a une table de 150x100x90</w:t>
                  </w:r>
                </w:p>
              </w:tc>
            </w:tr>
            <w:tr w:rsidR="009E1A2B" w:rsidRPr="00E64164" w14:paraId="7B61DD90" w14:textId="77777777" w:rsidTr="004560E9">
              <w:tc>
                <w:tcPr>
                  <w:tcW w:w="0" w:type="auto"/>
                </w:tcPr>
                <w:p w14:paraId="187D92BF" w14:textId="77777777" w:rsidR="009E1A2B" w:rsidRPr="00E64164" w:rsidRDefault="009E1A2B" w:rsidP="004560E9">
                  <w:r w:rsidRPr="00E64164">
                    <w:t>Lampe plafond</w:t>
                  </w:r>
                </w:p>
              </w:tc>
              <w:tc>
                <w:tcPr>
                  <w:tcW w:w="0" w:type="auto"/>
                </w:tcPr>
                <w:p w14:paraId="24736E79" w14:textId="77777777" w:rsidR="009E1A2B" w:rsidRPr="00E64164" w:rsidRDefault="009E1A2B" w:rsidP="004560E9">
                  <w:r w:rsidRPr="00E64164">
                    <w:t xml:space="preserve">Quand je me couche sur mon lit, juste </w:t>
                  </w:r>
                  <w:proofErr w:type="spellStart"/>
                  <w:r w:rsidRPr="00E64164">
                    <w:t>au dessus</w:t>
                  </w:r>
                  <w:proofErr w:type="spellEnd"/>
                  <w:r w:rsidRPr="00E64164">
                    <w:t xml:space="preserve"> de ma tête je vois une lampe ronde en verre de 30cm de rayon</w:t>
                  </w:r>
                </w:p>
              </w:tc>
            </w:tr>
            <w:tr w:rsidR="009E1A2B" w:rsidRPr="00E64164" w14:paraId="24A5BDEA" w14:textId="77777777" w:rsidTr="004560E9">
              <w:tc>
                <w:tcPr>
                  <w:tcW w:w="0" w:type="auto"/>
                </w:tcPr>
                <w:p w14:paraId="747DD3B2" w14:textId="77777777" w:rsidR="009E1A2B" w:rsidRPr="00E64164" w:rsidRDefault="009E1A2B" w:rsidP="004560E9">
                  <w:r w:rsidRPr="00E64164">
                    <w:t>Télévision</w:t>
                  </w:r>
                </w:p>
              </w:tc>
              <w:tc>
                <w:tcPr>
                  <w:tcW w:w="0" w:type="auto"/>
                </w:tcPr>
                <w:p w14:paraId="1A2F5392" w14:textId="77777777" w:rsidR="009E1A2B" w:rsidRPr="00E64164" w:rsidRDefault="009E1A2B" w:rsidP="004560E9">
                  <w:r w:rsidRPr="00E64164">
                    <w:t>Au pied du lit, il y a une télévision de 120cm sur 70cm posé sur une table de 1m de hauteur</w:t>
                  </w:r>
                </w:p>
              </w:tc>
            </w:tr>
            <w:tr w:rsidR="009E1A2B" w:rsidRPr="00E64164" w14:paraId="2F3F0BAB" w14:textId="77777777" w:rsidTr="004560E9">
              <w:tc>
                <w:tcPr>
                  <w:tcW w:w="0" w:type="auto"/>
                </w:tcPr>
                <w:p w14:paraId="0573847E" w14:textId="77777777" w:rsidR="009E1A2B" w:rsidRPr="00E64164" w:rsidRDefault="009E1A2B" w:rsidP="004560E9">
                  <w:r w:rsidRPr="00E64164">
                    <w:t>Bureau</w:t>
                  </w:r>
                </w:p>
              </w:tc>
              <w:tc>
                <w:tcPr>
                  <w:tcW w:w="0" w:type="auto"/>
                </w:tcPr>
                <w:p w14:paraId="3BAE7804" w14:textId="77777777" w:rsidR="009E1A2B" w:rsidRPr="00E64164" w:rsidRDefault="009E1A2B" w:rsidP="004560E9">
                  <w:r w:rsidRPr="00E64164">
                    <w:t>Quand je rentre dans la pièce, contre le mur à gauche il y a un bureau de 170x90x100</w:t>
                  </w:r>
                </w:p>
              </w:tc>
            </w:tr>
            <w:tr w:rsidR="009E1A2B" w:rsidRPr="00E64164" w14:paraId="66899D14" w14:textId="77777777" w:rsidTr="004560E9">
              <w:tc>
                <w:tcPr>
                  <w:tcW w:w="0" w:type="auto"/>
                </w:tcPr>
                <w:p w14:paraId="20AF6D46" w14:textId="77777777" w:rsidR="009E1A2B" w:rsidRPr="00E64164" w:rsidRDefault="009E1A2B" w:rsidP="004560E9">
                  <w:r w:rsidRPr="00E64164">
                    <w:t>Sur le bureau</w:t>
                  </w:r>
                </w:p>
              </w:tc>
              <w:tc>
                <w:tcPr>
                  <w:tcW w:w="0" w:type="auto"/>
                </w:tcPr>
                <w:p w14:paraId="04FFDB38" w14:textId="77777777" w:rsidR="009E1A2B" w:rsidRPr="00E64164" w:rsidRDefault="009E1A2B" w:rsidP="004560E9">
                  <w:r w:rsidRPr="00E64164">
                    <w:t>Sur le bureau il y a un écran, un clavier et une souris.</w:t>
                  </w:r>
                </w:p>
              </w:tc>
            </w:tr>
            <w:tr w:rsidR="009E1A2B" w:rsidRPr="00E64164" w14:paraId="0B86D358" w14:textId="77777777" w:rsidTr="004560E9">
              <w:tc>
                <w:tcPr>
                  <w:tcW w:w="0" w:type="auto"/>
                </w:tcPr>
                <w:p w14:paraId="485BE8C6" w14:textId="77777777" w:rsidR="009E1A2B" w:rsidRPr="00E64164" w:rsidRDefault="009E1A2B" w:rsidP="004560E9">
                  <w:r w:rsidRPr="00E64164">
                    <w:t>Matériau mur</w:t>
                  </w:r>
                </w:p>
              </w:tc>
              <w:tc>
                <w:tcPr>
                  <w:tcW w:w="0" w:type="auto"/>
                </w:tcPr>
                <w:p w14:paraId="08FDCBF9" w14:textId="77777777" w:rsidR="009E1A2B" w:rsidRPr="00E64164" w:rsidRDefault="009E1A2B" w:rsidP="004560E9">
                  <w:r w:rsidRPr="00E64164">
                    <w:t>Tous les murs/plafonds de la chambre sont en crépis</w:t>
                  </w:r>
                </w:p>
              </w:tc>
            </w:tr>
            <w:tr w:rsidR="009E1A2B" w:rsidRPr="00E64164" w14:paraId="095F5EAD" w14:textId="77777777" w:rsidTr="004560E9">
              <w:tc>
                <w:tcPr>
                  <w:tcW w:w="0" w:type="auto"/>
                </w:tcPr>
                <w:p w14:paraId="4E66A02C" w14:textId="77777777" w:rsidR="009E1A2B" w:rsidRPr="00E64164" w:rsidRDefault="009E1A2B" w:rsidP="004560E9">
                  <w:r w:rsidRPr="00E64164">
                    <w:t>Chaises</w:t>
                  </w:r>
                </w:p>
              </w:tc>
              <w:tc>
                <w:tcPr>
                  <w:tcW w:w="0" w:type="auto"/>
                </w:tcPr>
                <w:p w14:paraId="521BA395" w14:textId="77777777" w:rsidR="009E1A2B" w:rsidRPr="00E64164" w:rsidRDefault="009E1A2B" w:rsidP="004560E9">
                  <w:r w:rsidRPr="00E64164">
                    <w:t>Autour de la table, il y a 6 chaises en bois.</w:t>
                  </w:r>
                </w:p>
              </w:tc>
            </w:tr>
            <w:tr w:rsidR="009E1A2B" w:rsidRPr="00E64164" w14:paraId="4F49A369" w14:textId="77777777" w:rsidTr="004560E9">
              <w:tc>
                <w:tcPr>
                  <w:tcW w:w="0" w:type="auto"/>
                </w:tcPr>
                <w:p w14:paraId="2ABFDAA1" w14:textId="77777777" w:rsidR="009E1A2B" w:rsidRPr="00E64164" w:rsidRDefault="009E1A2B" w:rsidP="004560E9">
                  <w:r w:rsidRPr="00E64164">
                    <w:t>Etage et emplacement</w:t>
                  </w:r>
                </w:p>
              </w:tc>
              <w:tc>
                <w:tcPr>
                  <w:tcW w:w="0" w:type="auto"/>
                </w:tcPr>
                <w:p w14:paraId="1D332CC8" w14:textId="77777777" w:rsidR="009E1A2B" w:rsidRPr="00E64164" w:rsidRDefault="009E1A2B" w:rsidP="004560E9">
                  <w:r w:rsidRPr="00E64164">
                    <w:t>Dans l'immeuble, la chambre est dans les 3 appartements à l'ouest du 2ème étage</w:t>
                  </w:r>
                </w:p>
              </w:tc>
            </w:tr>
          </w:tbl>
          <w:p w14:paraId="570EDA2B" w14:textId="77777777" w:rsidR="009E1A2B" w:rsidRPr="00E64164" w:rsidRDefault="009E1A2B" w:rsidP="004560E9"/>
        </w:tc>
      </w:tr>
    </w:tbl>
    <w:p w14:paraId="4A36577D" w14:textId="77777777" w:rsidR="009E1A2B" w:rsidRPr="00E64164" w:rsidRDefault="009E1A2B" w:rsidP="009E1A2B"/>
    <w:p w14:paraId="21C74049" w14:textId="77777777" w:rsidR="009E1A2B" w:rsidRPr="00E64164" w:rsidRDefault="009E1A2B" w:rsidP="009E1A2B">
      <w:pPr>
        <w:pStyle w:val="Heading3"/>
      </w:pPr>
      <w:bookmarkStart w:id="18" w:name="_Toc161423438"/>
      <w:r w:rsidRPr="00E64164">
        <w:t>Appartement</w:t>
      </w:r>
      <w:bookmarkEnd w:id="18"/>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9E1A2B" w:rsidRPr="00E64164" w14:paraId="587533B9" w14:textId="77777777" w:rsidTr="004560E9">
        <w:tc>
          <w:tcPr>
            <w:tcW w:w="0" w:type="auto"/>
          </w:tcPr>
          <w:p w14:paraId="73F9FD3E" w14:textId="77777777" w:rsidR="009E1A2B" w:rsidRPr="00E64164" w:rsidRDefault="009E1A2B" w:rsidP="004560E9">
            <w:r w:rsidRPr="00E64164">
              <w:t xml:space="preserve">En tant que propriétaire de l'appartement Je veux un </w:t>
            </w:r>
            <w:proofErr w:type="gramStart"/>
            <w:r w:rsidRPr="00E64164">
              <w:t>studio  Pour</w:t>
            </w:r>
            <w:proofErr w:type="gramEnd"/>
            <w:r w:rsidRPr="00E64164">
              <w:t xml:space="preserve"> pouvoir y vivre toute l'année</w:t>
            </w:r>
          </w:p>
        </w:tc>
      </w:tr>
      <w:tr w:rsidR="009E1A2B" w:rsidRPr="00E64164" w14:paraId="7D3CBB92" w14:textId="77777777" w:rsidTr="004560E9">
        <w:tc>
          <w:tcPr>
            <w:tcW w:w="0" w:type="auto"/>
          </w:tcPr>
          <w:p w14:paraId="234E3852" w14:textId="77777777" w:rsidR="009E1A2B" w:rsidRPr="00E64164" w:rsidRDefault="009E1A2B" w:rsidP="004560E9">
            <w:pPr>
              <w:jc w:val="center"/>
            </w:pPr>
            <w:r w:rsidRPr="00E64164">
              <w:t xml:space="preserve">Tests </w:t>
            </w:r>
            <w:proofErr w:type="gramStart"/>
            <w:r w:rsidRPr="00E64164">
              <w:t>d'acceptance:</w:t>
            </w:r>
            <w:proofErr w:type="gramEnd"/>
            <w:r w:rsidRPr="00E64164">
              <w:t xml:space="preserve"> </w:t>
            </w:r>
          </w:p>
          <w:tbl>
            <w:tblPr>
              <w:tblW w:w="100" w:type="auto"/>
              <w:tblCellMar>
                <w:left w:w="10" w:type="dxa"/>
                <w:right w:w="10" w:type="dxa"/>
              </w:tblCellMar>
              <w:tblLook w:val="0000" w:firstRow="0" w:lastRow="0" w:firstColumn="0" w:lastColumn="0" w:noHBand="0" w:noVBand="0"/>
            </w:tblPr>
            <w:tblGrid>
              <w:gridCol w:w="1451"/>
              <w:gridCol w:w="7589"/>
            </w:tblGrid>
            <w:tr w:rsidR="009E1A2B" w:rsidRPr="00E64164" w14:paraId="475FAFC1" w14:textId="77777777" w:rsidTr="004560E9">
              <w:tc>
                <w:tcPr>
                  <w:tcW w:w="0" w:type="auto"/>
                </w:tcPr>
                <w:p w14:paraId="0AD35BCA" w14:textId="77777777" w:rsidR="009E1A2B" w:rsidRPr="00E64164" w:rsidRDefault="009E1A2B" w:rsidP="004560E9">
                  <w:proofErr w:type="gramStart"/>
                  <w:r w:rsidRPr="00E64164">
                    <w:t>pc</w:t>
                  </w:r>
                  <w:proofErr w:type="gramEnd"/>
                  <w:r w:rsidRPr="00E64164">
                    <w:t xml:space="preserve"> et fenêtre</w:t>
                  </w:r>
                </w:p>
              </w:tc>
              <w:tc>
                <w:tcPr>
                  <w:tcW w:w="0" w:type="auto"/>
                </w:tcPr>
                <w:p w14:paraId="6974F81F" w14:textId="77777777" w:rsidR="009E1A2B" w:rsidRPr="00E64164" w:rsidRDefault="009E1A2B" w:rsidP="004560E9">
                  <w:r w:rsidRPr="00E64164">
                    <w:t xml:space="preserve">Dans le coin supérieur droit de l'appartement, quand j'entre dans l'appartement, Il y a un bureau à </w:t>
                  </w:r>
                  <w:proofErr w:type="spellStart"/>
                  <w:r w:rsidRPr="00E64164">
                    <w:t>coté</w:t>
                  </w:r>
                  <w:proofErr w:type="spellEnd"/>
                  <w:r w:rsidRPr="00E64164">
                    <w:t xml:space="preserve"> d'une fenêtre, avec un pc fixe, une chaise de bureau et un écran</w:t>
                  </w:r>
                </w:p>
              </w:tc>
            </w:tr>
            <w:tr w:rsidR="009E1A2B" w:rsidRPr="00E64164" w14:paraId="689891D1" w14:textId="77777777" w:rsidTr="004560E9">
              <w:tc>
                <w:tcPr>
                  <w:tcW w:w="0" w:type="auto"/>
                </w:tcPr>
                <w:p w14:paraId="3CE64792" w14:textId="77777777" w:rsidR="009E1A2B" w:rsidRPr="00E64164" w:rsidRDefault="009E1A2B" w:rsidP="004560E9">
                  <w:proofErr w:type="gramStart"/>
                  <w:r w:rsidRPr="00E64164">
                    <w:t>lit</w:t>
                  </w:r>
                  <w:proofErr w:type="gramEnd"/>
                </w:p>
              </w:tc>
              <w:tc>
                <w:tcPr>
                  <w:tcW w:w="0" w:type="auto"/>
                </w:tcPr>
                <w:p w14:paraId="69547850" w14:textId="77777777" w:rsidR="009E1A2B" w:rsidRPr="00E64164" w:rsidRDefault="009E1A2B" w:rsidP="004560E9">
                  <w:r w:rsidRPr="00E64164">
                    <w:t xml:space="preserve">A gauche, quand j'entre dans l'appartement, Il y a un lit de deux mètres de long et </w:t>
                  </w:r>
                  <w:proofErr w:type="gramStart"/>
                  <w:r w:rsidRPr="00E64164">
                    <w:t>de un</w:t>
                  </w:r>
                  <w:proofErr w:type="gramEnd"/>
                  <w:r w:rsidRPr="00E64164">
                    <w:t xml:space="preserve"> mètre de large en bois.</w:t>
                  </w:r>
                </w:p>
              </w:tc>
            </w:tr>
            <w:tr w:rsidR="009E1A2B" w:rsidRPr="00E64164" w14:paraId="351ADC9A" w14:textId="77777777" w:rsidTr="004560E9">
              <w:tc>
                <w:tcPr>
                  <w:tcW w:w="0" w:type="auto"/>
                </w:tcPr>
                <w:p w14:paraId="401EE953" w14:textId="77777777" w:rsidR="009E1A2B" w:rsidRPr="00E64164" w:rsidRDefault="009E1A2B" w:rsidP="004560E9">
                  <w:proofErr w:type="gramStart"/>
                  <w:r w:rsidRPr="00E64164">
                    <w:t>colonne</w:t>
                  </w:r>
                  <w:proofErr w:type="gramEnd"/>
                  <w:r w:rsidRPr="00E64164">
                    <w:t xml:space="preserve"> et cheminée</w:t>
                  </w:r>
                </w:p>
              </w:tc>
              <w:tc>
                <w:tcPr>
                  <w:tcW w:w="0" w:type="auto"/>
                </w:tcPr>
                <w:p w14:paraId="7CE9EC4A" w14:textId="77777777" w:rsidR="009E1A2B" w:rsidRPr="00E64164" w:rsidRDefault="009E1A2B" w:rsidP="004560E9">
                  <w:r w:rsidRPr="00E64164">
                    <w:t xml:space="preserve">Au milieu de </w:t>
                  </w:r>
                  <w:proofErr w:type="gramStart"/>
                  <w:r w:rsidRPr="00E64164">
                    <w:t>l'appartement  Quand</w:t>
                  </w:r>
                  <w:proofErr w:type="gramEnd"/>
                  <w:r w:rsidRPr="00E64164">
                    <w:t xml:space="preserve"> j'entre par la porte  Il y a une colonne avec une cheminée devant.</w:t>
                  </w:r>
                </w:p>
              </w:tc>
            </w:tr>
            <w:tr w:rsidR="009E1A2B" w:rsidRPr="00E64164" w14:paraId="57272890" w14:textId="77777777" w:rsidTr="004560E9">
              <w:tc>
                <w:tcPr>
                  <w:tcW w:w="0" w:type="auto"/>
                </w:tcPr>
                <w:p w14:paraId="628DD463" w14:textId="77777777" w:rsidR="009E1A2B" w:rsidRPr="00E64164" w:rsidRDefault="009E1A2B" w:rsidP="004560E9">
                  <w:r w:rsidRPr="00E64164">
                    <w:lastRenderedPageBreak/>
                    <w:t>Cuisine</w:t>
                  </w:r>
                </w:p>
              </w:tc>
              <w:tc>
                <w:tcPr>
                  <w:tcW w:w="0" w:type="auto"/>
                </w:tcPr>
                <w:p w14:paraId="7619CF00" w14:textId="77777777" w:rsidR="009E1A2B" w:rsidRPr="00E64164" w:rsidRDefault="009E1A2B" w:rsidP="004560E9">
                  <w:r w:rsidRPr="00E64164">
                    <w:t xml:space="preserve">A droite de </w:t>
                  </w:r>
                  <w:proofErr w:type="gramStart"/>
                  <w:r w:rsidRPr="00E64164">
                    <w:t>l'appartement  quand</w:t>
                  </w:r>
                  <w:proofErr w:type="gramEnd"/>
                  <w:r w:rsidRPr="00E64164">
                    <w:t xml:space="preserve"> j'entre par la porte  Il y a une cuisine composée des appareils dans l'ordre suivant de droite à gauche : un four, une cuisinière, un </w:t>
                  </w:r>
                  <w:proofErr w:type="spellStart"/>
                  <w:r w:rsidRPr="00E64164">
                    <w:t>lave vaisselle</w:t>
                  </w:r>
                  <w:proofErr w:type="spellEnd"/>
                  <w:r w:rsidRPr="00E64164">
                    <w:t>,  et un réfrigérateur.</w:t>
                  </w:r>
                </w:p>
              </w:tc>
            </w:tr>
            <w:tr w:rsidR="009E1A2B" w:rsidRPr="00E64164" w14:paraId="67BFC8B6" w14:textId="77777777" w:rsidTr="004560E9">
              <w:tc>
                <w:tcPr>
                  <w:tcW w:w="0" w:type="auto"/>
                </w:tcPr>
                <w:p w14:paraId="144BF601" w14:textId="77777777" w:rsidR="009E1A2B" w:rsidRPr="00E64164" w:rsidRDefault="009E1A2B" w:rsidP="004560E9">
                  <w:r w:rsidRPr="00E64164">
                    <w:t>Plante</w:t>
                  </w:r>
                </w:p>
              </w:tc>
              <w:tc>
                <w:tcPr>
                  <w:tcW w:w="0" w:type="auto"/>
                </w:tcPr>
                <w:p w14:paraId="41294819" w14:textId="77777777" w:rsidR="009E1A2B" w:rsidRPr="00E64164" w:rsidRDefault="009E1A2B" w:rsidP="004560E9">
                  <w:r w:rsidRPr="00E64164">
                    <w:t>A droite de la cheminée, il y a une plante verte dans un pot brun.</w:t>
                  </w:r>
                </w:p>
              </w:tc>
            </w:tr>
            <w:tr w:rsidR="009E1A2B" w:rsidRPr="00E64164" w14:paraId="1528F54D" w14:textId="77777777" w:rsidTr="004560E9">
              <w:tc>
                <w:tcPr>
                  <w:tcW w:w="0" w:type="auto"/>
                </w:tcPr>
                <w:p w14:paraId="4383E1F5" w14:textId="77777777" w:rsidR="009E1A2B" w:rsidRPr="00E64164" w:rsidRDefault="009E1A2B" w:rsidP="004560E9">
                  <w:r w:rsidRPr="00E64164">
                    <w:t>Fenêtres</w:t>
                  </w:r>
                </w:p>
              </w:tc>
              <w:tc>
                <w:tcPr>
                  <w:tcW w:w="0" w:type="auto"/>
                </w:tcPr>
                <w:p w14:paraId="358046CD" w14:textId="77777777" w:rsidR="009E1A2B" w:rsidRPr="00E64164" w:rsidRDefault="009E1A2B" w:rsidP="004560E9">
                  <w:r w:rsidRPr="00E64164">
                    <w:t>Sur le mur vue extérieure de l'appartement, Il y a 2 fenêtres de 350x130cm.</w:t>
                  </w:r>
                </w:p>
              </w:tc>
            </w:tr>
            <w:tr w:rsidR="009E1A2B" w:rsidRPr="00E64164" w14:paraId="6556AF5B" w14:textId="77777777" w:rsidTr="004560E9">
              <w:tc>
                <w:tcPr>
                  <w:tcW w:w="0" w:type="auto"/>
                </w:tcPr>
                <w:p w14:paraId="5F5741BE" w14:textId="77777777" w:rsidR="009E1A2B" w:rsidRPr="00E64164" w:rsidRDefault="009E1A2B" w:rsidP="004560E9">
                  <w:r w:rsidRPr="00E64164">
                    <w:t>Murs</w:t>
                  </w:r>
                </w:p>
              </w:tc>
              <w:tc>
                <w:tcPr>
                  <w:tcW w:w="0" w:type="auto"/>
                </w:tcPr>
                <w:p w14:paraId="31820DC3" w14:textId="77777777" w:rsidR="009E1A2B" w:rsidRPr="00E64164" w:rsidRDefault="009E1A2B" w:rsidP="004560E9">
                  <w:r w:rsidRPr="00E64164">
                    <w:t xml:space="preserve">Dans </w:t>
                  </w:r>
                  <w:proofErr w:type="gramStart"/>
                  <w:r w:rsidRPr="00E64164">
                    <w:t>l'appartement ,</w:t>
                  </w:r>
                  <w:proofErr w:type="gramEnd"/>
                  <w:r w:rsidRPr="00E64164">
                    <w:t xml:space="preserve"> les murs sont en crépis.</w:t>
                  </w:r>
                </w:p>
              </w:tc>
            </w:tr>
            <w:tr w:rsidR="009E1A2B" w:rsidRPr="00E64164" w14:paraId="49BAB95A" w14:textId="77777777" w:rsidTr="004560E9">
              <w:tc>
                <w:tcPr>
                  <w:tcW w:w="0" w:type="auto"/>
                </w:tcPr>
                <w:p w14:paraId="499214C5" w14:textId="77777777" w:rsidR="009E1A2B" w:rsidRPr="00E64164" w:rsidRDefault="009E1A2B" w:rsidP="004560E9">
                  <w:r w:rsidRPr="00E64164">
                    <w:t>Projecteurs</w:t>
                  </w:r>
                </w:p>
              </w:tc>
              <w:tc>
                <w:tcPr>
                  <w:tcW w:w="0" w:type="auto"/>
                </w:tcPr>
                <w:p w14:paraId="043393D3" w14:textId="77777777" w:rsidR="009E1A2B" w:rsidRPr="00E64164" w:rsidRDefault="009E1A2B" w:rsidP="004560E9">
                  <w:r w:rsidRPr="00E64164">
                    <w:t>Au plafond, Il y a quatre projecteurs noirs répartis en carré.</w:t>
                  </w:r>
                </w:p>
              </w:tc>
            </w:tr>
            <w:tr w:rsidR="009E1A2B" w:rsidRPr="00E64164" w14:paraId="538C91DA" w14:textId="77777777" w:rsidTr="004560E9">
              <w:tc>
                <w:tcPr>
                  <w:tcW w:w="0" w:type="auto"/>
                </w:tcPr>
                <w:p w14:paraId="1B659846" w14:textId="77777777" w:rsidR="009E1A2B" w:rsidRPr="00E64164" w:rsidRDefault="009E1A2B" w:rsidP="004560E9">
                  <w:r w:rsidRPr="00E64164">
                    <w:t>Etage et nombre</w:t>
                  </w:r>
                </w:p>
              </w:tc>
              <w:tc>
                <w:tcPr>
                  <w:tcW w:w="0" w:type="auto"/>
                </w:tcPr>
                <w:p w14:paraId="238F8275" w14:textId="77777777" w:rsidR="009E1A2B" w:rsidRPr="00E64164" w:rsidRDefault="009E1A2B" w:rsidP="004560E9">
                  <w:r w:rsidRPr="00E64164">
                    <w:t xml:space="preserve">Dans l'immeuble au 2ème étage il y a 2 </w:t>
                  </w:r>
                  <w:proofErr w:type="gramStart"/>
                  <w:r w:rsidRPr="00E64164">
                    <w:t>studio</w:t>
                  </w:r>
                  <w:proofErr w:type="gramEnd"/>
                  <w:r w:rsidRPr="00E64164">
                    <w:t xml:space="preserve"> comme celui-ci, un au nord et un au sud. (</w:t>
                  </w:r>
                  <w:proofErr w:type="gramStart"/>
                  <w:r w:rsidRPr="00E64164">
                    <w:t>voir</w:t>
                  </w:r>
                  <w:proofErr w:type="gramEnd"/>
                  <w:r w:rsidRPr="00E64164">
                    <w:t xml:space="preserve"> image)</w:t>
                  </w:r>
                </w:p>
              </w:tc>
            </w:tr>
            <w:tr w:rsidR="009E1A2B" w:rsidRPr="00E64164" w14:paraId="00DD2CF0" w14:textId="77777777" w:rsidTr="004560E9">
              <w:tc>
                <w:tcPr>
                  <w:tcW w:w="0" w:type="auto"/>
                </w:tcPr>
                <w:p w14:paraId="52C43FBF" w14:textId="77777777" w:rsidR="009E1A2B" w:rsidRPr="00E64164" w:rsidRDefault="009E1A2B" w:rsidP="004560E9">
                  <w:r w:rsidRPr="00E64164">
                    <w:t>Dimensions</w:t>
                  </w:r>
                </w:p>
              </w:tc>
              <w:tc>
                <w:tcPr>
                  <w:tcW w:w="0" w:type="auto"/>
                </w:tcPr>
                <w:p w14:paraId="4DCE5D46" w14:textId="77777777" w:rsidR="009E1A2B" w:rsidRPr="00E64164" w:rsidRDefault="009E1A2B" w:rsidP="004560E9">
                  <w:r w:rsidRPr="00E64164">
                    <w:t>L'appartement fait 1248.5x1000cm.</w:t>
                  </w:r>
                </w:p>
              </w:tc>
            </w:tr>
          </w:tbl>
          <w:p w14:paraId="401192E2" w14:textId="77777777" w:rsidR="009E1A2B" w:rsidRPr="00E64164" w:rsidRDefault="009E1A2B" w:rsidP="004560E9"/>
        </w:tc>
      </w:tr>
    </w:tbl>
    <w:p w14:paraId="1DF4C2AF" w14:textId="77777777" w:rsidR="009E1A2B" w:rsidRPr="00E64164" w:rsidRDefault="009E1A2B" w:rsidP="009E1A2B"/>
    <w:p w14:paraId="51DD63C1" w14:textId="77777777" w:rsidR="009E1A2B" w:rsidRPr="00E64164" w:rsidRDefault="009E1A2B" w:rsidP="009E1A2B">
      <w:pPr>
        <w:pStyle w:val="Heading3"/>
      </w:pPr>
      <w:bookmarkStart w:id="19" w:name="_Toc161423439"/>
      <w:r w:rsidRPr="00E64164">
        <w:t>Salle de bain</w:t>
      </w:r>
      <w:bookmarkEnd w:id="1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9E1A2B" w:rsidRPr="00E64164" w14:paraId="4157DBE4" w14:textId="77777777" w:rsidTr="004560E9">
        <w:tc>
          <w:tcPr>
            <w:tcW w:w="0" w:type="auto"/>
          </w:tcPr>
          <w:p w14:paraId="3548B516" w14:textId="77777777" w:rsidR="009E1A2B" w:rsidRPr="00E64164" w:rsidRDefault="009E1A2B" w:rsidP="004560E9">
            <w:r w:rsidRPr="00E64164">
              <w:t>En tant qu'habitant Je veux des toilettes Pour pouvoir faire mes besoins</w:t>
            </w:r>
          </w:p>
        </w:tc>
      </w:tr>
      <w:tr w:rsidR="009E1A2B" w:rsidRPr="00E64164" w14:paraId="696DE82E" w14:textId="77777777" w:rsidTr="004560E9">
        <w:tc>
          <w:tcPr>
            <w:tcW w:w="0" w:type="auto"/>
          </w:tcPr>
          <w:p w14:paraId="629B9DEE" w14:textId="77777777" w:rsidR="009E1A2B" w:rsidRPr="00E64164" w:rsidRDefault="009E1A2B" w:rsidP="004560E9">
            <w:pPr>
              <w:jc w:val="center"/>
            </w:pPr>
            <w:r w:rsidRPr="00E64164">
              <w:t xml:space="preserve">Tests </w:t>
            </w:r>
            <w:proofErr w:type="gramStart"/>
            <w:r w:rsidRPr="00E64164">
              <w:t>d'acceptance:</w:t>
            </w:r>
            <w:proofErr w:type="gramEnd"/>
            <w:r w:rsidRPr="00E64164">
              <w:t xml:space="preserve"> </w:t>
            </w:r>
          </w:p>
          <w:tbl>
            <w:tblPr>
              <w:tblW w:w="100" w:type="auto"/>
              <w:tblCellMar>
                <w:left w:w="10" w:type="dxa"/>
                <w:right w:w="10" w:type="dxa"/>
              </w:tblCellMar>
              <w:tblLook w:val="0000" w:firstRow="0" w:lastRow="0" w:firstColumn="0" w:lastColumn="0" w:noHBand="0" w:noVBand="0"/>
            </w:tblPr>
            <w:tblGrid>
              <w:gridCol w:w="1620"/>
              <w:gridCol w:w="7420"/>
            </w:tblGrid>
            <w:tr w:rsidR="009E1A2B" w:rsidRPr="00E64164" w14:paraId="4C5CA1B8" w14:textId="77777777" w:rsidTr="004560E9">
              <w:tc>
                <w:tcPr>
                  <w:tcW w:w="0" w:type="auto"/>
                </w:tcPr>
                <w:p w14:paraId="0706A714" w14:textId="77777777" w:rsidR="009E1A2B" w:rsidRPr="00E64164" w:rsidRDefault="009E1A2B" w:rsidP="004560E9">
                  <w:r w:rsidRPr="00E64164">
                    <w:t>Couleur</w:t>
                  </w:r>
                </w:p>
              </w:tc>
              <w:tc>
                <w:tcPr>
                  <w:tcW w:w="0" w:type="auto"/>
                </w:tcPr>
                <w:p w14:paraId="25446829" w14:textId="77777777" w:rsidR="009E1A2B" w:rsidRPr="00E64164" w:rsidRDefault="009E1A2B" w:rsidP="004560E9">
                  <w:r w:rsidRPr="00E64164">
                    <w:t>Dans la salle de bain à gauche de la porte, il y a des toilettes bleues</w:t>
                  </w:r>
                </w:p>
              </w:tc>
            </w:tr>
            <w:tr w:rsidR="009E1A2B" w:rsidRPr="00E64164" w14:paraId="0EF1391C" w14:textId="77777777" w:rsidTr="004560E9">
              <w:tc>
                <w:tcPr>
                  <w:tcW w:w="0" w:type="auto"/>
                </w:tcPr>
                <w:p w14:paraId="18B4EBDC" w14:textId="77777777" w:rsidR="009E1A2B" w:rsidRPr="00E64164" w:rsidRDefault="009E1A2B" w:rsidP="004560E9">
                  <w:r w:rsidRPr="00E64164">
                    <w:t>Papier</w:t>
                  </w:r>
                </w:p>
              </w:tc>
              <w:tc>
                <w:tcPr>
                  <w:tcW w:w="0" w:type="auto"/>
                </w:tcPr>
                <w:p w14:paraId="6FC90C7E" w14:textId="77777777" w:rsidR="009E1A2B" w:rsidRPr="00E64164" w:rsidRDefault="009E1A2B" w:rsidP="004560E9">
                  <w:r w:rsidRPr="00E64164">
                    <w:t>Sur la droite des toilettes (en regardant depuis ceux-ci), il y a du papier déroulant.</w:t>
                  </w:r>
                </w:p>
              </w:tc>
            </w:tr>
            <w:tr w:rsidR="009E1A2B" w:rsidRPr="00E64164" w14:paraId="6C893815" w14:textId="77777777" w:rsidTr="004560E9">
              <w:tc>
                <w:tcPr>
                  <w:tcW w:w="0" w:type="auto"/>
                </w:tcPr>
                <w:p w14:paraId="57289A0C" w14:textId="77777777" w:rsidR="009E1A2B" w:rsidRPr="00E64164" w:rsidRDefault="009E1A2B" w:rsidP="004560E9">
                  <w:r w:rsidRPr="00E64164">
                    <w:t>Dimensions</w:t>
                  </w:r>
                </w:p>
              </w:tc>
              <w:tc>
                <w:tcPr>
                  <w:tcW w:w="0" w:type="auto"/>
                </w:tcPr>
                <w:p w14:paraId="4BAAA503" w14:textId="77777777" w:rsidR="009E1A2B" w:rsidRPr="00E64164" w:rsidRDefault="009E1A2B" w:rsidP="004560E9">
                  <w:r w:rsidRPr="00E64164">
                    <w:t>Quand je mesure les dimensions des toilettes, elles font 60x30x60</w:t>
                  </w:r>
                </w:p>
              </w:tc>
            </w:tr>
            <w:tr w:rsidR="009E1A2B" w:rsidRPr="00E64164" w14:paraId="5F26F16E" w14:textId="77777777" w:rsidTr="004560E9">
              <w:tc>
                <w:tcPr>
                  <w:tcW w:w="0" w:type="auto"/>
                </w:tcPr>
                <w:p w14:paraId="67396F38" w14:textId="77777777" w:rsidR="009E1A2B" w:rsidRPr="00E64164" w:rsidRDefault="009E1A2B" w:rsidP="004560E9">
                  <w:r w:rsidRPr="00E64164">
                    <w:t>Visibilité de l'extérieur</w:t>
                  </w:r>
                </w:p>
              </w:tc>
              <w:tc>
                <w:tcPr>
                  <w:tcW w:w="0" w:type="auto"/>
                </w:tcPr>
                <w:p w14:paraId="216C9F45" w14:textId="77777777" w:rsidR="009E1A2B" w:rsidRPr="00E64164" w:rsidRDefault="009E1A2B" w:rsidP="004560E9">
                  <w:r w:rsidRPr="00E64164">
                    <w:t>Quand je regarde dans la salle de bain par la fenêtre depuis l'extérieur, je ne peux pas voir l'intérieur grâce à une fenêtre teintée.</w:t>
                  </w:r>
                </w:p>
              </w:tc>
            </w:tr>
            <w:tr w:rsidR="009E1A2B" w:rsidRPr="00E64164" w14:paraId="1BDEE871" w14:textId="77777777" w:rsidTr="004560E9">
              <w:tc>
                <w:tcPr>
                  <w:tcW w:w="0" w:type="auto"/>
                </w:tcPr>
                <w:p w14:paraId="74090138" w14:textId="77777777" w:rsidR="009E1A2B" w:rsidRPr="00E64164" w:rsidRDefault="009E1A2B" w:rsidP="004560E9">
                  <w:r w:rsidRPr="00E64164">
                    <w:t>Carrelage au sol</w:t>
                  </w:r>
                </w:p>
              </w:tc>
              <w:tc>
                <w:tcPr>
                  <w:tcW w:w="0" w:type="auto"/>
                </w:tcPr>
                <w:p w14:paraId="1880AFA4" w14:textId="77777777" w:rsidR="009E1A2B" w:rsidRPr="00E64164" w:rsidRDefault="009E1A2B" w:rsidP="004560E9">
                  <w:r w:rsidRPr="00E64164">
                    <w:t xml:space="preserve">Sur le sol, il y a du carrelage </w:t>
                  </w:r>
                  <w:proofErr w:type="gramStart"/>
                  <w:r w:rsidRPr="00E64164">
                    <w:t>bleu clairs</w:t>
                  </w:r>
                  <w:proofErr w:type="gramEnd"/>
                  <w:r w:rsidRPr="00E64164">
                    <w:t>.</w:t>
                  </w:r>
                </w:p>
              </w:tc>
            </w:tr>
            <w:tr w:rsidR="009E1A2B" w:rsidRPr="00E64164" w14:paraId="56A894CE" w14:textId="77777777" w:rsidTr="004560E9">
              <w:tc>
                <w:tcPr>
                  <w:tcW w:w="0" w:type="auto"/>
                </w:tcPr>
                <w:p w14:paraId="518803ED" w14:textId="77777777" w:rsidR="009E1A2B" w:rsidRPr="00E64164" w:rsidRDefault="009E1A2B" w:rsidP="004560E9">
                  <w:r w:rsidRPr="00E64164">
                    <w:t>Lumière</w:t>
                  </w:r>
                </w:p>
              </w:tc>
              <w:tc>
                <w:tcPr>
                  <w:tcW w:w="0" w:type="auto"/>
                </w:tcPr>
                <w:p w14:paraId="6A0B82DF" w14:textId="77777777" w:rsidR="009E1A2B" w:rsidRPr="00E64164" w:rsidRDefault="009E1A2B" w:rsidP="004560E9">
                  <w:r w:rsidRPr="00E64164">
                    <w:t>Au centre de la pièce au plafond, il y a une lumière blanche.</w:t>
                  </w:r>
                </w:p>
              </w:tc>
            </w:tr>
            <w:tr w:rsidR="009E1A2B" w:rsidRPr="00E64164" w14:paraId="3697D145" w14:textId="77777777" w:rsidTr="004560E9">
              <w:tc>
                <w:tcPr>
                  <w:tcW w:w="0" w:type="auto"/>
                </w:tcPr>
                <w:p w14:paraId="1C617CFA" w14:textId="77777777" w:rsidR="009E1A2B" w:rsidRPr="00E64164" w:rsidRDefault="009E1A2B" w:rsidP="004560E9">
                  <w:r w:rsidRPr="00E64164">
                    <w:t>Mur</w:t>
                  </w:r>
                </w:p>
              </w:tc>
              <w:tc>
                <w:tcPr>
                  <w:tcW w:w="0" w:type="auto"/>
                </w:tcPr>
                <w:p w14:paraId="63044A00" w14:textId="77777777" w:rsidR="009E1A2B" w:rsidRPr="00E64164" w:rsidRDefault="009E1A2B" w:rsidP="004560E9">
                  <w:r w:rsidRPr="00E64164">
                    <w:t>Dans la salle de bain, les murs sont blancs.</w:t>
                  </w:r>
                </w:p>
              </w:tc>
            </w:tr>
            <w:tr w:rsidR="009E1A2B" w:rsidRPr="00E64164" w14:paraId="075A78DF" w14:textId="77777777" w:rsidTr="004560E9">
              <w:tc>
                <w:tcPr>
                  <w:tcW w:w="0" w:type="auto"/>
                </w:tcPr>
                <w:p w14:paraId="794413C9" w14:textId="77777777" w:rsidR="009E1A2B" w:rsidRPr="00E64164" w:rsidRDefault="009E1A2B" w:rsidP="004560E9">
                  <w:r w:rsidRPr="00E64164">
                    <w:t>Etage</w:t>
                  </w:r>
                </w:p>
              </w:tc>
              <w:tc>
                <w:tcPr>
                  <w:tcW w:w="0" w:type="auto"/>
                </w:tcPr>
                <w:p w14:paraId="43B8106A" w14:textId="77777777" w:rsidR="009E1A2B" w:rsidRPr="00E64164" w:rsidRDefault="009E1A2B" w:rsidP="004560E9">
                  <w:r w:rsidRPr="00E64164">
                    <w:t>Dans l'immeuble, la salle de bain est dans les 3 appartements à l'ouest du 2ème étage</w:t>
                  </w:r>
                </w:p>
              </w:tc>
            </w:tr>
          </w:tbl>
          <w:p w14:paraId="34DBA5A1" w14:textId="77777777" w:rsidR="009E1A2B" w:rsidRPr="00E64164" w:rsidRDefault="009E1A2B" w:rsidP="004560E9"/>
        </w:tc>
      </w:tr>
    </w:tbl>
    <w:p w14:paraId="38710C9F" w14:textId="77777777" w:rsidR="009E1A2B" w:rsidRPr="00E64164" w:rsidRDefault="009E1A2B" w:rsidP="009E1A2B"/>
    <w:p w14:paraId="63FDF66B" w14:textId="77777777" w:rsidR="009E1A2B" w:rsidRPr="00E64164" w:rsidRDefault="009E1A2B" w:rsidP="009E1A2B">
      <w:pPr>
        <w:pStyle w:val="Heading3"/>
      </w:pPr>
      <w:bookmarkStart w:id="20" w:name="_Toc161423440"/>
      <w:r w:rsidRPr="00E64164">
        <w:t>Jardin</w:t>
      </w:r>
      <w:bookmarkEnd w:id="20"/>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9E1A2B" w:rsidRPr="00E64164" w14:paraId="4ADCE4C7" w14:textId="77777777" w:rsidTr="004560E9">
        <w:tc>
          <w:tcPr>
            <w:tcW w:w="0" w:type="auto"/>
          </w:tcPr>
          <w:p w14:paraId="20E34BBA" w14:textId="77777777" w:rsidR="009E1A2B" w:rsidRPr="00E64164" w:rsidRDefault="009E1A2B" w:rsidP="004560E9">
            <w:r w:rsidRPr="00E64164">
              <w:t>En tant que propriétaire Je veux un jardin Pour manger dehors, m'amuser, avoir de l'espace pour s'aérer</w:t>
            </w:r>
          </w:p>
        </w:tc>
      </w:tr>
      <w:tr w:rsidR="009E1A2B" w:rsidRPr="00E64164" w14:paraId="659119F2" w14:textId="77777777" w:rsidTr="004560E9">
        <w:tc>
          <w:tcPr>
            <w:tcW w:w="0" w:type="auto"/>
          </w:tcPr>
          <w:p w14:paraId="174187B4" w14:textId="77777777" w:rsidR="009E1A2B" w:rsidRPr="00E64164" w:rsidRDefault="009E1A2B" w:rsidP="004560E9">
            <w:pPr>
              <w:jc w:val="center"/>
            </w:pPr>
            <w:r w:rsidRPr="00E64164">
              <w:t xml:space="preserve">Tests </w:t>
            </w:r>
            <w:proofErr w:type="gramStart"/>
            <w:r w:rsidRPr="00E64164">
              <w:t>d'acceptance:</w:t>
            </w:r>
            <w:proofErr w:type="gramEnd"/>
            <w:r w:rsidRPr="00E64164">
              <w:t xml:space="preserve"> </w:t>
            </w:r>
          </w:p>
          <w:tbl>
            <w:tblPr>
              <w:tblW w:w="100" w:type="auto"/>
              <w:tblCellMar>
                <w:left w:w="10" w:type="dxa"/>
                <w:right w:w="10" w:type="dxa"/>
              </w:tblCellMar>
              <w:tblLook w:val="0000" w:firstRow="0" w:lastRow="0" w:firstColumn="0" w:lastColumn="0" w:noHBand="0" w:noVBand="0"/>
            </w:tblPr>
            <w:tblGrid>
              <w:gridCol w:w="2535"/>
              <w:gridCol w:w="6505"/>
            </w:tblGrid>
            <w:tr w:rsidR="009E1A2B" w:rsidRPr="00E64164" w14:paraId="77B0F0BE" w14:textId="77777777" w:rsidTr="004560E9">
              <w:tc>
                <w:tcPr>
                  <w:tcW w:w="0" w:type="auto"/>
                </w:tcPr>
                <w:p w14:paraId="47FFBCF6" w14:textId="77777777" w:rsidR="009E1A2B" w:rsidRPr="00E64164" w:rsidRDefault="009E1A2B" w:rsidP="004560E9">
                  <w:r w:rsidRPr="00E64164">
                    <w:t>Piscine</w:t>
                  </w:r>
                </w:p>
              </w:tc>
              <w:tc>
                <w:tcPr>
                  <w:tcW w:w="0" w:type="auto"/>
                </w:tcPr>
                <w:p w14:paraId="39010887" w14:textId="77777777" w:rsidR="009E1A2B" w:rsidRPr="00E64164" w:rsidRDefault="009E1A2B" w:rsidP="004560E9">
                  <w:r w:rsidRPr="00E64164">
                    <w:t>Au nord du jardin, il y a une piscine.</w:t>
                  </w:r>
                </w:p>
              </w:tc>
            </w:tr>
            <w:tr w:rsidR="009E1A2B" w:rsidRPr="00E64164" w14:paraId="622DFB2A" w14:textId="77777777" w:rsidTr="004560E9">
              <w:tc>
                <w:tcPr>
                  <w:tcW w:w="0" w:type="auto"/>
                </w:tcPr>
                <w:p w14:paraId="5A1090B9" w14:textId="77777777" w:rsidR="009E1A2B" w:rsidRPr="00E64164" w:rsidRDefault="009E1A2B" w:rsidP="004560E9">
                  <w:r w:rsidRPr="00E64164">
                    <w:t>Dimensions piscine</w:t>
                  </w:r>
                </w:p>
              </w:tc>
              <w:tc>
                <w:tcPr>
                  <w:tcW w:w="0" w:type="auto"/>
                </w:tcPr>
                <w:p w14:paraId="488CF208" w14:textId="77777777" w:rsidR="009E1A2B" w:rsidRPr="00E64164" w:rsidRDefault="009E1A2B" w:rsidP="004560E9">
                  <w:r w:rsidRPr="00E64164">
                    <w:t>Quand je mesure les dimensions de la piscine, je trouve 1300x2500x300cm</w:t>
                  </w:r>
                </w:p>
              </w:tc>
            </w:tr>
            <w:tr w:rsidR="009E1A2B" w:rsidRPr="00E64164" w14:paraId="3FDBC14B" w14:textId="77777777" w:rsidTr="004560E9">
              <w:tc>
                <w:tcPr>
                  <w:tcW w:w="0" w:type="auto"/>
                </w:tcPr>
                <w:p w14:paraId="1909676E" w14:textId="77777777" w:rsidR="009E1A2B" w:rsidRPr="00E64164" w:rsidRDefault="009E1A2B" w:rsidP="004560E9">
                  <w:r w:rsidRPr="00E64164">
                    <w:t>Barbecue</w:t>
                  </w:r>
                </w:p>
              </w:tc>
              <w:tc>
                <w:tcPr>
                  <w:tcW w:w="0" w:type="auto"/>
                </w:tcPr>
                <w:p w14:paraId="18D1B364" w14:textId="77777777" w:rsidR="009E1A2B" w:rsidRPr="00E64164" w:rsidRDefault="009E1A2B" w:rsidP="004560E9">
                  <w:r w:rsidRPr="00E64164">
                    <w:t>Au sud du jardin, il y a 3 barbecues noir.</w:t>
                  </w:r>
                </w:p>
              </w:tc>
            </w:tr>
            <w:tr w:rsidR="009E1A2B" w:rsidRPr="00E64164" w14:paraId="5DCE9A16" w14:textId="77777777" w:rsidTr="004560E9">
              <w:tc>
                <w:tcPr>
                  <w:tcW w:w="0" w:type="auto"/>
                </w:tcPr>
                <w:p w14:paraId="6C933C66" w14:textId="77777777" w:rsidR="009E1A2B" w:rsidRPr="00E64164" w:rsidRDefault="009E1A2B" w:rsidP="004560E9">
                  <w:r w:rsidRPr="00E64164">
                    <w:t>Trampoline</w:t>
                  </w:r>
                </w:p>
              </w:tc>
              <w:tc>
                <w:tcPr>
                  <w:tcW w:w="0" w:type="auto"/>
                </w:tcPr>
                <w:p w14:paraId="6781134F" w14:textId="77777777" w:rsidR="009E1A2B" w:rsidRPr="00E64164" w:rsidRDefault="009E1A2B" w:rsidP="004560E9">
                  <w:r w:rsidRPr="00E64164">
                    <w:t>A l'est du jardin, il y a un trampoline</w:t>
                  </w:r>
                </w:p>
              </w:tc>
            </w:tr>
            <w:tr w:rsidR="009E1A2B" w:rsidRPr="00E64164" w14:paraId="607AA830" w14:textId="77777777" w:rsidTr="004560E9">
              <w:tc>
                <w:tcPr>
                  <w:tcW w:w="0" w:type="auto"/>
                </w:tcPr>
                <w:p w14:paraId="59FA1668" w14:textId="77777777" w:rsidR="009E1A2B" w:rsidRPr="00E64164" w:rsidRDefault="009E1A2B" w:rsidP="004560E9">
                  <w:r w:rsidRPr="00E64164">
                    <w:t>Dimensions trampoline</w:t>
                  </w:r>
                </w:p>
              </w:tc>
              <w:tc>
                <w:tcPr>
                  <w:tcW w:w="0" w:type="auto"/>
                </w:tcPr>
                <w:p w14:paraId="6A3A7A81" w14:textId="77777777" w:rsidR="009E1A2B" w:rsidRPr="00E64164" w:rsidRDefault="009E1A2B" w:rsidP="004560E9">
                  <w:r w:rsidRPr="00E64164">
                    <w:t>Quand je mesure les dimensions du trampoline, je trouve 600x600x150cm</w:t>
                  </w:r>
                </w:p>
              </w:tc>
            </w:tr>
            <w:tr w:rsidR="009E1A2B" w:rsidRPr="00E64164" w14:paraId="3B9379F9" w14:textId="77777777" w:rsidTr="004560E9">
              <w:tc>
                <w:tcPr>
                  <w:tcW w:w="0" w:type="auto"/>
                </w:tcPr>
                <w:p w14:paraId="5C9326E8" w14:textId="77777777" w:rsidR="009E1A2B" w:rsidRPr="00E64164" w:rsidRDefault="009E1A2B" w:rsidP="004560E9">
                  <w:r w:rsidRPr="00E64164">
                    <w:t>Voiture de golf</w:t>
                  </w:r>
                </w:p>
              </w:tc>
              <w:tc>
                <w:tcPr>
                  <w:tcW w:w="0" w:type="auto"/>
                </w:tcPr>
                <w:p w14:paraId="14487A96" w14:textId="77777777" w:rsidR="009E1A2B" w:rsidRPr="00E64164" w:rsidRDefault="009E1A2B" w:rsidP="004560E9">
                  <w:r w:rsidRPr="00E64164">
                    <w:t>A l'ouest du jardin, il y a une voiturette</w:t>
                  </w:r>
                </w:p>
              </w:tc>
            </w:tr>
            <w:tr w:rsidR="009E1A2B" w:rsidRPr="00E64164" w14:paraId="4D976B39" w14:textId="77777777" w:rsidTr="004560E9">
              <w:tc>
                <w:tcPr>
                  <w:tcW w:w="0" w:type="auto"/>
                </w:tcPr>
                <w:p w14:paraId="23BB291D" w14:textId="77777777" w:rsidR="009E1A2B" w:rsidRPr="00E64164" w:rsidRDefault="009E1A2B" w:rsidP="004560E9">
                  <w:r w:rsidRPr="00E64164">
                    <w:t>Dimensions jardin</w:t>
                  </w:r>
                </w:p>
              </w:tc>
              <w:tc>
                <w:tcPr>
                  <w:tcW w:w="0" w:type="auto"/>
                </w:tcPr>
                <w:p w14:paraId="5E250757" w14:textId="77777777" w:rsidR="009E1A2B" w:rsidRPr="00E64164" w:rsidRDefault="009E1A2B" w:rsidP="004560E9">
                  <w:r w:rsidRPr="00E64164">
                    <w:t>Quand je mesure le jardin, il fait 4000x3000 et est délimité par des murs</w:t>
                  </w:r>
                </w:p>
              </w:tc>
            </w:tr>
            <w:tr w:rsidR="009E1A2B" w:rsidRPr="00E64164" w14:paraId="7A8FFB1B" w14:textId="77777777" w:rsidTr="004560E9">
              <w:tc>
                <w:tcPr>
                  <w:tcW w:w="0" w:type="auto"/>
                </w:tcPr>
                <w:p w14:paraId="44F942A6" w14:textId="77777777" w:rsidR="009E1A2B" w:rsidRPr="00E64164" w:rsidRDefault="009E1A2B" w:rsidP="004560E9">
                  <w:r w:rsidRPr="00E64164">
                    <w:t>Personne sur voiture de golf</w:t>
                  </w:r>
                </w:p>
              </w:tc>
              <w:tc>
                <w:tcPr>
                  <w:tcW w:w="0" w:type="auto"/>
                </w:tcPr>
                <w:p w14:paraId="297EA516" w14:textId="77777777" w:rsidR="009E1A2B" w:rsidRPr="00E64164" w:rsidRDefault="009E1A2B" w:rsidP="004560E9">
                  <w:r w:rsidRPr="00E64164">
                    <w:t xml:space="preserve">A </w:t>
                  </w:r>
                  <w:proofErr w:type="spellStart"/>
                  <w:r w:rsidRPr="00E64164">
                    <w:t>coté</w:t>
                  </w:r>
                  <w:proofErr w:type="spellEnd"/>
                  <w:r w:rsidRPr="00E64164">
                    <w:t xml:space="preserve"> de la voiture, il y a quelqu'un d'assis sur une chaise</w:t>
                  </w:r>
                </w:p>
              </w:tc>
            </w:tr>
            <w:tr w:rsidR="009E1A2B" w:rsidRPr="00E64164" w14:paraId="56172ABD" w14:textId="77777777" w:rsidTr="004560E9">
              <w:tc>
                <w:tcPr>
                  <w:tcW w:w="0" w:type="auto"/>
                </w:tcPr>
                <w:p w14:paraId="00A12AE8" w14:textId="77777777" w:rsidR="009E1A2B" w:rsidRPr="00E64164" w:rsidRDefault="009E1A2B" w:rsidP="004560E9">
                  <w:r w:rsidRPr="00E64164">
                    <w:t>Lumières de sol</w:t>
                  </w:r>
                </w:p>
              </w:tc>
              <w:tc>
                <w:tcPr>
                  <w:tcW w:w="0" w:type="auto"/>
                </w:tcPr>
                <w:p w14:paraId="41F7AF91" w14:textId="77777777" w:rsidR="009E1A2B" w:rsidRPr="00E64164" w:rsidRDefault="009E1A2B" w:rsidP="004560E9">
                  <w:r w:rsidRPr="00E64164">
                    <w:t>En haut des murs du jardin, il y a des petites lumières</w:t>
                  </w:r>
                </w:p>
              </w:tc>
            </w:tr>
            <w:tr w:rsidR="009E1A2B" w:rsidRPr="00E64164" w14:paraId="5332E32B" w14:textId="77777777" w:rsidTr="004560E9">
              <w:tc>
                <w:tcPr>
                  <w:tcW w:w="0" w:type="auto"/>
                </w:tcPr>
                <w:p w14:paraId="51CF6A87" w14:textId="77777777" w:rsidR="009E1A2B" w:rsidRPr="00E64164" w:rsidRDefault="009E1A2B" w:rsidP="004560E9">
                  <w:r w:rsidRPr="00E64164">
                    <w:t>Emplacement</w:t>
                  </w:r>
                </w:p>
              </w:tc>
              <w:tc>
                <w:tcPr>
                  <w:tcW w:w="0" w:type="auto"/>
                </w:tcPr>
                <w:p w14:paraId="1D369D07" w14:textId="77777777" w:rsidR="009E1A2B" w:rsidRPr="00E64164" w:rsidRDefault="009E1A2B" w:rsidP="004560E9">
                  <w:r w:rsidRPr="00E64164">
                    <w:t>A l'extérieur de l'immeuble, le jardin est au sud.</w:t>
                  </w:r>
                </w:p>
              </w:tc>
            </w:tr>
            <w:tr w:rsidR="009E1A2B" w:rsidRPr="00E64164" w14:paraId="0D5F6777" w14:textId="77777777" w:rsidTr="004560E9">
              <w:tc>
                <w:tcPr>
                  <w:tcW w:w="0" w:type="auto"/>
                </w:tcPr>
                <w:p w14:paraId="6241C95A" w14:textId="77777777" w:rsidR="009E1A2B" w:rsidRPr="00E64164" w:rsidRDefault="009E1A2B" w:rsidP="004560E9">
                  <w:r w:rsidRPr="00E64164">
                    <w:t>Table</w:t>
                  </w:r>
                </w:p>
              </w:tc>
              <w:tc>
                <w:tcPr>
                  <w:tcW w:w="0" w:type="auto"/>
                </w:tcPr>
                <w:p w14:paraId="10D66EA5" w14:textId="77777777" w:rsidR="009E1A2B" w:rsidRPr="00E64164" w:rsidRDefault="009E1A2B" w:rsidP="004560E9">
                  <w:r w:rsidRPr="00E64164">
                    <w:t xml:space="preserve">En face des </w:t>
                  </w:r>
                  <w:proofErr w:type="spellStart"/>
                  <w:r w:rsidRPr="00E64164">
                    <w:t>bbq</w:t>
                  </w:r>
                  <w:proofErr w:type="spellEnd"/>
                  <w:r w:rsidRPr="00E64164">
                    <w:t xml:space="preserve"> il y a une table blanche et 6 chaises autour.</w:t>
                  </w:r>
                </w:p>
              </w:tc>
            </w:tr>
            <w:tr w:rsidR="009E1A2B" w:rsidRPr="00E64164" w14:paraId="45FFAFA4" w14:textId="77777777" w:rsidTr="004560E9">
              <w:tc>
                <w:tcPr>
                  <w:tcW w:w="0" w:type="auto"/>
                </w:tcPr>
                <w:p w14:paraId="20110A90" w14:textId="77777777" w:rsidR="009E1A2B" w:rsidRPr="00E64164" w:rsidRDefault="009E1A2B" w:rsidP="004560E9">
                  <w:r w:rsidRPr="00E64164">
                    <w:t>Abri</w:t>
                  </w:r>
                </w:p>
              </w:tc>
              <w:tc>
                <w:tcPr>
                  <w:tcW w:w="0" w:type="auto"/>
                </w:tcPr>
                <w:p w14:paraId="48CEF0FB" w14:textId="77777777" w:rsidR="009E1A2B" w:rsidRPr="00E64164" w:rsidRDefault="009E1A2B" w:rsidP="004560E9">
                  <w:r w:rsidRPr="00E64164">
                    <w:t>Au le sud-est au coin il y a un abri de jardin</w:t>
                  </w:r>
                </w:p>
              </w:tc>
            </w:tr>
            <w:tr w:rsidR="009E1A2B" w:rsidRPr="00E64164" w14:paraId="5BE23609" w14:textId="77777777" w:rsidTr="004560E9">
              <w:tc>
                <w:tcPr>
                  <w:tcW w:w="0" w:type="auto"/>
                </w:tcPr>
                <w:p w14:paraId="7D01F3FA" w14:textId="77777777" w:rsidR="009E1A2B" w:rsidRPr="00E64164" w:rsidRDefault="009E1A2B" w:rsidP="004560E9">
                  <w:r w:rsidRPr="00E64164">
                    <w:t>Abri</w:t>
                  </w:r>
                </w:p>
              </w:tc>
              <w:tc>
                <w:tcPr>
                  <w:tcW w:w="0" w:type="auto"/>
                </w:tcPr>
                <w:p w14:paraId="4EF9B003" w14:textId="77777777" w:rsidR="009E1A2B" w:rsidRPr="00E64164" w:rsidRDefault="009E1A2B" w:rsidP="004560E9">
                  <w:proofErr w:type="spellStart"/>
                  <w:r w:rsidRPr="00E64164">
                    <w:t>Au dessus</w:t>
                  </w:r>
                  <w:proofErr w:type="spellEnd"/>
                  <w:r w:rsidRPr="00E64164">
                    <w:t xml:space="preserve"> des table il y a un abri </w:t>
                  </w:r>
                  <w:proofErr w:type="gramStart"/>
                  <w:r w:rsidRPr="00E64164">
                    <w:t>anti pluie</w:t>
                  </w:r>
                  <w:proofErr w:type="gramEnd"/>
                  <w:r w:rsidRPr="00E64164">
                    <w:t>.</w:t>
                  </w:r>
                </w:p>
              </w:tc>
            </w:tr>
            <w:tr w:rsidR="009E1A2B" w:rsidRPr="00E64164" w14:paraId="11EF8999" w14:textId="77777777" w:rsidTr="004560E9">
              <w:tc>
                <w:tcPr>
                  <w:tcW w:w="0" w:type="auto"/>
                </w:tcPr>
                <w:p w14:paraId="103FD409" w14:textId="77777777" w:rsidR="009E1A2B" w:rsidRPr="00E64164" w:rsidRDefault="009E1A2B" w:rsidP="004560E9">
                  <w:r w:rsidRPr="00E64164">
                    <w:t>But de foot</w:t>
                  </w:r>
                </w:p>
              </w:tc>
              <w:tc>
                <w:tcPr>
                  <w:tcW w:w="0" w:type="auto"/>
                </w:tcPr>
                <w:p w14:paraId="7BB60BCC" w14:textId="77777777" w:rsidR="009E1A2B" w:rsidRPr="00E64164" w:rsidRDefault="009E1A2B" w:rsidP="004560E9">
                  <w:r w:rsidRPr="00E64164">
                    <w:t xml:space="preserve">A </w:t>
                  </w:r>
                  <w:proofErr w:type="spellStart"/>
                  <w:r w:rsidRPr="00E64164">
                    <w:t>coté</w:t>
                  </w:r>
                  <w:proofErr w:type="spellEnd"/>
                  <w:r w:rsidRPr="00E64164">
                    <w:t xml:space="preserve"> du trampoline il y a un but de foot.</w:t>
                  </w:r>
                </w:p>
              </w:tc>
            </w:tr>
          </w:tbl>
          <w:p w14:paraId="2D7E690E" w14:textId="77777777" w:rsidR="009E1A2B" w:rsidRPr="00E64164" w:rsidRDefault="009E1A2B" w:rsidP="004560E9"/>
        </w:tc>
      </w:tr>
    </w:tbl>
    <w:p w14:paraId="0A9D4D48" w14:textId="77777777" w:rsidR="009E1A2B" w:rsidRPr="00E64164" w:rsidRDefault="009E1A2B" w:rsidP="009E1A2B"/>
    <w:p w14:paraId="4FAA7A01" w14:textId="77777777" w:rsidR="009E1A2B" w:rsidRPr="00E64164" w:rsidRDefault="009E1A2B" w:rsidP="009E1A2B">
      <w:pPr>
        <w:pStyle w:val="Heading3"/>
      </w:pPr>
      <w:bookmarkStart w:id="21" w:name="_Toc161423441"/>
      <w:r w:rsidRPr="00E64164">
        <w:t>Studio</w:t>
      </w:r>
      <w:bookmarkEnd w:id="21"/>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9E1A2B" w:rsidRPr="00E64164" w14:paraId="4B7FE926" w14:textId="77777777" w:rsidTr="004560E9">
        <w:tc>
          <w:tcPr>
            <w:tcW w:w="0" w:type="auto"/>
          </w:tcPr>
          <w:p w14:paraId="5A1750B4" w14:textId="77777777" w:rsidR="009E1A2B" w:rsidRPr="00E64164" w:rsidRDefault="009E1A2B" w:rsidP="004560E9">
            <w:r w:rsidRPr="00E64164">
              <w:t>En tant que locataire de l'appartement je veux un studio pour pouvoir vivre dans l'immeuble</w:t>
            </w:r>
          </w:p>
        </w:tc>
      </w:tr>
      <w:tr w:rsidR="009E1A2B" w:rsidRPr="00E64164" w14:paraId="45236FCE" w14:textId="77777777" w:rsidTr="004560E9">
        <w:tc>
          <w:tcPr>
            <w:tcW w:w="0" w:type="auto"/>
          </w:tcPr>
          <w:p w14:paraId="052035E5" w14:textId="77777777" w:rsidR="009E1A2B" w:rsidRPr="00E64164" w:rsidRDefault="009E1A2B" w:rsidP="004560E9">
            <w:pPr>
              <w:jc w:val="center"/>
            </w:pPr>
            <w:r w:rsidRPr="00E64164">
              <w:lastRenderedPageBreak/>
              <w:t xml:space="preserve">Tests </w:t>
            </w:r>
            <w:proofErr w:type="gramStart"/>
            <w:r w:rsidRPr="00E64164">
              <w:t>d'acceptance:</w:t>
            </w:r>
            <w:proofErr w:type="gramEnd"/>
            <w:r w:rsidRPr="00E64164">
              <w:t xml:space="preserve"> </w:t>
            </w:r>
          </w:p>
          <w:tbl>
            <w:tblPr>
              <w:tblW w:w="100" w:type="auto"/>
              <w:tblCellMar>
                <w:left w:w="10" w:type="dxa"/>
                <w:right w:w="10" w:type="dxa"/>
              </w:tblCellMar>
              <w:tblLook w:val="0000" w:firstRow="0" w:lastRow="0" w:firstColumn="0" w:lastColumn="0" w:noHBand="0" w:noVBand="0"/>
            </w:tblPr>
            <w:tblGrid>
              <w:gridCol w:w="1823"/>
              <w:gridCol w:w="7217"/>
            </w:tblGrid>
            <w:tr w:rsidR="009E1A2B" w:rsidRPr="00E64164" w14:paraId="50AC0504" w14:textId="77777777" w:rsidTr="004560E9">
              <w:tc>
                <w:tcPr>
                  <w:tcW w:w="0" w:type="auto"/>
                </w:tcPr>
                <w:p w14:paraId="3FC03290" w14:textId="77777777" w:rsidR="009E1A2B" w:rsidRPr="00E64164" w:rsidRDefault="009E1A2B" w:rsidP="004560E9">
                  <w:proofErr w:type="gramStart"/>
                  <w:r w:rsidRPr="00E64164">
                    <w:t>dimensions</w:t>
                  </w:r>
                  <w:proofErr w:type="gramEnd"/>
                </w:p>
              </w:tc>
              <w:tc>
                <w:tcPr>
                  <w:tcW w:w="0" w:type="auto"/>
                </w:tcPr>
                <w:p w14:paraId="4B6083C5" w14:textId="77777777" w:rsidR="009E1A2B" w:rsidRPr="00E64164" w:rsidRDefault="009E1A2B" w:rsidP="004560E9">
                  <w:r w:rsidRPr="00E64164">
                    <w:t>Quand je mesure la pièce elle fait exactement 1000x800cm</w:t>
                  </w:r>
                </w:p>
              </w:tc>
            </w:tr>
            <w:tr w:rsidR="009E1A2B" w:rsidRPr="00E64164" w14:paraId="3CE3632C" w14:textId="77777777" w:rsidTr="004560E9">
              <w:tc>
                <w:tcPr>
                  <w:tcW w:w="0" w:type="auto"/>
                </w:tcPr>
                <w:p w14:paraId="72494C3B" w14:textId="77777777" w:rsidR="009E1A2B" w:rsidRPr="00E64164" w:rsidRDefault="009E1A2B" w:rsidP="004560E9">
                  <w:r w:rsidRPr="00E64164">
                    <w:t>Mur</w:t>
                  </w:r>
                </w:p>
              </w:tc>
              <w:tc>
                <w:tcPr>
                  <w:tcW w:w="0" w:type="auto"/>
                </w:tcPr>
                <w:p w14:paraId="00FE7537" w14:textId="77777777" w:rsidR="009E1A2B" w:rsidRPr="00E64164" w:rsidRDefault="009E1A2B" w:rsidP="004560E9">
                  <w:r w:rsidRPr="00E64164">
                    <w:t xml:space="preserve">Quand je regarde les murs de la pièce, ils sont tous en </w:t>
                  </w:r>
                  <w:proofErr w:type="spellStart"/>
                  <w:r w:rsidRPr="00E64164">
                    <w:t>crepi</w:t>
                  </w:r>
                  <w:proofErr w:type="spellEnd"/>
                </w:p>
              </w:tc>
            </w:tr>
            <w:tr w:rsidR="009E1A2B" w:rsidRPr="00E64164" w14:paraId="6B60C2E2" w14:textId="77777777" w:rsidTr="004560E9">
              <w:tc>
                <w:tcPr>
                  <w:tcW w:w="0" w:type="auto"/>
                </w:tcPr>
                <w:p w14:paraId="7A605E8E" w14:textId="77777777" w:rsidR="009E1A2B" w:rsidRPr="00E64164" w:rsidRDefault="009E1A2B" w:rsidP="004560E9">
                  <w:r w:rsidRPr="00E64164">
                    <w:t>Table</w:t>
                  </w:r>
                </w:p>
              </w:tc>
              <w:tc>
                <w:tcPr>
                  <w:tcW w:w="0" w:type="auto"/>
                </w:tcPr>
                <w:p w14:paraId="5E187581" w14:textId="77777777" w:rsidR="009E1A2B" w:rsidRPr="00E64164" w:rsidRDefault="009E1A2B" w:rsidP="004560E9">
                  <w:r w:rsidRPr="00E64164">
                    <w:t>Quand je rentre dans la pièce, au milieu, il y a une table en bois de 200x200x100</w:t>
                  </w:r>
                </w:p>
              </w:tc>
            </w:tr>
            <w:tr w:rsidR="009E1A2B" w:rsidRPr="00E64164" w14:paraId="06073DD8" w14:textId="77777777" w:rsidTr="004560E9">
              <w:tc>
                <w:tcPr>
                  <w:tcW w:w="0" w:type="auto"/>
                </w:tcPr>
                <w:p w14:paraId="7A213CF4" w14:textId="77777777" w:rsidR="009E1A2B" w:rsidRPr="00E64164" w:rsidRDefault="009E1A2B" w:rsidP="004560E9">
                  <w:r w:rsidRPr="00E64164">
                    <w:t>Chaise</w:t>
                  </w:r>
                </w:p>
              </w:tc>
              <w:tc>
                <w:tcPr>
                  <w:tcW w:w="0" w:type="auto"/>
                </w:tcPr>
                <w:p w14:paraId="682C495C" w14:textId="77777777" w:rsidR="009E1A2B" w:rsidRPr="00E64164" w:rsidRDefault="009E1A2B" w:rsidP="004560E9">
                  <w:r w:rsidRPr="00E64164">
                    <w:t>Tout autour de la table, je vois 4 chaises en bois</w:t>
                  </w:r>
                </w:p>
              </w:tc>
            </w:tr>
            <w:tr w:rsidR="009E1A2B" w:rsidRPr="00E64164" w14:paraId="14D8974F" w14:textId="77777777" w:rsidTr="004560E9">
              <w:tc>
                <w:tcPr>
                  <w:tcW w:w="0" w:type="auto"/>
                </w:tcPr>
                <w:p w14:paraId="5EDC3EC4" w14:textId="77777777" w:rsidR="009E1A2B" w:rsidRPr="00E64164" w:rsidRDefault="009E1A2B" w:rsidP="004560E9">
                  <w:r w:rsidRPr="00E64164">
                    <w:t>Cactus</w:t>
                  </w:r>
                </w:p>
              </w:tc>
              <w:tc>
                <w:tcPr>
                  <w:tcW w:w="0" w:type="auto"/>
                </w:tcPr>
                <w:p w14:paraId="4260C0FE" w14:textId="77777777" w:rsidR="009E1A2B" w:rsidRPr="00E64164" w:rsidRDefault="009E1A2B" w:rsidP="004560E9">
                  <w:r w:rsidRPr="00E64164">
                    <w:t>Au milieu de la table, je vois deux cactus de 5x5x15cm</w:t>
                  </w:r>
                </w:p>
              </w:tc>
            </w:tr>
            <w:tr w:rsidR="009E1A2B" w:rsidRPr="00E64164" w14:paraId="59639345" w14:textId="77777777" w:rsidTr="004560E9">
              <w:tc>
                <w:tcPr>
                  <w:tcW w:w="0" w:type="auto"/>
                </w:tcPr>
                <w:p w14:paraId="54316CAB" w14:textId="77777777" w:rsidR="009E1A2B" w:rsidRPr="00E64164" w:rsidRDefault="009E1A2B" w:rsidP="004560E9">
                  <w:r w:rsidRPr="00E64164">
                    <w:t>Lit</w:t>
                  </w:r>
                </w:p>
              </w:tc>
              <w:tc>
                <w:tcPr>
                  <w:tcW w:w="0" w:type="auto"/>
                </w:tcPr>
                <w:p w14:paraId="0722B417" w14:textId="77777777" w:rsidR="009E1A2B" w:rsidRPr="00E64164" w:rsidRDefault="009E1A2B" w:rsidP="004560E9">
                  <w:r w:rsidRPr="00E64164">
                    <w:t>Dans le coin inferieur droit de la pièce il y a un lit de 220x150x70</w:t>
                  </w:r>
                </w:p>
              </w:tc>
            </w:tr>
            <w:tr w:rsidR="009E1A2B" w:rsidRPr="00E64164" w14:paraId="0EEBCE50" w14:textId="77777777" w:rsidTr="004560E9">
              <w:tc>
                <w:tcPr>
                  <w:tcW w:w="0" w:type="auto"/>
                </w:tcPr>
                <w:p w14:paraId="5C15B1C1" w14:textId="77777777" w:rsidR="009E1A2B" w:rsidRPr="00E64164" w:rsidRDefault="009E1A2B" w:rsidP="004560E9">
                  <w:r w:rsidRPr="00E64164">
                    <w:t>Salle de bain</w:t>
                  </w:r>
                </w:p>
              </w:tc>
              <w:tc>
                <w:tcPr>
                  <w:tcW w:w="0" w:type="auto"/>
                </w:tcPr>
                <w:p w14:paraId="47512456" w14:textId="77777777" w:rsidR="009E1A2B" w:rsidRPr="00E64164" w:rsidRDefault="009E1A2B" w:rsidP="004560E9">
                  <w:r w:rsidRPr="00E64164">
                    <w:t>Au fond à gauche, quand je rentre dans la pièce, je vois une salle de bain de 200x300 et une porte au mur Sud</w:t>
                  </w:r>
                </w:p>
              </w:tc>
            </w:tr>
            <w:tr w:rsidR="009E1A2B" w:rsidRPr="00E64164" w14:paraId="32682182" w14:textId="77777777" w:rsidTr="004560E9">
              <w:tc>
                <w:tcPr>
                  <w:tcW w:w="0" w:type="auto"/>
                </w:tcPr>
                <w:p w14:paraId="07568917" w14:textId="77777777" w:rsidR="009E1A2B" w:rsidRPr="00E64164" w:rsidRDefault="009E1A2B" w:rsidP="004560E9">
                  <w:r w:rsidRPr="00E64164">
                    <w:t>Toilette</w:t>
                  </w:r>
                </w:p>
              </w:tc>
              <w:tc>
                <w:tcPr>
                  <w:tcW w:w="0" w:type="auto"/>
                </w:tcPr>
                <w:p w14:paraId="1DD5E969" w14:textId="77777777" w:rsidR="009E1A2B" w:rsidRPr="00E64164" w:rsidRDefault="009E1A2B" w:rsidP="004560E9">
                  <w:r w:rsidRPr="00E64164">
                    <w:t>Dans le coin inferieur droit, quand je rentre dans la salle de bain, je vois des toilettes de 70x40x40 et dans le coin supérieur gauche il y a un lavabo</w:t>
                  </w:r>
                </w:p>
              </w:tc>
            </w:tr>
            <w:tr w:rsidR="009E1A2B" w:rsidRPr="00E64164" w14:paraId="4CA4BD95" w14:textId="77777777" w:rsidTr="004560E9">
              <w:tc>
                <w:tcPr>
                  <w:tcW w:w="0" w:type="auto"/>
                </w:tcPr>
                <w:p w14:paraId="5FDA5330" w14:textId="77777777" w:rsidR="009E1A2B" w:rsidRPr="00E64164" w:rsidRDefault="009E1A2B" w:rsidP="004560E9">
                  <w:r w:rsidRPr="00E64164">
                    <w:t>Four</w:t>
                  </w:r>
                </w:p>
              </w:tc>
              <w:tc>
                <w:tcPr>
                  <w:tcW w:w="0" w:type="auto"/>
                </w:tcPr>
                <w:p w14:paraId="55B645E8" w14:textId="77777777" w:rsidR="009E1A2B" w:rsidRPr="00E64164" w:rsidRDefault="009E1A2B" w:rsidP="004560E9">
                  <w:r w:rsidRPr="00E64164">
                    <w:t>Si je longe le mur à droite de la porte dans le coin il y a un four de 1m/1m</w:t>
                  </w:r>
                </w:p>
              </w:tc>
            </w:tr>
            <w:tr w:rsidR="009E1A2B" w:rsidRPr="00E64164" w14:paraId="454A5657" w14:textId="77777777" w:rsidTr="004560E9">
              <w:tc>
                <w:tcPr>
                  <w:tcW w:w="0" w:type="auto"/>
                </w:tcPr>
                <w:p w14:paraId="6709D0F9" w14:textId="77777777" w:rsidR="009E1A2B" w:rsidRPr="00E64164" w:rsidRDefault="009E1A2B" w:rsidP="004560E9">
                  <w:r w:rsidRPr="00E64164">
                    <w:t>Lavabo et poubelle</w:t>
                  </w:r>
                </w:p>
              </w:tc>
              <w:tc>
                <w:tcPr>
                  <w:tcW w:w="0" w:type="auto"/>
                </w:tcPr>
                <w:p w14:paraId="7EA2C41C" w14:textId="77777777" w:rsidR="009E1A2B" w:rsidRPr="00E64164" w:rsidRDefault="009E1A2B" w:rsidP="004560E9">
                  <w:r w:rsidRPr="00E64164">
                    <w:t>A droite du four il y a un lavabo avec une poubelle en dessous</w:t>
                  </w:r>
                </w:p>
              </w:tc>
            </w:tr>
            <w:tr w:rsidR="009E1A2B" w:rsidRPr="00E64164" w14:paraId="5E3799F9" w14:textId="77777777" w:rsidTr="004560E9">
              <w:tc>
                <w:tcPr>
                  <w:tcW w:w="0" w:type="auto"/>
                </w:tcPr>
                <w:p w14:paraId="4FDF1E4C" w14:textId="77777777" w:rsidR="009E1A2B" w:rsidRPr="00E64164" w:rsidRDefault="009E1A2B" w:rsidP="004560E9">
                  <w:r w:rsidRPr="00E64164">
                    <w:t xml:space="preserve">Lave </w:t>
                  </w:r>
                  <w:proofErr w:type="spellStart"/>
                  <w:r w:rsidRPr="00E64164">
                    <w:t>vaiselle</w:t>
                  </w:r>
                  <w:proofErr w:type="spellEnd"/>
                </w:p>
              </w:tc>
              <w:tc>
                <w:tcPr>
                  <w:tcW w:w="0" w:type="auto"/>
                </w:tcPr>
                <w:p w14:paraId="3D9A2985" w14:textId="77777777" w:rsidR="009E1A2B" w:rsidRPr="00E64164" w:rsidRDefault="009E1A2B" w:rsidP="004560E9">
                  <w:r w:rsidRPr="00E64164">
                    <w:t xml:space="preserve">A </w:t>
                  </w:r>
                  <w:proofErr w:type="spellStart"/>
                  <w:r w:rsidRPr="00E64164">
                    <w:t>coté</w:t>
                  </w:r>
                  <w:proofErr w:type="spellEnd"/>
                  <w:r w:rsidRPr="00E64164">
                    <w:t xml:space="preserve"> du lavabo il y a un </w:t>
                  </w:r>
                  <w:proofErr w:type="spellStart"/>
                  <w:r w:rsidRPr="00E64164">
                    <w:t>lave vaisselle</w:t>
                  </w:r>
                  <w:proofErr w:type="spellEnd"/>
                  <w:r w:rsidRPr="00E64164">
                    <w:t xml:space="preserve"> de 70x70x85cm</w:t>
                  </w:r>
                </w:p>
              </w:tc>
            </w:tr>
            <w:tr w:rsidR="009E1A2B" w:rsidRPr="00E64164" w14:paraId="7832A978" w14:textId="77777777" w:rsidTr="004560E9">
              <w:tc>
                <w:tcPr>
                  <w:tcW w:w="0" w:type="auto"/>
                </w:tcPr>
                <w:p w14:paraId="161ACA50" w14:textId="77777777" w:rsidR="009E1A2B" w:rsidRPr="00E64164" w:rsidRDefault="009E1A2B" w:rsidP="004560E9">
                  <w:r w:rsidRPr="00E64164">
                    <w:t>Fenêtre</w:t>
                  </w:r>
                </w:p>
              </w:tc>
              <w:tc>
                <w:tcPr>
                  <w:tcW w:w="0" w:type="auto"/>
                </w:tcPr>
                <w:p w14:paraId="1CD02546" w14:textId="77777777" w:rsidR="009E1A2B" w:rsidRPr="00E64164" w:rsidRDefault="009E1A2B" w:rsidP="004560E9">
                  <w:r w:rsidRPr="00E64164">
                    <w:t xml:space="preserve">Sur chaque mur </w:t>
                  </w:r>
                  <w:proofErr w:type="spellStart"/>
                  <w:r w:rsidRPr="00E64164">
                    <w:t>exterieur</w:t>
                  </w:r>
                  <w:proofErr w:type="spellEnd"/>
                  <w:r w:rsidRPr="00E64164">
                    <w:t>, au milieu il y a 1 fenêtre 200x100cm</w:t>
                  </w:r>
                </w:p>
              </w:tc>
            </w:tr>
            <w:tr w:rsidR="009E1A2B" w:rsidRPr="00E64164" w14:paraId="5CFE297B" w14:textId="77777777" w:rsidTr="004560E9">
              <w:tc>
                <w:tcPr>
                  <w:tcW w:w="0" w:type="auto"/>
                </w:tcPr>
                <w:p w14:paraId="4A9C65E4" w14:textId="77777777" w:rsidR="009E1A2B" w:rsidRPr="00E64164" w:rsidRDefault="009E1A2B" w:rsidP="004560E9">
                  <w:r w:rsidRPr="00E64164">
                    <w:t>Etage et emplacement</w:t>
                  </w:r>
                </w:p>
              </w:tc>
              <w:tc>
                <w:tcPr>
                  <w:tcW w:w="0" w:type="auto"/>
                </w:tcPr>
                <w:p w14:paraId="6CFDBB0F" w14:textId="77777777" w:rsidR="009E1A2B" w:rsidRPr="00E64164" w:rsidRDefault="009E1A2B" w:rsidP="004560E9">
                  <w:r w:rsidRPr="00E64164">
                    <w:t>Dans l'immeuble, il y a trois studios comme ceci à l'est du 2ème étage (image partie jaune).</w:t>
                  </w:r>
                </w:p>
              </w:tc>
            </w:tr>
            <w:tr w:rsidR="009E1A2B" w:rsidRPr="00E64164" w14:paraId="7C36D2A6" w14:textId="77777777" w:rsidTr="004560E9">
              <w:tc>
                <w:tcPr>
                  <w:tcW w:w="0" w:type="auto"/>
                </w:tcPr>
                <w:p w14:paraId="1D8A376A" w14:textId="77777777" w:rsidR="009E1A2B" w:rsidRPr="00E64164" w:rsidRDefault="009E1A2B" w:rsidP="004560E9">
                  <w:r w:rsidRPr="00E64164">
                    <w:t>Porte</w:t>
                  </w:r>
                </w:p>
              </w:tc>
              <w:tc>
                <w:tcPr>
                  <w:tcW w:w="0" w:type="auto"/>
                </w:tcPr>
                <w:p w14:paraId="5A7CAE47" w14:textId="77777777" w:rsidR="009E1A2B" w:rsidRPr="00E64164" w:rsidRDefault="009E1A2B" w:rsidP="004560E9">
                  <w:r w:rsidRPr="00E64164">
                    <w:t xml:space="preserve">La porte de l'appartement se trouve </w:t>
                  </w:r>
                  <w:proofErr w:type="spellStart"/>
                  <w:proofErr w:type="gramStart"/>
                  <w:r w:rsidRPr="00E64164">
                    <w:t>a</w:t>
                  </w:r>
                  <w:proofErr w:type="spellEnd"/>
                  <w:proofErr w:type="gramEnd"/>
                  <w:r w:rsidRPr="00E64164">
                    <w:t xml:space="preserve"> l'ouest</w:t>
                  </w:r>
                </w:p>
              </w:tc>
            </w:tr>
          </w:tbl>
          <w:p w14:paraId="5E3C29FB" w14:textId="77777777" w:rsidR="009E1A2B" w:rsidRPr="00E64164" w:rsidRDefault="009E1A2B" w:rsidP="004560E9"/>
        </w:tc>
      </w:tr>
    </w:tbl>
    <w:p w14:paraId="7B8501B5" w14:textId="77777777" w:rsidR="009E1A2B" w:rsidRPr="00E64164" w:rsidRDefault="009E1A2B" w:rsidP="009E1A2B"/>
    <w:p w14:paraId="389F6EB8" w14:textId="77777777" w:rsidR="009E1A2B" w:rsidRPr="00E64164" w:rsidRDefault="009E1A2B" w:rsidP="009E1A2B">
      <w:pPr>
        <w:pStyle w:val="Heading3"/>
      </w:pPr>
      <w:bookmarkStart w:id="22" w:name="_Toc161423442"/>
      <w:r w:rsidRPr="00E64164">
        <w:t>Parking</w:t>
      </w:r>
      <w:bookmarkEnd w:id="22"/>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9E1A2B" w:rsidRPr="00E64164" w14:paraId="35D9D2E2" w14:textId="77777777" w:rsidTr="004560E9">
        <w:tc>
          <w:tcPr>
            <w:tcW w:w="0" w:type="auto"/>
          </w:tcPr>
          <w:p w14:paraId="57676D52" w14:textId="77777777" w:rsidR="009E1A2B" w:rsidRPr="00E64164" w:rsidRDefault="009E1A2B" w:rsidP="004560E9">
            <w:r w:rsidRPr="00E64164">
              <w:t xml:space="preserve">En tant que propriétaire de </w:t>
            </w:r>
            <w:proofErr w:type="gramStart"/>
            <w:r w:rsidRPr="00E64164">
              <w:t>l'immeuble  Je</w:t>
            </w:r>
            <w:proofErr w:type="gramEnd"/>
            <w:r w:rsidRPr="00E64164">
              <w:t xml:space="preserve"> veux un parking Pour que mes locataires puissent garer leur voiture.</w:t>
            </w:r>
          </w:p>
        </w:tc>
      </w:tr>
      <w:tr w:rsidR="009E1A2B" w:rsidRPr="00E64164" w14:paraId="1F2225AE" w14:textId="77777777" w:rsidTr="004560E9">
        <w:tc>
          <w:tcPr>
            <w:tcW w:w="0" w:type="auto"/>
          </w:tcPr>
          <w:p w14:paraId="007BF7C1" w14:textId="77777777" w:rsidR="009E1A2B" w:rsidRPr="00E64164" w:rsidRDefault="009E1A2B" w:rsidP="004560E9">
            <w:pPr>
              <w:jc w:val="center"/>
            </w:pPr>
            <w:r w:rsidRPr="00E64164">
              <w:t xml:space="preserve">Tests </w:t>
            </w:r>
            <w:proofErr w:type="gramStart"/>
            <w:r w:rsidRPr="00E64164">
              <w:t>d'acceptance:</w:t>
            </w:r>
            <w:proofErr w:type="gramEnd"/>
            <w:r w:rsidRPr="00E64164">
              <w:t xml:space="preserve"> </w:t>
            </w:r>
          </w:p>
          <w:tbl>
            <w:tblPr>
              <w:tblW w:w="100" w:type="auto"/>
              <w:tblCellMar>
                <w:left w:w="10" w:type="dxa"/>
                <w:right w:w="10" w:type="dxa"/>
              </w:tblCellMar>
              <w:tblLook w:val="0000" w:firstRow="0" w:lastRow="0" w:firstColumn="0" w:lastColumn="0" w:noHBand="0" w:noVBand="0"/>
            </w:tblPr>
            <w:tblGrid>
              <w:gridCol w:w="1441"/>
              <w:gridCol w:w="7599"/>
            </w:tblGrid>
            <w:tr w:rsidR="009E1A2B" w:rsidRPr="00E64164" w14:paraId="5F35FD3B" w14:textId="77777777" w:rsidTr="004560E9">
              <w:tc>
                <w:tcPr>
                  <w:tcW w:w="0" w:type="auto"/>
                </w:tcPr>
                <w:p w14:paraId="2EDC5DD0" w14:textId="77777777" w:rsidR="009E1A2B" w:rsidRPr="00E64164" w:rsidRDefault="009E1A2B" w:rsidP="004560E9">
                  <w:proofErr w:type="gramStart"/>
                  <w:r w:rsidRPr="00E64164">
                    <w:t>place</w:t>
                  </w:r>
                  <w:proofErr w:type="gramEnd"/>
                  <w:r w:rsidRPr="00E64164">
                    <w:t xml:space="preserve"> de parque</w:t>
                  </w:r>
                </w:p>
              </w:tc>
              <w:tc>
                <w:tcPr>
                  <w:tcW w:w="0" w:type="auto"/>
                </w:tcPr>
                <w:p w14:paraId="5707BEF7" w14:textId="77777777" w:rsidR="009E1A2B" w:rsidRPr="00E64164" w:rsidRDefault="009E1A2B" w:rsidP="004560E9">
                  <w:r w:rsidRPr="00E64164">
                    <w:t xml:space="preserve">A droite Quand j'entre dans le </w:t>
                  </w:r>
                  <w:proofErr w:type="gramStart"/>
                  <w:r w:rsidRPr="00E64164">
                    <w:t>garage  je</w:t>
                  </w:r>
                  <w:proofErr w:type="gramEnd"/>
                  <w:r w:rsidRPr="00E64164">
                    <w:t xml:space="preserve"> vois 6 places de parking contre chaque mur délimitées par des lignes blanches.</w:t>
                  </w:r>
                </w:p>
              </w:tc>
            </w:tr>
            <w:tr w:rsidR="009E1A2B" w:rsidRPr="00E64164" w14:paraId="27D0D5F5" w14:textId="77777777" w:rsidTr="004560E9">
              <w:tc>
                <w:tcPr>
                  <w:tcW w:w="0" w:type="auto"/>
                </w:tcPr>
                <w:p w14:paraId="3540AD61" w14:textId="77777777" w:rsidR="009E1A2B" w:rsidRPr="00E64164" w:rsidRDefault="009E1A2B" w:rsidP="004560E9">
                  <w:proofErr w:type="gramStart"/>
                  <w:r w:rsidRPr="00E64164">
                    <w:t>colonnes</w:t>
                  </w:r>
                  <w:proofErr w:type="gramEnd"/>
                </w:p>
              </w:tc>
              <w:tc>
                <w:tcPr>
                  <w:tcW w:w="0" w:type="auto"/>
                </w:tcPr>
                <w:p w14:paraId="0D484020" w14:textId="77777777" w:rsidR="009E1A2B" w:rsidRPr="00E64164" w:rsidRDefault="009E1A2B" w:rsidP="004560E9">
                  <w:r w:rsidRPr="00E64164">
                    <w:t xml:space="preserve">A </w:t>
                  </w:r>
                  <w:proofErr w:type="gramStart"/>
                  <w:r w:rsidRPr="00E64164">
                    <w:t>droite  Quand</w:t>
                  </w:r>
                  <w:proofErr w:type="gramEnd"/>
                  <w:r w:rsidRPr="00E64164">
                    <w:t xml:space="preserve"> j'entre dans le garage Il y a une colonne toute les 2 places de parking.</w:t>
                  </w:r>
                </w:p>
              </w:tc>
            </w:tr>
            <w:tr w:rsidR="009E1A2B" w:rsidRPr="00E64164" w14:paraId="5AE6D4F3" w14:textId="77777777" w:rsidTr="004560E9">
              <w:tc>
                <w:tcPr>
                  <w:tcW w:w="0" w:type="auto"/>
                </w:tcPr>
                <w:p w14:paraId="11ACD2AD" w14:textId="77777777" w:rsidR="009E1A2B" w:rsidRPr="00E64164" w:rsidRDefault="009E1A2B" w:rsidP="004560E9">
                  <w:proofErr w:type="gramStart"/>
                  <w:r w:rsidRPr="00E64164">
                    <w:t>porte</w:t>
                  </w:r>
                  <w:proofErr w:type="gramEnd"/>
                </w:p>
              </w:tc>
              <w:tc>
                <w:tcPr>
                  <w:tcW w:w="0" w:type="auto"/>
                </w:tcPr>
                <w:p w14:paraId="2E1AF2F1" w14:textId="77777777" w:rsidR="009E1A2B" w:rsidRPr="00E64164" w:rsidRDefault="009E1A2B" w:rsidP="004560E9">
                  <w:r w:rsidRPr="00E64164">
                    <w:t xml:space="preserve">A </w:t>
                  </w:r>
                  <w:proofErr w:type="gramStart"/>
                  <w:r w:rsidRPr="00E64164">
                    <w:t>l'extérieur  Quand</w:t>
                  </w:r>
                  <w:proofErr w:type="gramEnd"/>
                  <w:r w:rsidRPr="00E64164">
                    <w:t xml:space="preserve"> je regarde le garage Il y a une porte pour piétons et une porte coulissante pour les véhicules.</w:t>
                  </w:r>
                </w:p>
              </w:tc>
            </w:tr>
            <w:tr w:rsidR="009E1A2B" w:rsidRPr="00E64164" w14:paraId="4EB5C0E5" w14:textId="77777777" w:rsidTr="004560E9">
              <w:tc>
                <w:tcPr>
                  <w:tcW w:w="0" w:type="auto"/>
                </w:tcPr>
                <w:p w14:paraId="64846077" w14:textId="77777777" w:rsidR="009E1A2B" w:rsidRPr="00E64164" w:rsidRDefault="009E1A2B" w:rsidP="004560E9">
                  <w:proofErr w:type="gramStart"/>
                  <w:r w:rsidRPr="00E64164">
                    <w:t>place</w:t>
                  </w:r>
                  <w:proofErr w:type="gramEnd"/>
                  <w:r w:rsidRPr="00E64164">
                    <w:t xml:space="preserve"> de parque</w:t>
                  </w:r>
                </w:p>
              </w:tc>
              <w:tc>
                <w:tcPr>
                  <w:tcW w:w="0" w:type="auto"/>
                </w:tcPr>
                <w:p w14:paraId="4575AE8A" w14:textId="77777777" w:rsidR="009E1A2B" w:rsidRPr="00E64164" w:rsidRDefault="009E1A2B" w:rsidP="004560E9">
                  <w:r w:rsidRPr="00E64164">
                    <w:t xml:space="preserve">A </w:t>
                  </w:r>
                  <w:proofErr w:type="gramStart"/>
                  <w:r w:rsidRPr="00E64164">
                    <w:t>gauche  Quand</w:t>
                  </w:r>
                  <w:proofErr w:type="gramEnd"/>
                  <w:r w:rsidRPr="00E64164">
                    <w:t xml:space="preserve"> j'entre dans le garage  Il y a 8 places pour </w:t>
                  </w:r>
                  <w:proofErr w:type="spellStart"/>
                  <w:r w:rsidRPr="00E64164">
                    <w:t>pour</w:t>
                  </w:r>
                  <w:proofErr w:type="spellEnd"/>
                  <w:r w:rsidRPr="00E64164">
                    <w:t xml:space="preserve"> les scooter, </w:t>
                  </w:r>
                  <w:proofErr w:type="spellStart"/>
                  <w:r w:rsidRPr="00E64164">
                    <w:t>vélo.etc</w:t>
                  </w:r>
                  <w:proofErr w:type="spellEnd"/>
                  <w:r w:rsidRPr="00E64164">
                    <w:t>.</w:t>
                  </w:r>
                </w:p>
              </w:tc>
            </w:tr>
            <w:tr w:rsidR="009E1A2B" w:rsidRPr="00E64164" w14:paraId="1CFFB160" w14:textId="77777777" w:rsidTr="004560E9">
              <w:tc>
                <w:tcPr>
                  <w:tcW w:w="0" w:type="auto"/>
                </w:tcPr>
                <w:p w14:paraId="2DB5E616" w14:textId="77777777" w:rsidR="009E1A2B" w:rsidRPr="00E64164" w:rsidRDefault="009E1A2B" w:rsidP="004560E9">
                  <w:r w:rsidRPr="00E64164">
                    <w:t>Indications</w:t>
                  </w:r>
                </w:p>
              </w:tc>
              <w:tc>
                <w:tcPr>
                  <w:tcW w:w="0" w:type="auto"/>
                </w:tcPr>
                <w:p w14:paraId="3648AC1D" w14:textId="77777777" w:rsidR="009E1A2B" w:rsidRPr="00E64164" w:rsidRDefault="009E1A2B" w:rsidP="004560E9">
                  <w:r w:rsidRPr="00E64164">
                    <w:t>Les places rouges sont pour les visiteurs et les vertes pour les locataires</w:t>
                  </w:r>
                </w:p>
              </w:tc>
            </w:tr>
            <w:tr w:rsidR="009E1A2B" w:rsidRPr="00E64164" w14:paraId="64732B95" w14:textId="77777777" w:rsidTr="004560E9">
              <w:tc>
                <w:tcPr>
                  <w:tcW w:w="0" w:type="auto"/>
                </w:tcPr>
                <w:p w14:paraId="18446560" w14:textId="77777777" w:rsidR="009E1A2B" w:rsidRPr="00E64164" w:rsidRDefault="009E1A2B" w:rsidP="004560E9">
                  <w:proofErr w:type="gramStart"/>
                  <w:r w:rsidRPr="00E64164">
                    <w:t>lampe</w:t>
                  </w:r>
                  <w:proofErr w:type="gramEnd"/>
                </w:p>
              </w:tc>
              <w:tc>
                <w:tcPr>
                  <w:tcW w:w="0" w:type="auto"/>
                </w:tcPr>
                <w:p w14:paraId="12F1E1E1" w14:textId="77777777" w:rsidR="009E1A2B" w:rsidRPr="00E64164" w:rsidRDefault="009E1A2B" w:rsidP="004560E9">
                  <w:r w:rsidRPr="00E64164">
                    <w:t xml:space="preserve">Au </w:t>
                  </w:r>
                  <w:proofErr w:type="gramStart"/>
                  <w:r w:rsidRPr="00E64164">
                    <w:t>plafond  Il</w:t>
                  </w:r>
                  <w:proofErr w:type="gramEnd"/>
                  <w:r w:rsidRPr="00E64164">
                    <w:t xml:space="preserve"> a une lampe </w:t>
                  </w:r>
                  <w:proofErr w:type="spellStart"/>
                  <w:r w:rsidRPr="00E64164">
                    <w:t>au dessus</w:t>
                  </w:r>
                  <w:proofErr w:type="spellEnd"/>
                  <w:r w:rsidRPr="00E64164">
                    <w:t xml:space="preserve"> de chaque place de </w:t>
                  </w:r>
                  <w:proofErr w:type="spellStart"/>
                  <w:r w:rsidRPr="00E64164">
                    <w:t>parque</w:t>
                  </w:r>
                  <w:proofErr w:type="spellEnd"/>
                  <w:r w:rsidRPr="00E64164">
                    <w:t>.</w:t>
                  </w:r>
                </w:p>
              </w:tc>
            </w:tr>
            <w:tr w:rsidR="009E1A2B" w:rsidRPr="00E64164" w14:paraId="119715CD" w14:textId="77777777" w:rsidTr="004560E9">
              <w:tc>
                <w:tcPr>
                  <w:tcW w:w="0" w:type="auto"/>
                </w:tcPr>
                <w:p w14:paraId="315BF1D5" w14:textId="77777777" w:rsidR="009E1A2B" w:rsidRPr="00E64164" w:rsidRDefault="009E1A2B" w:rsidP="004560E9">
                  <w:proofErr w:type="gramStart"/>
                  <w:r w:rsidRPr="00E64164">
                    <w:t>fenêtre</w:t>
                  </w:r>
                  <w:proofErr w:type="gramEnd"/>
                </w:p>
              </w:tc>
              <w:tc>
                <w:tcPr>
                  <w:tcW w:w="0" w:type="auto"/>
                </w:tcPr>
                <w:p w14:paraId="2F595823" w14:textId="77777777" w:rsidR="009E1A2B" w:rsidRPr="00E64164" w:rsidRDefault="009E1A2B" w:rsidP="004560E9">
                  <w:r w:rsidRPr="00E64164">
                    <w:t>A chaque mur extérieur Il y a deux fenêtres rectangulaires de 40x60.</w:t>
                  </w:r>
                </w:p>
              </w:tc>
            </w:tr>
            <w:tr w:rsidR="009E1A2B" w:rsidRPr="00E64164" w14:paraId="66F76CA4" w14:textId="77777777" w:rsidTr="004560E9">
              <w:tc>
                <w:tcPr>
                  <w:tcW w:w="0" w:type="auto"/>
                </w:tcPr>
                <w:p w14:paraId="6C2C2034" w14:textId="77777777" w:rsidR="009E1A2B" w:rsidRPr="00E64164" w:rsidRDefault="009E1A2B" w:rsidP="004560E9">
                  <w:proofErr w:type="gramStart"/>
                  <w:r w:rsidRPr="00E64164">
                    <w:t>étage</w:t>
                  </w:r>
                  <w:proofErr w:type="gramEnd"/>
                </w:p>
              </w:tc>
              <w:tc>
                <w:tcPr>
                  <w:tcW w:w="0" w:type="auto"/>
                </w:tcPr>
                <w:p w14:paraId="73DC56B6" w14:textId="77777777" w:rsidR="009E1A2B" w:rsidRPr="00E64164" w:rsidRDefault="009E1A2B" w:rsidP="004560E9">
                  <w:r w:rsidRPr="00E64164">
                    <w:t xml:space="preserve">Dans </w:t>
                  </w:r>
                  <w:proofErr w:type="gramStart"/>
                  <w:r w:rsidRPr="00E64164">
                    <w:t>l'immeuble  Le</w:t>
                  </w:r>
                  <w:proofErr w:type="gramEnd"/>
                  <w:r w:rsidRPr="00E64164">
                    <w:t xml:space="preserve"> garage est au </w:t>
                  </w:r>
                  <w:proofErr w:type="spellStart"/>
                  <w:r w:rsidRPr="00E64164">
                    <w:t>rez</w:t>
                  </w:r>
                  <w:proofErr w:type="spellEnd"/>
                  <w:r w:rsidRPr="00E64164">
                    <w:t xml:space="preserve"> de chaussée.</w:t>
                  </w:r>
                </w:p>
              </w:tc>
            </w:tr>
          </w:tbl>
          <w:p w14:paraId="3D0FB867" w14:textId="77777777" w:rsidR="009E1A2B" w:rsidRPr="00E64164" w:rsidRDefault="009E1A2B" w:rsidP="004560E9"/>
        </w:tc>
      </w:tr>
    </w:tbl>
    <w:p w14:paraId="7C0C4B04" w14:textId="77777777" w:rsidR="009E1A2B" w:rsidRPr="00E64164" w:rsidRDefault="009E1A2B" w:rsidP="009E1A2B"/>
    <w:p w14:paraId="7EA6CB3D" w14:textId="77777777" w:rsidR="009E1A2B" w:rsidRPr="00E64164" w:rsidRDefault="009E1A2B" w:rsidP="009E1A2B">
      <w:pPr>
        <w:pStyle w:val="Heading3"/>
      </w:pPr>
      <w:bookmarkStart w:id="23" w:name="_Toc161423443"/>
      <w:r w:rsidRPr="00E64164">
        <w:t>Salon</w:t>
      </w:r>
      <w:bookmarkEnd w:id="2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9E1A2B" w:rsidRPr="00E64164" w14:paraId="46E4A66D" w14:textId="77777777" w:rsidTr="004560E9">
        <w:tc>
          <w:tcPr>
            <w:tcW w:w="0" w:type="auto"/>
          </w:tcPr>
          <w:p w14:paraId="5FCFEDDA" w14:textId="77777777" w:rsidR="009E1A2B" w:rsidRPr="00E64164" w:rsidRDefault="009E1A2B" w:rsidP="004560E9">
            <w:r w:rsidRPr="00E64164">
              <w:t>En tant qu'habitant de l'immeuble Je veux un salon Pour regarder la télé et me détendre</w:t>
            </w:r>
          </w:p>
        </w:tc>
      </w:tr>
      <w:tr w:rsidR="009E1A2B" w:rsidRPr="00E64164" w14:paraId="2FD22498" w14:textId="77777777" w:rsidTr="004560E9">
        <w:tc>
          <w:tcPr>
            <w:tcW w:w="0" w:type="auto"/>
          </w:tcPr>
          <w:p w14:paraId="4CD18275" w14:textId="77777777" w:rsidR="009E1A2B" w:rsidRPr="00E64164" w:rsidRDefault="009E1A2B" w:rsidP="004560E9">
            <w:pPr>
              <w:jc w:val="center"/>
            </w:pPr>
            <w:r w:rsidRPr="00E64164">
              <w:t xml:space="preserve">Tests </w:t>
            </w:r>
            <w:proofErr w:type="gramStart"/>
            <w:r w:rsidRPr="00E64164">
              <w:t>d'acceptance:</w:t>
            </w:r>
            <w:proofErr w:type="gramEnd"/>
            <w:r w:rsidRPr="00E64164">
              <w:t xml:space="preserve"> </w:t>
            </w:r>
          </w:p>
          <w:tbl>
            <w:tblPr>
              <w:tblW w:w="100" w:type="auto"/>
              <w:tblCellMar>
                <w:left w:w="10" w:type="dxa"/>
                <w:right w:w="10" w:type="dxa"/>
              </w:tblCellMar>
              <w:tblLook w:val="0000" w:firstRow="0" w:lastRow="0" w:firstColumn="0" w:lastColumn="0" w:noHBand="0" w:noVBand="0"/>
            </w:tblPr>
            <w:tblGrid>
              <w:gridCol w:w="2249"/>
              <w:gridCol w:w="6791"/>
            </w:tblGrid>
            <w:tr w:rsidR="009E1A2B" w:rsidRPr="00E64164" w14:paraId="008D2C61" w14:textId="77777777" w:rsidTr="004560E9">
              <w:tc>
                <w:tcPr>
                  <w:tcW w:w="0" w:type="auto"/>
                </w:tcPr>
                <w:p w14:paraId="1C869AB2" w14:textId="77777777" w:rsidR="009E1A2B" w:rsidRPr="00E64164" w:rsidRDefault="009E1A2B" w:rsidP="004560E9">
                  <w:r w:rsidRPr="00E64164">
                    <w:t>Télévision</w:t>
                  </w:r>
                </w:p>
              </w:tc>
              <w:tc>
                <w:tcPr>
                  <w:tcW w:w="0" w:type="auto"/>
                </w:tcPr>
                <w:p w14:paraId="72E9707C" w14:textId="77777777" w:rsidR="009E1A2B" w:rsidRPr="00E64164" w:rsidRDefault="009E1A2B" w:rsidP="004560E9">
                  <w:r w:rsidRPr="00E64164">
                    <w:t>A l'opposé de la pièce par rapport au canapé, il y a une TV murale incurvée.</w:t>
                  </w:r>
                </w:p>
              </w:tc>
            </w:tr>
            <w:tr w:rsidR="009E1A2B" w:rsidRPr="00E64164" w14:paraId="721807E2" w14:textId="77777777" w:rsidTr="004560E9">
              <w:tc>
                <w:tcPr>
                  <w:tcW w:w="0" w:type="auto"/>
                </w:tcPr>
                <w:p w14:paraId="42EC24EF" w14:textId="77777777" w:rsidR="009E1A2B" w:rsidRPr="00E64164" w:rsidRDefault="009E1A2B" w:rsidP="004560E9">
                  <w:r w:rsidRPr="00E64164">
                    <w:t>Dimensions télévision</w:t>
                  </w:r>
                </w:p>
              </w:tc>
              <w:tc>
                <w:tcPr>
                  <w:tcW w:w="0" w:type="auto"/>
                </w:tcPr>
                <w:p w14:paraId="7851B84B" w14:textId="77777777" w:rsidR="009E1A2B" w:rsidRPr="00E64164" w:rsidRDefault="009E1A2B" w:rsidP="004560E9">
                  <w:r w:rsidRPr="00E64164">
                    <w:t>Quand je mesure la télévision, elle fait 1m de hauteur et 2.75m de longueur</w:t>
                  </w:r>
                </w:p>
              </w:tc>
            </w:tr>
            <w:tr w:rsidR="009E1A2B" w:rsidRPr="00E64164" w14:paraId="7ACB7DCB" w14:textId="77777777" w:rsidTr="004560E9">
              <w:tc>
                <w:tcPr>
                  <w:tcW w:w="0" w:type="auto"/>
                </w:tcPr>
                <w:p w14:paraId="1EF36602" w14:textId="77777777" w:rsidR="009E1A2B" w:rsidRPr="00E64164" w:rsidRDefault="009E1A2B" w:rsidP="004560E9">
                  <w:r w:rsidRPr="00E64164">
                    <w:t>Canapé</w:t>
                  </w:r>
                </w:p>
              </w:tc>
              <w:tc>
                <w:tcPr>
                  <w:tcW w:w="0" w:type="auto"/>
                </w:tcPr>
                <w:p w14:paraId="7A9D2CC5" w14:textId="77777777" w:rsidR="009E1A2B" w:rsidRPr="00E64164" w:rsidRDefault="009E1A2B" w:rsidP="004560E9">
                  <w:r w:rsidRPr="00E64164">
                    <w:t>Quand j'entre dans la pièce, il y a un canapé gris foncé à ma droite.</w:t>
                  </w:r>
                </w:p>
              </w:tc>
            </w:tr>
            <w:tr w:rsidR="009E1A2B" w:rsidRPr="00E64164" w14:paraId="18AAC56E" w14:textId="77777777" w:rsidTr="004560E9">
              <w:tc>
                <w:tcPr>
                  <w:tcW w:w="0" w:type="auto"/>
                </w:tcPr>
                <w:p w14:paraId="6BA5DB3D" w14:textId="77777777" w:rsidR="009E1A2B" w:rsidRPr="00E64164" w:rsidRDefault="009E1A2B" w:rsidP="004560E9">
                  <w:r w:rsidRPr="00E64164">
                    <w:t>Bibliothèque</w:t>
                  </w:r>
                </w:p>
              </w:tc>
              <w:tc>
                <w:tcPr>
                  <w:tcW w:w="0" w:type="auto"/>
                </w:tcPr>
                <w:p w14:paraId="54D8B529" w14:textId="77777777" w:rsidR="009E1A2B" w:rsidRPr="00E64164" w:rsidRDefault="009E1A2B" w:rsidP="004560E9">
                  <w:r w:rsidRPr="00E64164">
                    <w:t>A droite du canapé (par rapport à où il "regarde"), il y a une bibliothèque</w:t>
                  </w:r>
                </w:p>
              </w:tc>
            </w:tr>
            <w:tr w:rsidR="009E1A2B" w:rsidRPr="00E64164" w14:paraId="09E9A9B0" w14:textId="77777777" w:rsidTr="004560E9">
              <w:tc>
                <w:tcPr>
                  <w:tcW w:w="0" w:type="auto"/>
                </w:tcPr>
                <w:p w14:paraId="6A64D723" w14:textId="77777777" w:rsidR="009E1A2B" w:rsidRPr="00E64164" w:rsidRDefault="009E1A2B" w:rsidP="004560E9">
                  <w:r w:rsidRPr="00E64164">
                    <w:t>Dimensions bibliothèque</w:t>
                  </w:r>
                </w:p>
              </w:tc>
              <w:tc>
                <w:tcPr>
                  <w:tcW w:w="0" w:type="auto"/>
                </w:tcPr>
                <w:p w14:paraId="399E532D" w14:textId="77777777" w:rsidR="009E1A2B" w:rsidRPr="00E64164" w:rsidRDefault="009E1A2B" w:rsidP="004560E9">
                  <w:r w:rsidRPr="00E64164">
                    <w:t>Quand je mesure la bibliothèque, elle fait 2,5m de hauteur et 1m de largeur</w:t>
                  </w:r>
                </w:p>
              </w:tc>
            </w:tr>
            <w:tr w:rsidR="009E1A2B" w:rsidRPr="00E64164" w14:paraId="471D8D58" w14:textId="77777777" w:rsidTr="004560E9">
              <w:tc>
                <w:tcPr>
                  <w:tcW w:w="0" w:type="auto"/>
                </w:tcPr>
                <w:p w14:paraId="641F6B39" w14:textId="77777777" w:rsidR="009E1A2B" w:rsidRPr="00E64164" w:rsidRDefault="009E1A2B" w:rsidP="004560E9">
                  <w:r w:rsidRPr="00E64164">
                    <w:t>Table basse</w:t>
                  </w:r>
                </w:p>
              </w:tc>
              <w:tc>
                <w:tcPr>
                  <w:tcW w:w="0" w:type="auto"/>
                </w:tcPr>
                <w:p w14:paraId="246162F1" w14:textId="77777777" w:rsidR="009E1A2B" w:rsidRPr="00E64164" w:rsidRDefault="009E1A2B" w:rsidP="004560E9">
                  <w:r w:rsidRPr="00E64164">
                    <w:t>Devant le canapé, il y a une table basse à trois pieds grise</w:t>
                  </w:r>
                </w:p>
              </w:tc>
            </w:tr>
            <w:tr w:rsidR="009E1A2B" w:rsidRPr="00E64164" w14:paraId="26AA479B" w14:textId="77777777" w:rsidTr="004560E9">
              <w:tc>
                <w:tcPr>
                  <w:tcW w:w="0" w:type="auto"/>
                </w:tcPr>
                <w:p w14:paraId="53C441FC" w14:textId="77777777" w:rsidR="009E1A2B" w:rsidRPr="00E64164" w:rsidRDefault="009E1A2B" w:rsidP="004560E9">
                  <w:r w:rsidRPr="00E64164">
                    <w:t>Tapis</w:t>
                  </w:r>
                </w:p>
              </w:tc>
              <w:tc>
                <w:tcPr>
                  <w:tcW w:w="0" w:type="auto"/>
                </w:tcPr>
                <w:p w14:paraId="2B24324C" w14:textId="77777777" w:rsidR="009E1A2B" w:rsidRPr="00E64164" w:rsidRDefault="009E1A2B" w:rsidP="004560E9">
                  <w:r w:rsidRPr="00E64164">
                    <w:t>Au milieu de la pièce sur le sol, il y a un tapis rectangle.</w:t>
                  </w:r>
                </w:p>
              </w:tc>
            </w:tr>
            <w:tr w:rsidR="009E1A2B" w:rsidRPr="00E64164" w14:paraId="666AF2AB" w14:textId="77777777" w:rsidTr="004560E9">
              <w:tc>
                <w:tcPr>
                  <w:tcW w:w="0" w:type="auto"/>
                </w:tcPr>
                <w:p w14:paraId="6D89CF69" w14:textId="77777777" w:rsidR="009E1A2B" w:rsidRPr="00E64164" w:rsidRDefault="009E1A2B" w:rsidP="004560E9">
                  <w:r w:rsidRPr="00E64164">
                    <w:t>Parquet</w:t>
                  </w:r>
                </w:p>
              </w:tc>
              <w:tc>
                <w:tcPr>
                  <w:tcW w:w="0" w:type="auto"/>
                </w:tcPr>
                <w:p w14:paraId="5AE6E1A2" w14:textId="77777777" w:rsidR="009E1A2B" w:rsidRPr="00E64164" w:rsidRDefault="009E1A2B" w:rsidP="004560E9">
                  <w:r w:rsidRPr="00E64164">
                    <w:t>Dans le salon, le sol est en parquet</w:t>
                  </w:r>
                </w:p>
              </w:tc>
            </w:tr>
            <w:tr w:rsidR="009E1A2B" w:rsidRPr="00E64164" w14:paraId="73D090D4" w14:textId="77777777" w:rsidTr="004560E9">
              <w:tc>
                <w:tcPr>
                  <w:tcW w:w="0" w:type="auto"/>
                </w:tcPr>
                <w:p w14:paraId="2FEC7CC3" w14:textId="77777777" w:rsidR="009E1A2B" w:rsidRPr="00E64164" w:rsidRDefault="009E1A2B" w:rsidP="004560E9">
                  <w:r w:rsidRPr="00E64164">
                    <w:t>Mur</w:t>
                  </w:r>
                </w:p>
              </w:tc>
              <w:tc>
                <w:tcPr>
                  <w:tcW w:w="0" w:type="auto"/>
                </w:tcPr>
                <w:p w14:paraId="1E7B1B3C" w14:textId="77777777" w:rsidR="009E1A2B" w:rsidRPr="00E64164" w:rsidRDefault="009E1A2B" w:rsidP="004560E9">
                  <w:r w:rsidRPr="00E64164">
                    <w:t>Dans le salon, les murs sont en briques</w:t>
                  </w:r>
                </w:p>
              </w:tc>
            </w:tr>
            <w:tr w:rsidR="009E1A2B" w:rsidRPr="00E64164" w14:paraId="580C89A6" w14:textId="77777777" w:rsidTr="004560E9">
              <w:tc>
                <w:tcPr>
                  <w:tcW w:w="0" w:type="auto"/>
                </w:tcPr>
                <w:p w14:paraId="23511286" w14:textId="77777777" w:rsidR="009E1A2B" w:rsidRPr="00E64164" w:rsidRDefault="009E1A2B" w:rsidP="004560E9">
                  <w:r w:rsidRPr="00E64164">
                    <w:lastRenderedPageBreak/>
                    <w:t>Lustre</w:t>
                  </w:r>
                </w:p>
              </w:tc>
              <w:tc>
                <w:tcPr>
                  <w:tcW w:w="0" w:type="auto"/>
                </w:tcPr>
                <w:p w14:paraId="78405BBE" w14:textId="77777777" w:rsidR="009E1A2B" w:rsidRPr="00E64164" w:rsidRDefault="009E1A2B" w:rsidP="004560E9">
                  <w:r w:rsidRPr="00E64164">
                    <w:t>Sur le plafond, au milieu il y a un lustre.</w:t>
                  </w:r>
                </w:p>
              </w:tc>
            </w:tr>
            <w:tr w:rsidR="009E1A2B" w:rsidRPr="00E64164" w14:paraId="73DDFC84" w14:textId="77777777" w:rsidTr="004560E9">
              <w:tc>
                <w:tcPr>
                  <w:tcW w:w="0" w:type="auto"/>
                </w:tcPr>
                <w:p w14:paraId="7409886F" w14:textId="77777777" w:rsidR="009E1A2B" w:rsidRPr="00E64164" w:rsidRDefault="009E1A2B" w:rsidP="004560E9">
                  <w:r w:rsidRPr="00E64164">
                    <w:t>Etage et emplacement</w:t>
                  </w:r>
                </w:p>
              </w:tc>
              <w:tc>
                <w:tcPr>
                  <w:tcW w:w="0" w:type="auto"/>
                </w:tcPr>
                <w:p w14:paraId="2CC3F014" w14:textId="77777777" w:rsidR="009E1A2B" w:rsidRPr="00E64164" w:rsidRDefault="009E1A2B" w:rsidP="004560E9">
                  <w:r w:rsidRPr="00E64164">
                    <w:t>Dans l'immeuble, le salon est dans les 3 appartements à l'ouest du 2ème étage</w:t>
                  </w:r>
                </w:p>
              </w:tc>
            </w:tr>
          </w:tbl>
          <w:p w14:paraId="262D3836" w14:textId="77777777" w:rsidR="009E1A2B" w:rsidRPr="00E64164" w:rsidRDefault="009E1A2B" w:rsidP="004560E9"/>
        </w:tc>
      </w:tr>
    </w:tbl>
    <w:p w14:paraId="2BD29ECE" w14:textId="77777777" w:rsidR="009E1A2B" w:rsidRPr="00E64164" w:rsidRDefault="009E1A2B" w:rsidP="009E1A2B"/>
    <w:p w14:paraId="4A231888" w14:textId="77777777" w:rsidR="009E1A2B" w:rsidRPr="00E64164" w:rsidRDefault="009E1A2B" w:rsidP="009E1A2B">
      <w:pPr>
        <w:pStyle w:val="Heading3"/>
      </w:pPr>
      <w:bookmarkStart w:id="24" w:name="_Toc161423444"/>
      <w:r w:rsidRPr="00E64164">
        <w:t>Salle de jeu</w:t>
      </w:r>
      <w:bookmarkEnd w:id="24"/>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9E1A2B" w:rsidRPr="00E64164" w14:paraId="6A9270AB" w14:textId="77777777" w:rsidTr="004560E9">
        <w:tc>
          <w:tcPr>
            <w:tcW w:w="0" w:type="auto"/>
          </w:tcPr>
          <w:p w14:paraId="3F70EF20" w14:textId="77777777" w:rsidR="009E1A2B" w:rsidRPr="00E64164" w:rsidRDefault="009E1A2B" w:rsidP="004560E9">
            <w:r w:rsidRPr="00E64164">
              <w:t>En tant qu'habitant de l'immeuble je veux une salle de jeu pour m'amuser avec mes amis</w:t>
            </w:r>
          </w:p>
        </w:tc>
      </w:tr>
      <w:tr w:rsidR="009E1A2B" w:rsidRPr="00E64164" w14:paraId="38CD8A8F" w14:textId="77777777" w:rsidTr="004560E9">
        <w:tc>
          <w:tcPr>
            <w:tcW w:w="0" w:type="auto"/>
          </w:tcPr>
          <w:p w14:paraId="0EF94C5B" w14:textId="77777777" w:rsidR="009E1A2B" w:rsidRPr="00E64164" w:rsidRDefault="009E1A2B" w:rsidP="004560E9">
            <w:pPr>
              <w:jc w:val="center"/>
            </w:pPr>
            <w:r w:rsidRPr="00E64164">
              <w:t xml:space="preserve">Tests </w:t>
            </w:r>
            <w:proofErr w:type="gramStart"/>
            <w:r w:rsidRPr="00E64164">
              <w:t>d'acceptance:</w:t>
            </w:r>
            <w:proofErr w:type="gramEnd"/>
            <w:r w:rsidRPr="00E64164">
              <w:t xml:space="preserve"> </w:t>
            </w:r>
          </w:p>
          <w:tbl>
            <w:tblPr>
              <w:tblW w:w="100" w:type="auto"/>
              <w:tblCellMar>
                <w:left w:w="10" w:type="dxa"/>
                <w:right w:w="10" w:type="dxa"/>
              </w:tblCellMar>
              <w:tblLook w:val="0000" w:firstRow="0" w:lastRow="0" w:firstColumn="0" w:lastColumn="0" w:noHBand="0" w:noVBand="0"/>
            </w:tblPr>
            <w:tblGrid>
              <w:gridCol w:w="1826"/>
              <w:gridCol w:w="7214"/>
            </w:tblGrid>
            <w:tr w:rsidR="009E1A2B" w:rsidRPr="00E64164" w14:paraId="51690A79" w14:textId="77777777" w:rsidTr="004560E9">
              <w:tc>
                <w:tcPr>
                  <w:tcW w:w="0" w:type="auto"/>
                </w:tcPr>
                <w:p w14:paraId="0CF2F8AF" w14:textId="77777777" w:rsidR="009E1A2B" w:rsidRPr="00E64164" w:rsidRDefault="009E1A2B" w:rsidP="004560E9">
                  <w:r w:rsidRPr="00E64164">
                    <w:t>Emplacement</w:t>
                  </w:r>
                </w:p>
              </w:tc>
              <w:tc>
                <w:tcPr>
                  <w:tcW w:w="0" w:type="auto"/>
                </w:tcPr>
                <w:p w14:paraId="603AF8D6" w14:textId="77777777" w:rsidR="009E1A2B" w:rsidRPr="00E64164" w:rsidRDefault="009E1A2B" w:rsidP="004560E9">
                  <w:r w:rsidRPr="00E64164">
                    <w:t>La salle de jeu se trouve au 1ère étage du bâtiment</w:t>
                  </w:r>
                </w:p>
              </w:tc>
            </w:tr>
            <w:tr w:rsidR="009E1A2B" w:rsidRPr="00E64164" w14:paraId="1742882B" w14:textId="77777777" w:rsidTr="004560E9">
              <w:tc>
                <w:tcPr>
                  <w:tcW w:w="0" w:type="auto"/>
                </w:tcPr>
                <w:p w14:paraId="45C3B0E7" w14:textId="77777777" w:rsidR="009E1A2B" w:rsidRPr="00E64164" w:rsidRDefault="009E1A2B" w:rsidP="004560E9">
                  <w:r w:rsidRPr="00E64164">
                    <w:t>Taille de la pièce</w:t>
                  </w:r>
                </w:p>
              </w:tc>
              <w:tc>
                <w:tcPr>
                  <w:tcW w:w="0" w:type="auto"/>
                </w:tcPr>
                <w:p w14:paraId="7F666BCD" w14:textId="77777777" w:rsidR="009E1A2B" w:rsidRPr="00E64164" w:rsidRDefault="009E1A2B" w:rsidP="004560E9">
                  <w:r w:rsidRPr="00E64164">
                    <w:t>La salle fait tout l'étage</w:t>
                  </w:r>
                </w:p>
              </w:tc>
            </w:tr>
            <w:tr w:rsidR="009E1A2B" w:rsidRPr="00E64164" w14:paraId="45DB8028" w14:textId="77777777" w:rsidTr="004560E9">
              <w:tc>
                <w:tcPr>
                  <w:tcW w:w="0" w:type="auto"/>
                </w:tcPr>
                <w:p w14:paraId="6E6E944A" w14:textId="77777777" w:rsidR="009E1A2B" w:rsidRPr="00E64164" w:rsidRDefault="009E1A2B" w:rsidP="004560E9">
                  <w:r w:rsidRPr="00E64164">
                    <w:t>Bureau</w:t>
                  </w:r>
                </w:p>
              </w:tc>
              <w:tc>
                <w:tcPr>
                  <w:tcW w:w="0" w:type="auto"/>
                </w:tcPr>
                <w:p w14:paraId="233BBD57" w14:textId="77777777" w:rsidR="009E1A2B" w:rsidRPr="00E64164" w:rsidRDefault="009E1A2B" w:rsidP="004560E9">
                  <w:r w:rsidRPr="00E64164">
                    <w:t>Contre le mur Est, il y a des bureaux de 170x80x100cm en ligne.</w:t>
                  </w:r>
                </w:p>
              </w:tc>
            </w:tr>
            <w:tr w:rsidR="009E1A2B" w:rsidRPr="00E64164" w14:paraId="3642A893" w14:textId="77777777" w:rsidTr="004560E9">
              <w:tc>
                <w:tcPr>
                  <w:tcW w:w="0" w:type="auto"/>
                </w:tcPr>
                <w:p w14:paraId="10D0584C" w14:textId="77777777" w:rsidR="009E1A2B" w:rsidRPr="00E64164" w:rsidRDefault="009E1A2B" w:rsidP="004560E9">
                  <w:r w:rsidRPr="00E64164">
                    <w:t>Ordinateur</w:t>
                  </w:r>
                </w:p>
              </w:tc>
              <w:tc>
                <w:tcPr>
                  <w:tcW w:w="0" w:type="auto"/>
                </w:tcPr>
                <w:p w14:paraId="23D82651" w14:textId="77777777" w:rsidR="009E1A2B" w:rsidRPr="00E64164" w:rsidRDefault="009E1A2B" w:rsidP="004560E9">
                  <w:r w:rsidRPr="00E64164">
                    <w:t>Sur tous les bureaux il y a un PC</w:t>
                  </w:r>
                </w:p>
              </w:tc>
            </w:tr>
            <w:tr w:rsidR="009E1A2B" w:rsidRPr="00E64164" w14:paraId="564F460C" w14:textId="77777777" w:rsidTr="004560E9">
              <w:tc>
                <w:tcPr>
                  <w:tcW w:w="0" w:type="auto"/>
                </w:tcPr>
                <w:p w14:paraId="3649DD41" w14:textId="77777777" w:rsidR="009E1A2B" w:rsidRPr="00E64164" w:rsidRDefault="009E1A2B" w:rsidP="004560E9">
                  <w:proofErr w:type="spellStart"/>
                  <w:r w:rsidRPr="00E64164">
                    <w:t>Peripherique</w:t>
                  </w:r>
                  <w:proofErr w:type="spellEnd"/>
                </w:p>
              </w:tc>
              <w:tc>
                <w:tcPr>
                  <w:tcW w:w="0" w:type="auto"/>
                </w:tcPr>
                <w:p w14:paraId="4AB9D5E3" w14:textId="77777777" w:rsidR="009E1A2B" w:rsidRPr="00E64164" w:rsidRDefault="009E1A2B" w:rsidP="004560E9">
                  <w:r w:rsidRPr="00E64164">
                    <w:t>Sur chaque bureau, il y a 1 écran,1 souris et 1 clavier</w:t>
                  </w:r>
                </w:p>
              </w:tc>
            </w:tr>
            <w:tr w:rsidR="009E1A2B" w:rsidRPr="00E64164" w14:paraId="6D4C9A5F" w14:textId="77777777" w:rsidTr="004560E9">
              <w:tc>
                <w:tcPr>
                  <w:tcW w:w="0" w:type="auto"/>
                </w:tcPr>
                <w:p w14:paraId="3A3F195E" w14:textId="77777777" w:rsidR="009E1A2B" w:rsidRPr="00E64164" w:rsidRDefault="009E1A2B" w:rsidP="004560E9">
                  <w:r w:rsidRPr="00E64164">
                    <w:t>Mur</w:t>
                  </w:r>
                </w:p>
              </w:tc>
              <w:tc>
                <w:tcPr>
                  <w:tcW w:w="0" w:type="auto"/>
                </w:tcPr>
                <w:p w14:paraId="21BD1147" w14:textId="77777777" w:rsidR="009E1A2B" w:rsidRPr="00E64164" w:rsidRDefault="009E1A2B" w:rsidP="004560E9">
                  <w:r w:rsidRPr="00E64164">
                    <w:t>Tous les murs sont en marbre noir</w:t>
                  </w:r>
                </w:p>
              </w:tc>
            </w:tr>
            <w:tr w:rsidR="009E1A2B" w:rsidRPr="00E64164" w14:paraId="4DD404A2" w14:textId="77777777" w:rsidTr="004560E9">
              <w:tc>
                <w:tcPr>
                  <w:tcW w:w="0" w:type="auto"/>
                </w:tcPr>
                <w:p w14:paraId="2ECB1697" w14:textId="77777777" w:rsidR="009E1A2B" w:rsidRPr="00E64164" w:rsidRDefault="009E1A2B" w:rsidP="004560E9">
                  <w:r w:rsidRPr="00E64164">
                    <w:t>Flipper</w:t>
                  </w:r>
                </w:p>
              </w:tc>
              <w:tc>
                <w:tcPr>
                  <w:tcW w:w="0" w:type="auto"/>
                </w:tcPr>
                <w:p w14:paraId="402E5DDF" w14:textId="77777777" w:rsidR="009E1A2B" w:rsidRPr="00E64164" w:rsidRDefault="009E1A2B" w:rsidP="004560E9">
                  <w:r w:rsidRPr="00E64164">
                    <w:t>Contre le mur ouest il y a des flippers espacés de 1m chacun.</w:t>
                  </w:r>
                </w:p>
              </w:tc>
            </w:tr>
            <w:tr w:rsidR="009E1A2B" w:rsidRPr="00E64164" w14:paraId="132747EC" w14:textId="77777777" w:rsidTr="004560E9">
              <w:tc>
                <w:tcPr>
                  <w:tcW w:w="0" w:type="auto"/>
                </w:tcPr>
                <w:p w14:paraId="59C2A5C6" w14:textId="77777777" w:rsidR="009E1A2B" w:rsidRPr="00E64164" w:rsidRDefault="009E1A2B" w:rsidP="004560E9">
                  <w:r w:rsidRPr="00E64164">
                    <w:t>Rideaux</w:t>
                  </w:r>
                </w:p>
              </w:tc>
              <w:tc>
                <w:tcPr>
                  <w:tcW w:w="0" w:type="auto"/>
                </w:tcPr>
                <w:p w14:paraId="1B5E7E7D" w14:textId="77777777" w:rsidR="009E1A2B" w:rsidRPr="00E64164" w:rsidRDefault="009E1A2B" w:rsidP="004560E9">
                  <w:r w:rsidRPr="00E64164">
                    <w:t xml:space="preserve">Autour du puits de lumière, il y a </w:t>
                  </w:r>
                  <w:proofErr w:type="spellStart"/>
                  <w:r w:rsidRPr="00E64164">
                    <w:t>a</w:t>
                  </w:r>
                  <w:proofErr w:type="spellEnd"/>
                  <w:r w:rsidRPr="00E64164">
                    <w:t xml:space="preserve"> de longs rideaux opaques noirs.</w:t>
                  </w:r>
                </w:p>
              </w:tc>
            </w:tr>
            <w:tr w:rsidR="009E1A2B" w:rsidRPr="00E64164" w14:paraId="58132F89" w14:textId="77777777" w:rsidTr="004560E9">
              <w:tc>
                <w:tcPr>
                  <w:tcW w:w="0" w:type="auto"/>
                </w:tcPr>
                <w:p w14:paraId="64FED949" w14:textId="77777777" w:rsidR="009E1A2B" w:rsidRPr="00E64164" w:rsidRDefault="009E1A2B" w:rsidP="004560E9">
                  <w:r w:rsidRPr="00E64164">
                    <w:t>Snacks</w:t>
                  </w:r>
                </w:p>
              </w:tc>
              <w:tc>
                <w:tcPr>
                  <w:tcW w:w="0" w:type="auto"/>
                </w:tcPr>
                <w:p w14:paraId="1FE2BA56" w14:textId="77777777" w:rsidR="009E1A2B" w:rsidRPr="00E64164" w:rsidRDefault="009E1A2B" w:rsidP="004560E9">
                  <w:r w:rsidRPr="00E64164">
                    <w:t xml:space="preserve">Au nord il y a une table ronde sur laquelle se trouvent </w:t>
                  </w:r>
                  <w:proofErr w:type="gramStart"/>
                  <w:r w:rsidRPr="00E64164">
                    <w:t>des pizza</w:t>
                  </w:r>
                  <w:proofErr w:type="gramEnd"/>
                  <w:r w:rsidRPr="00E64164">
                    <w:t>, des boissons, des frites et des hot dog.</w:t>
                  </w:r>
                </w:p>
              </w:tc>
            </w:tr>
            <w:tr w:rsidR="009E1A2B" w:rsidRPr="00E64164" w14:paraId="622549A5" w14:textId="77777777" w:rsidTr="004560E9">
              <w:tc>
                <w:tcPr>
                  <w:tcW w:w="0" w:type="auto"/>
                </w:tcPr>
                <w:p w14:paraId="731380BF" w14:textId="77777777" w:rsidR="009E1A2B" w:rsidRPr="00E64164" w:rsidRDefault="009E1A2B" w:rsidP="004560E9">
                  <w:r w:rsidRPr="00E64164">
                    <w:t>Chaise</w:t>
                  </w:r>
                </w:p>
              </w:tc>
              <w:tc>
                <w:tcPr>
                  <w:tcW w:w="0" w:type="auto"/>
                </w:tcPr>
                <w:p w14:paraId="4E3F0164" w14:textId="77777777" w:rsidR="009E1A2B" w:rsidRPr="00E64164" w:rsidRDefault="009E1A2B" w:rsidP="004560E9">
                  <w:r w:rsidRPr="00E64164">
                    <w:t>Autour de la table il y a 6 chaises</w:t>
                  </w:r>
                </w:p>
              </w:tc>
            </w:tr>
            <w:tr w:rsidR="009E1A2B" w:rsidRPr="00E64164" w14:paraId="5EBFD045" w14:textId="77777777" w:rsidTr="004560E9">
              <w:tc>
                <w:tcPr>
                  <w:tcW w:w="0" w:type="auto"/>
                </w:tcPr>
                <w:p w14:paraId="4B87237F" w14:textId="77777777" w:rsidR="009E1A2B" w:rsidRPr="00E64164" w:rsidRDefault="009E1A2B" w:rsidP="004560E9">
                  <w:proofErr w:type="spellStart"/>
                  <w:r w:rsidRPr="00E64164">
                    <w:t>Punching</w:t>
                  </w:r>
                  <w:proofErr w:type="spellEnd"/>
                  <w:r w:rsidRPr="00E64164">
                    <w:t xml:space="preserve"> </w:t>
                  </w:r>
                  <w:proofErr w:type="spellStart"/>
                  <w:r w:rsidRPr="00E64164">
                    <w:t>ball</w:t>
                  </w:r>
                  <w:proofErr w:type="spellEnd"/>
                </w:p>
              </w:tc>
              <w:tc>
                <w:tcPr>
                  <w:tcW w:w="0" w:type="auto"/>
                </w:tcPr>
                <w:p w14:paraId="1A698FD6" w14:textId="77777777" w:rsidR="009E1A2B" w:rsidRPr="00E64164" w:rsidRDefault="009E1A2B" w:rsidP="004560E9">
                  <w:r w:rsidRPr="00E64164">
                    <w:t xml:space="preserve">Au long du mur sud de la pièce, il y a une rangée de 8 </w:t>
                  </w:r>
                  <w:proofErr w:type="spellStart"/>
                  <w:r w:rsidRPr="00E64164">
                    <w:t>punching</w:t>
                  </w:r>
                  <w:proofErr w:type="spellEnd"/>
                  <w:r w:rsidRPr="00E64164">
                    <w:t xml:space="preserve"> </w:t>
                  </w:r>
                  <w:proofErr w:type="spellStart"/>
                  <w:r w:rsidRPr="00E64164">
                    <w:t>ball</w:t>
                  </w:r>
                  <w:proofErr w:type="spellEnd"/>
                  <w:r w:rsidRPr="00E64164">
                    <w:t>.</w:t>
                  </w:r>
                </w:p>
              </w:tc>
            </w:tr>
            <w:tr w:rsidR="009E1A2B" w:rsidRPr="00E64164" w14:paraId="10B025EF" w14:textId="77777777" w:rsidTr="004560E9">
              <w:tc>
                <w:tcPr>
                  <w:tcW w:w="0" w:type="auto"/>
                </w:tcPr>
                <w:p w14:paraId="7FA5C480" w14:textId="77777777" w:rsidR="009E1A2B" w:rsidRPr="00E64164" w:rsidRDefault="009E1A2B" w:rsidP="004560E9">
                  <w:r w:rsidRPr="00E64164">
                    <w:t>Paniers de basketball</w:t>
                  </w:r>
                </w:p>
              </w:tc>
              <w:tc>
                <w:tcPr>
                  <w:tcW w:w="0" w:type="auto"/>
                </w:tcPr>
                <w:p w14:paraId="15704FC0" w14:textId="77777777" w:rsidR="009E1A2B" w:rsidRPr="00E64164" w:rsidRDefault="009E1A2B" w:rsidP="004560E9">
                  <w:r w:rsidRPr="00E64164">
                    <w:t>Au long du mur nord, il y a 2 paniers de basket à gauche du stand snacks et 2 autres à droite du stand snacks.</w:t>
                  </w:r>
                </w:p>
              </w:tc>
            </w:tr>
            <w:tr w:rsidR="009E1A2B" w:rsidRPr="00E64164" w14:paraId="62EF17B3" w14:textId="77777777" w:rsidTr="004560E9">
              <w:tc>
                <w:tcPr>
                  <w:tcW w:w="0" w:type="auto"/>
                </w:tcPr>
                <w:p w14:paraId="50AC099B" w14:textId="77777777" w:rsidR="009E1A2B" w:rsidRPr="00E64164" w:rsidRDefault="009E1A2B" w:rsidP="004560E9">
                  <w:r w:rsidRPr="00E64164">
                    <w:t>Chaises</w:t>
                  </w:r>
                </w:p>
              </w:tc>
              <w:tc>
                <w:tcPr>
                  <w:tcW w:w="0" w:type="auto"/>
                </w:tcPr>
                <w:p w14:paraId="72F95998" w14:textId="77777777" w:rsidR="009E1A2B" w:rsidRPr="00E64164" w:rsidRDefault="009E1A2B" w:rsidP="004560E9">
                  <w:r w:rsidRPr="00E64164">
                    <w:t>Devant chaque bureau il y a une chaise</w:t>
                  </w:r>
                </w:p>
              </w:tc>
            </w:tr>
          </w:tbl>
          <w:p w14:paraId="096D150F" w14:textId="77777777" w:rsidR="009E1A2B" w:rsidRPr="00E64164" w:rsidRDefault="009E1A2B" w:rsidP="004560E9"/>
        </w:tc>
      </w:tr>
    </w:tbl>
    <w:p w14:paraId="40496CEF" w14:textId="77777777" w:rsidR="009E1A2B" w:rsidRPr="00E64164" w:rsidRDefault="009E1A2B" w:rsidP="009E1A2B"/>
    <w:p w14:paraId="5BE4F69F" w14:textId="77777777" w:rsidR="009E1A2B" w:rsidRPr="00E64164" w:rsidRDefault="009E1A2B" w:rsidP="009E1A2B">
      <w:pPr>
        <w:pStyle w:val="Heading3"/>
      </w:pPr>
      <w:bookmarkStart w:id="25" w:name="_Toc161423445"/>
      <w:r w:rsidRPr="00E64164">
        <w:t>Bureaux (entreprise)</w:t>
      </w:r>
      <w:bookmarkEnd w:id="25"/>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9E1A2B" w:rsidRPr="00E64164" w14:paraId="26454510" w14:textId="77777777" w:rsidTr="004560E9">
        <w:tc>
          <w:tcPr>
            <w:tcW w:w="0" w:type="auto"/>
          </w:tcPr>
          <w:p w14:paraId="79D61DE1" w14:textId="77777777" w:rsidR="009E1A2B" w:rsidRPr="00E64164" w:rsidRDefault="009E1A2B" w:rsidP="004560E9">
            <w:r w:rsidRPr="00E64164">
              <w:t>En tant que chef d'entreprise Je veux un grand open-space Pour que mes employés puissent travailler.</w:t>
            </w:r>
          </w:p>
        </w:tc>
      </w:tr>
      <w:tr w:rsidR="009E1A2B" w:rsidRPr="00E64164" w14:paraId="281DC11E" w14:textId="77777777" w:rsidTr="004560E9">
        <w:tc>
          <w:tcPr>
            <w:tcW w:w="0" w:type="auto"/>
          </w:tcPr>
          <w:p w14:paraId="4A774842" w14:textId="77777777" w:rsidR="009E1A2B" w:rsidRPr="00E64164" w:rsidRDefault="009E1A2B" w:rsidP="004560E9">
            <w:pPr>
              <w:jc w:val="center"/>
            </w:pPr>
            <w:r w:rsidRPr="00E64164">
              <w:t xml:space="preserve">Tests </w:t>
            </w:r>
            <w:proofErr w:type="gramStart"/>
            <w:r w:rsidRPr="00E64164">
              <w:t>d'acceptance:</w:t>
            </w:r>
            <w:proofErr w:type="gramEnd"/>
            <w:r w:rsidRPr="00E64164">
              <w:t xml:space="preserve"> </w:t>
            </w:r>
          </w:p>
          <w:tbl>
            <w:tblPr>
              <w:tblW w:w="100" w:type="auto"/>
              <w:tblCellMar>
                <w:left w:w="10" w:type="dxa"/>
                <w:right w:w="10" w:type="dxa"/>
              </w:tblCellMar>
              <w:tblLook w:val="0000" w:firstRow="0" w:lastRow="0" w:firstColumn="0" w:lastColumn="0" w:noHBand="0" w:noVBand="0"/>
            </w:tblPr>
            <w:tblGrid>
              <w:gridCol w:w="1772"/>
              <w:gridCol w:w="7268"/>
            </w:tblGrid>
            <w:tr w:rsidR="009E1A2B" w:rsidRPr="00E64164" w14:paraId="5DC63027" w14:textId="77777777" w:rsidTr="004560E9">
              <w:tc>
                <w:tcPr>
                  <w:tcW w:w="0" w:type="auto"/>
                </w:tcPr>
                <w:p w14:paraId="5D1BF6D3" w14:textId="77777777" w:rsidR="009E1A2B" w:rsidRPr="00E64164" w:rsidRDefault="009E1A2B" w:rsidP="004560E9">
                  <w:r w:rsidRPr="00E64164">
                    <w:t>Ordinateurs</w:t>
                  </w:r>
                </w:p>
              </w:tc>
              <w:tc>
                <w:tcPr>
                  <w:tcW w:w="0" w:type="auto"/>
                </w:tcPr>
                <w:p w14:paraId="14D8D73E" w14:textId="77777777" w:rsidR="009E1A2B" w:rsidRPr="00E64164" w:rsidRDefault="009E1A2B" w:rsidP="004560E9">
                  <w:r w:rsidRPr="00E64164">
                    <w:t>Sur tous les bureaux Il a un ordinateur portable et une plante verte.</w:t>
                  </w:r>
                </w:p>
              </w:tc>
            </w:tr>
            <w:tr w:rsidR="009E1A2B" w:rsidRPr="00E64164" w14:paraId="04B08742" w14:textId="77777777" w:rsidTr="004560E9">
              <w:tc>
                <w:tcPr>
                  <w:tcW w:w="0" w:type="auto"/>
                </w:tcPr>
                <w:p w14:paraId="17321EB7" w14:textId="77777777" w:rsidR="009E1A2B" w:rsidRPr="00E64164" w:rsidRDefault="009E1A2B" w:rsidP="004560E9">
                  <w:proofErr w:type="gramStart"/>
                  <w:r w:rsidRPr="00E64164">
                    <w:t>chaise</w:t>
                  </w:r>
                  <w:proofErr w:type="gramEnd"/>
                </w:p>
              </w:tc>
              <w:tc>
                <w:tcPr>
                  <w:tcW w:w="0" w:type="auto"/>
                </w:tcPr>
                <w:p w14:paraId="78D0FE16" w14:textId="77777777" w:rsidR="009E1A2B" w:rsidRPr="00E64164" w:rsidRDefault="009E1A2B" w:rsidP="004560E9">
                  <w:r w:rsidRPr="00E64164">
                    <w:t xml:space="preserve">Devant chaque </w:t>
                  </w:r>
                  <w:proofErr w:type="gramStart"/>
                  <w:r w:rsidRPr="00E64164">
                    <w:t>bureau  Il</w:t>
                  </w:r>
                  <w:proofErr w:type="gramEnd"/>
                  <w:r w:rsidRPr="00E64164">
                    <w:t xml:space="preserve"> y a une chaise de bureau.</w:t>
                  </w:r>
                </w:p>
              </w:tc>
            </w:tr>
            <w:tr w:rsidR="009E1A2B" w:rsidRPr="00E64164" w14:paraId="43CDD2DE" w14:textId="77777777" w:rsidTr="004560E9">
              <w:tc>
                <w:tcPr>
                  <w:tcW w:w="0" w:type="auto"/>
                </w:tcPr>
                <w:p w14:paraId="0341ACCC" w14:textId="77777777" w:rsidR="009E1A2B" w:rsidRPr="00E64164" w:rsidRDefault="009E1A2B" w:rsidP="004560E9">
                  <w:proofErr w:type="gramStart"/>
                  <w:r w:rsidRPr="00E64164">
                    <w:t>lampe</w:t>
                  </w:r>
                  <w:proofErr w:type="gramEnd"/>
                </w:p>
              </w:tc>
              <w:tc>
                <w:tcPr>
                  <w:tcW w:w="0" w:type="auto"/>
                </w:tcPr>
                <w:p w14:paraId="098EBBF8" w14:textId="77777777" w:rsidR="009E1A2B" w:rsidRPr="00E64164" w:rsidRDefault="009E1A2B" w:rsidP="004560E9">
                  <w:r w:rsidRPr="00E64164">
                    <w:t xml:space="preserve">Au </w:t>
                  </w:r>
                  <w:proofErr w:type="gramStart"/>
                  <w:r w:rsidRPr="00E64164">
                    <w:t>plafond  Il</w:t>
                  </w:r>
                  <w:proofErr w:type="gramEnd"/>
                  <w:r w:rsidRPr="00E64164">
                    <w:t xml:space="preserve"> y a quatre lampes blanches.</w:t>
                  </w:r>
                </w:p>
              </w:tc>
            </w:tr>
            <w:tr w:rsidR="009E1A2B" w:rsidRPr="00E64164" w14:paraId="2B0BB6BB" w14:textId="77777777" w:rsidTr="004560E9">
              <w:tc>
                <w:tcPr>
                  <w:tcW w:w="0" w:type="auto"/>
                </w:tcPr>
                <w:p w14:paraId="4A1F5AD7" w14:textId="77777777" w:rsidR="009E1A2B" w:rsidRPr="00E64164" w:rsidRDefault="009E1A2B" w:rsidP="004560E9">
                  <w:proofErr w:type="gramStart"/>
                  <w:r w:rsidRPr="00E64164">
                    <w:t>fenêtres</w:t>
                  </w:r>
                  <w:proofErr w:type="gramEnd"/>
                </w:p>
              </w:tc>
              <w:tc>
                <w:tcPr>
                  <w:tcW w:w="0" w:type="auto"/>
                </w:tcPr>
                <w:p w14:paraId="2FECD09C" w14:textId="77777777" w:rsidR="009E1A2B" w:rsidRPr="00E64164" w:rsidRDefault="009E1A2B" w:rsidP="004560E9">
                  <w:r w:rsidRPr="00E64164">
                    <w:t>A chaque mur, à son centre, à côté du pilier, Il y a une fenêtre ronde de 60x60 à un mètre de hauteur.</w:t>
                  </w:r>
                </w:p>
              </w:tc>
            </w:tr>
            <w:tr w:rsidR="009E1A2B" w:rsidRPr="00E64164" w14:paraId="0AE4D2B5" w14:textId="77777777" w:rsidTr="004560E9">
              <w:tc>
                <w:tcPr>
                  <w:tcW w:w="0" w:type="auto"/>
                </w:tcPr>
                <w:p w14:paraId="7B6DF767" w14:textId="77777777" w:rsidR="009E1A2B" w:rsidRPr="00E64164" w:rsidRDefault="009E1A2B" w:rsidP="004560E9">
                  <w:r w:rsidRPr="00E64164">
                    <w:t>Dimensions bureaux</w:t>
                  </w:r>
                </w:p>
              </w:tc>
              <w:tc>
                <w:tcPr>
                  <w:tcW w:w="0" w:type="auto"/>
                </w:tcPr>
                <w:p w14:paraId="44B91198" w14:textId="77777777" w:rsidR="009E1A2B" w:rsidRPr="00E64164" w:rsidRDefault="009E1A2B" w:rsidP="004560E9">
                  <w:r w:rsidRPr="00E64164">
                    <w:t>Les bureaux ont une dimension de 140x80x72.3cm</w:t>
                  </w:r>
                </w:p>
              </w:tc>
            </w:tr>
            <w:tr w:rsidR="009E1A2B" w:rsidRPr="00E64164" w14:paraId="24796677" w14:textId="77777777" w:rsidTr="004560E9">
              <w:tc>
                <w:tcPr>
                  <w:tcW w:w="0" w:type="auto"/>
                </w:tcPr>
                <w:p w14:paraId="07741F1B" w14:textId="77777777" w:rsidR="009E1A2B" w:rsidRPr="00E64164" w:rsidRDefault="009E1A2B" w:rsidP="004560E9">
                  <w:r w:rsidRPr="00E64164">
                    <w:t>Etage et emplacement</w:t>
                  </w:r>
                </w:p>
              </w:tc>
              <w:tc>
                <w:tcPr>
                  <w:tcW w:w="0" w:type="auto"/>
                </w:tcPr>
                <w:p w14:paraId="0CDA0EE0" w14:textId="77777777" w:rsidR="009E1A2B" w:rsidRPr="00E64164" w:rsidRDefault="009E1A2B" w:rsidP="004560E9">
                  <w:r w:rsidRPr="00E64164">
                    <w:t>Dans l'immeuble, les bureaux prennent tout le 3ème étage.</w:t>
                  </w:r>
                </w:p>
              </w:tc>
            </w:tr>
            <w:tr w:rsidR="009E1A2B" w:rsidRPr="00E64164" w14:paraId="7468E149" w14:textId="77777777" w:rsidTr="004560E9">
              <w:tc>
                <w:tcPr>
                  <w:tcW w:w="0" w:type="auto"/>
                </w:tcPr>
                <w:p w14:paraId="605CBAD2" w14:textId="77777777" w:rsidR="009E1A2B" w:rsidRPr="00E64164" w:rsidRDefault="009E1A2B" w:rsidP="004560E9">
                  <w:r w:rsidRPr="00E64164">
                    <w:t>Boxes</w:t>
                  </w:r>
                </w:p>
              </w:tc>
              <w:tc>
                <w:tcPr>
                  <w:tcW w:w="0" w:type="auto"/>
                </w:tcPr>
                <w:p w14:paraId="6077F117" w14:textId="77777777" w:rsidR="009E1A2B" w:rsidRPr="00E64164" w:rsidRDefault="009E1A2B" w:rsidP="004560E9">
                  <w:r w:rsidRPr="00E64164">
                    <w:t xml:space="preserve">Chaque boxe est </w:t>
                  </w:r>
                  <w:proofErr w:type="gramStart"/>
                  <w:r w:rsidRPr="00E64164">
                    <w:t>composé</w:t>
                  </w:r>
                  <w:proofErr w:type="gramEnd"/>
                  <w:r w:rsidRPr="00E64164">
                    <w:t xml:space="preserve"> d'un bureau et de deux murs formant un angle de 90 degrés (voir image =&gt; rouge).</w:t>
                  </w:r>
                </w:p>
              </w:tc>
            </w:tr>
            <w:tr w:rsidR="009E1A2B" w:rsidRPr="00E64164" w14:paraId="46561F4B" w14:textId="77777777" w:rsidTr="004560E9">
              <w:tc>
                <w:tcPr>
                  <w:tcW w:w="0" w:type="auto"/>
                </w:tcPr>
                <w:p w14:paraId="769796DE" w14:textId="77777777" w:rsidR="009E1A2B" w:rsidRPr="00E64164" w:rsidRDefault="009E1A2B" w:rsidP="004560E9">
                  <w:r w:rsidRPr="00E64164">
                    <w:t>Toilettes</w:t>
                  </w:r>
                </w:p>
              </w:tc>
              <w:tc>
                <w:tcPr>
                  <w:tcW w:w="0" w:type="auto"/>
                </w:tcPr>
                <w:p w14:paraId="3083AB79" w14:textId="77777777" w:rsidR="009E1A2B" w:rsidRPr="00E64164" w:rsidRDefault="009E1A2B" w:rsidP="004560E9">
                  <w:r w:rsidRPr="00E64164">
                    <w:t>Au sud-est, il y a une pièce de toilette de 9x5m.  (</w:t>
                  </w:r>
                  <w:proofErr w:type="gramStart"/>
                  <w:r w:rsidRPr="00E64164">
                    <w:t>en</w:t>
                  </w:r>
                  <w:proofErr w:type="gramEnd"/>
                  <w:r w:rsidRPr="00E64164">
                    <w:t xml:space="preserve"> orange sur l'image)</w:t>
                  </w:r>
                </w:p>
              </w:tc>
            </w:tr>
            <w:tr w:rsidR="009E1A2B" w:rsidRPr="00E64164" w14:paraId="66D1EDD3" w14:textId="77777777" w:rsidTr="004560E9">
              <w:tc>
                <w:tcPr>
                  <w:tcW w:w="0" w:type="auto"/>
                </w:tcPr>
                <w:p w14:paraId="70FB4E05" w14:textId="77777777" w:rsidR="009E1A2B" w:rsidRPr="00E64164" w:rsidRDefault="009E1A2B" w:rsidP="004560E9">
                  <w:r w:rsidRPr="00E64164">
                    <w:t>Urinoirs</w:t>
                  </w:r>
                </w:p>
              </w:tc>
              <w:tc>
                <w:tcPr>
                  <w:tcW w:w="0" w:type="auto"/>
                </w:tcPr>
                <w:p w14:paraId="73ED047C" w14:textId="77777777" w:rsidR="009E1A2B" w:rsidRPr="00E64164" w:rsidRDefault="009E1A2B" w:rsidP="004560E9">
                  <w:r w:rsidRPr="00E64164">
                    <w:t>Quand j'entre dans les toilettes à droite, il y a 11 urinoirs dans le coin, chaque urinoir a une plaque de séparation à sa droite et à sa gauche.  (</w:t>
                  </w:r>
                  <w:proofErr w:type="gramStart"/>
                  <w:r w:rsidRPr="00E64164">
                    <w:t>en</w:t>
                  </w:r>
                  <w:proofErr w:type="gramEnd"/>
                  <w:r w:rsidRPr="00E64164">
                    <w:t xml:space="preserve"> orange sur l'image)</w:t>
                  </w:r>
                </w:p>
              </w:tc>
            </w:tr>
            <w:tr w:rsidR="009E1A2B" w:rsidRPr="00E64164" w14:paraId="466D2987" w14:textId="77777777" w:rsidTr="004560E9">
              <w:tc>
                <w:tcPr>
                  <w:tcW w:w="0" w:type="auto"/>
                </w:tcPr>
                <w:p w14:paraId="1E9D9D55" w14:textId="77777777" w:rsidR="009E1A2B" w:rsidRPr="00E64164" w:rsidRDefault="009E1A2B" w:rsidP="004560E9">
                  <w:r w:rsidRPr="00E64164">
                    <w:t>Lavabo</w:t>
                  </w:r>
                </w:p>
              </w:tc>
              <w:tc>
                <w:tcPr>
                  <w:tcW w:w="0" w:type="auto"/>
                </w:tcPr>
                <w:p w14:paraId="1FA98C04" w14:textId="77777777" w:rsidR="009E1A2B" w:rsidRPr="00E64164" w:rsidRDefault="009E1A2B" w:rsidP="004560E9">
                  <w:r w:rsidRPr="00E64164">
                    <w:t xml:space="preserve">Quand j'entre dans les toilettes à gauche il y a 3 </w:t>
                  </w:r>
                  <w:proofErr w:type="gramStart"/>
                  <w:r w:rsidRPr="00E64164">
                    <w:t>lavabo</w:t>
                  </w:r>
                  <w:proofErr w:type="gramEnd"/>
                  <w:r w:rsidRPr="00E64164">
                    <w:t>.  (</w:t>
                  </w:r>
                  <w:proofErr w:type="gramStart"/>
                  <w:r w:rsidRPr="00E64164">
                    <w:t>en</w:t>
                  </w:r>
                  <w:proofErr w:type="gramEnd"/>
                  <w:r w:rsidRPr="00E64164">
                    <w:t xml:space="preserve"> orange sur l'image)</w:t>
                  </w:r>
                </w:p>
              </w:tc>
            </w:tr>
            <w:tr w:rsidR="009E1A2B" w:rsidRPr="00E64164" w14:paraId="7CD579DE" w14:textId="77777777" w:rsidTr="004560E9">
              <w:tc>
                <w:tcPr>
                  <w:tcW w:w="0" w:type="auto"/>
                </w:tcPr>
                <w:p w14:paraId="64DF0319" w14:textId="77777777" w:rsidR="009E1A2B" w:rsidRPr="00E64164" w:rsidRDefault="009E1A2B" w:rsidP="004560E9">
                  <w:r w:rsidRPr="00E64164">
                    <w:t>Toilettes</w:t>
                  </w:r>
                </w:p>
              </w:tc>
              <w:tc>
                <w:tcPr>
                  <w:tcW w:w="0" w:type="auto"/>
                </w:tcPr>
                <w:p w14:paraId="5A86B4DD" w14:textId="77777777" w:rsidR="009E1A2B" w:rsidRPr="00E64164" w:rsidRDefault="009E1A2B" w:rsidP="004560E9">
                  <w:r w:rsidRPr="00E64164">
                    <w:t xml:space="preserve">Quand j'entre dans les toilettes, en face de moi il y a 4 cabines de </w:t>
                  </w:r>
                  <w:proofErr w:type="gramStart"/>
                  <w:r w:rsidRPr="00E64164">
                    <w:t>toilettes collé</w:t>
                  </w:r>
                  <w:proofErr w:type="gramEnd"/>
                  <w:r w:rsidRPr="00E64164">
                    <w:t>, qui prennent toute la largeur du mur. (</w:t>
                  </w:r>
                  <w:proofErr w:type="gramStart"/>
                  <w:r w:rsidRPr="00E64164">
                    <w:t>en</w:t>
                  </w:r>
                  <w:proofErr w:type="gramEnd"/>
                  <w:r w:rsidRPr="00E64164">
                    <w:t xml:space="preserve"> orange sur l'image)</w:t>
                  </w:r>
                </w:p>
              </w:tc>
            </w:tr>
            <w:tr w:rsidR="009E1A2B" w:rsidRPr="00E64164" w14:paraId="020C4899" w14:textId="77777777" w:rsidTr="004560E9">
              <w:tc>
                <w:tcPr>
                  <w:tcW w:w="0" w:type="auto"/>
                </w:tcPr>
                <w:p w14:paraId="24B135F5" w14:textId="77777777" w:rsidR="009E1A2B" w:rsidRPr="00E64164" w:rsidRDefault="009E1A2B" w:rsidP="004560E9">
                  <w:r w:rsidRPr="00E64164">
                    <w:t>Fontaines à eaux</w:t>
                  </w:r>
                </w:p>
              </w:tc>
              <w:tc>
                <w:tcPr>
                  <w:tcW w:w="0" w:type="auto"/>
                </w:tcPr>
                <w:p w14:paraId="3D6FB8AB" w14:textId="77777777" w:rsidR="009E1A2B" w:rsidRPr="00E64164" w:rsidRDefault="009E1A2B" w:rsidP="004560E9">
                  <w:r w:rsidRPr="00E64164">
                    <w:t xml:space="preserve">Contre chaque </w:t>
                  </w:r>
                  <w:proofErr w:type="gramStart"/>
                  <w:r w:rsidRPr="00E64164">
                    <w:t>murs</w:t>
                  </w:r>
                  <w:proofErr w:type="gramEnd"/>
                  <w:r w:rsidRPr="00E64164">
                    <w:t>, il y deux fontaines à eau (emplacement =&gt; voir image -&gt; bleu).</w:t>
                  </w:r>
                </w:p>
              </w:tc>
            </w:tr>
            <w:tr w:rsidR="009E1A2B" w:rsidRPr="00E64164" w14:paraId="79F1F30F" w14:textId="77777777" w:rsidTr="004560E9">
              <w:tc>
                <w:tcPr>
                  <w:tcW w:w="0" w:type="auto"/>
                </w:tcPr>
                <w:p w14:paraId="2C49CC35" w14:textId="77777777" w:rsidR="009E1A2B" w:rsidRPr="00E64164" w:rsidRDefault="009E1A2B" w:rsidP="004560E9">
                  <w:r w:rsidRPr="00E64164">
                    <w:t>Imprimantes 1</w:t>
                  </w:r>
                </w:p>
              </w:tc>
              <w:tc>
                <w:tcPr>
                  <w:tcW w:w="0" w:type="auto"/>
                </w:tcPr>
                <w:p w14:paraId="262BD0B2" w14:textId="77777777" w:rsidR="009E1A2B" w:rsidRPr="00E64164" w:rsidRDefault="009E1A2B" w:rsidP="004560E9">
                  <w:r w:rsidRPr="00E64164">
                    <w:t>Dans le coin nord-ouest et nord-est, il y a deux imprimantes contre le mur. (</w:t>
                  </w:r>
                  <w:proofErr w:type="gramStart"/>
                  <w:r w:rsidRPr="00E64164">
                    <w:t>vert</w:t>
                  </w:r>
                  <w:proofErr w:type="gramEnd"/>
                  <w:r w:rsidRPr="00E64164">
                    <w:t xml:space="preserve"> sur l'image)</w:t>
                  </w:r>
                </w:p>
              </w:tc>
            </w:tr>
            <w:tr w:rsidR="009E1A2B" w:rsidRPr="00E64164" w14:paraId="59D22415" w14:textId="77777777" w:rsidTr="004560E9">
              <w:tc>
                <w:tcPr>
                  <w:tcW w:w="0" w:type="auto"/>
                </w:tcPr>
                <w:p w14:paraId="520681B5" w14:textId="77777777" w:rsidR="009E1A2B" w:rsidRPr="00E64164" w:rsidRDefault="009E1A2B" w:rsidP="004560E9">
                  <w:r w:rsidRPr="00E64164">
                    <w:t>Imprimantes 2</w:t>
                  </w:r>
                </w:p>
              </w:tc>
              <w:tc>
                <w:tcPr>
                  <w:tcW w:w="0" w:type="auto"/>
                </w:tcPr>
                <w:p w14:paraId="5EAACEF3" w14:textId="77777777" w:rsidR="009E1A2B" w:rsidRPr="00E64164" w:rsidRDefault="009E1A2B" w:rsidP="004560E9">
                  <w:r w:rsidRPr="00E64164">
                    <w:t>Dans le coin sud-ouest, il y a une imprimante contre le mur. (</w:t>
                  </w:r>
                  <w:proofErr w:type="gramStart"/>
                  <w:r w:rsidRPr="00E64164">
                    <w:t>vert</w:t>
                  </w:r>
                  <w:proofErr w:type="gramEnd"/>
                  <w:r w:rsidRPr="00E64164">
                    <w:t xml:space="preserve"> sur l'image)</w:t>
                  </w:r>
                </w:p>
              </w:tc>
            </w:tr>
            <w:tr w:rsidR="009E1A2B" w:rsidRPr="00E64164" w14:paraId="610ED94D" w14:textId="77777777" w:rsidTr="004560E9">
              <w:tc>
                <w:tcPr>
                  <w:tcW w:w="0" w:type="auto"/>
                </w:tcPr>
                <w:p w14:paraId="6DBF115E" w14:textId="77777777" w:rsidR="009E1A2B" w:rsidRPr="00E64164" w:rsidRDefault="009E1A2B" w:rsidP="004560E9">
                  <w:r w:rsidRPr="00E64164">
                    <w:t>Emplacement boxes</w:t>
                  </w:r>
                </w:p>
              </w:tc>
              <w:tc>
                <w:tcPr>
                  <w:tcW w:w="0" w:type="auto"/>
                </w:tcPr>
                <w:p w14:paraId="560A37E3" w14:textId="77777777" w:rsidR="009E1A2B" w:rsidRPr="00E64164" w:rsidRDefault="009E1A2B" w:rsidP="004560E9">
                  <w:r w:rsidRPr="00E64164">
                    <w:t>Les boxes sont placés comme sur l'image jointe (en rouge)</w:t>
                  </w:r>
                </w:p>
              </w:tc>
            </w:tr>
          </w:tbl>
          <w:p w14:paraId="11B35703" w14:textId="77777777" w:rsidR="009E1A2B" w:rsidRPr="00E64164" w:rsidRDefault="009E1A2B" w:rsidP="004560E9"/>
        </w:tc>
      </w:tr>
    </w:tbl>
    <w:p w14:paraId="18866A20" w14:textId="77777777" w:rsidR="009E1A2B" w:rsidRPr="00E64164" w:rsidRDefault="009E1A2B" w:rsidP="009E1A2B"/>
    <w:p w14:paraId="77A21960" w14:textId="47B2BA72" w:rsidR="009E1A2B" w:rsidRPr="00E64164" w:rsidRDefault="009E1A2B" w:rsidP="009E1A2B">
      <w:pPr>
        <w:pStyle w:val="Heading3"/>
      </w:pPr>
      <w:r w:rsidRPr="00E64164">
        <w:t xml:space="preserve"> </w:t>
      </w:r>
      <w:bookmarkStart w:id="26" w:name="_Toc161423446"/>
      <w:r w:rsidRPr="00E64164">
        <w:t>Studio 4eme étage</w:t>
      </w:r>
      <w:bookmarkEnd w:id="2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9E1A2B" w:rsidRPr="00E64164" w14:paraId="445BA103" w14:textId="77777777" w:rsidTr="004560E9">
        <w:tc>
          <w:tcPr>
            <w:tcW w:w="0" w:type="auto"/>
          </w:tcPr>
          <w:p w14:paraId="20B46A38" w14:textId="77777777" w:rsidR="009E1A2B" w:rsidRPr="00E64164" w:rsidRDefault="009E1A2B" w:rsidP="004560E9">
            <w:r w:rsidRPr="00E64164">
              <w:t>En tant que locataire de l'immeuble je veux un studio pour dormir et m'amuser.</w:t>
            </w:r>
          </w:p>
        </w:tc>
      </w:tr>
      <w:tr w:rsidR="009E1A2B" w:rsidRPr="00E64164" w14:paraId="42BB6E14" w14:textId="77777777" w:rsidTr="004560E9">
        <w:tc>
          <w:tcPr>
            <w:tcW w:w="0" w:type="auto"/>
          </w:tcPr>
          <w:p w14:paraId="0A3CD28D" w14:textId="77777777" w:rsidR="009E1A2B" w:rsidRPr="00E64164" w:rsidRDefault="009E1A2B" w:rsidP="004560E9">
            <w:pPr>
              <w:jc w:val="center"/>
            </w:pPr>
            <w:r w:rsidRPr="00E64164">
              <w:t xml:space="preserve">Tests </w:t>
            </w:r>
            <w:proofErr w:type="gramStart"/>
            <w:r w:rsidRPr="00E64164">
              <w:t>d'acceptance:</w:t>
            </w:r>
            <w:proofErr w:type="gramEnd"/>
            <w:r w:rsidRPr="00E64164">
              <w:t xml:space="preserve"> </w:t>
            </w:r>
          </w:p>
          <w:tbl>
            <w:tblPr>
              <w:tblW w:w="100" w:type="auto"/>
              <w:tblCellMar>
                <w:left w:w="10" w:type="dxa"/>
                <w:right w:w="10" w:type="dxa"/>
              </w:tblCellMar>
              <w:tblLook w:val="0000" w:firstRow="0" w:lastRow="0" w:firstColumn="0" w:lastColumn="0" w:noHBand="0" w:noVBand="0"/>
            </w:tblPr>
            <w:tblGrid>
              <w:gridCol w:w="1600"/>
              <w:gridCol w:w="7440"/>
            </w:tblGrid>
            <w:tr w:rsidR="009E1A2B" w:rsidRPr="00E64164" w14:paraId="19912492" w14:textId="77777777" w:rsidTr="004560E9">
              <w:tc>
                <w:tcPr>
                  <w:tcW w:w="0" w:type="auto"/>
                </w:tcPr>
                <w:p w14:paraId="5A661242" w14:textId="77777777" w:rsidR="009E1A2B" w:rsidRPr="00E64164" w:rsidRDefault="009E1A2B" w:rsidP="004560E9">
                  <w:r w:rsidRPr="00E64164">
                    <w:t>Dimensions</w:t>
                  </w:r>
                </w:p>
              </w:tc>
              <w:tc>
                <w:tcPr>
                  <w:tcW w:w="0" w:type="auto"/>
                </w:tcPr>
                <w:p w14:paraId="18D7602C" w14:textId="77777777" w:rsidR="009E1A2B" w:rsidRPr="00E64164" w:rsidRDefault="009E1A2B" w:rsidP="004560E9">
                  <w:r w:rsidRPr="00E64164">
                    <w:t>Il y a 3 studios comme celui-ci à l'est du 4ème étage et ils mesurent 10x9m.</w:t>
                  </w:r>
                </w:p>
              </w:tc>
            </w:tr>
            <w:tr w:rsidR="009E1A2B" w:rsidRPr="00E64164" w14:paraId="6ACC7253" w14:textId="77777777" w:rsidTr="004560E9">
              <w:tc>
                <w:tcPr>
                  <w:tcW w:w="0" w:type="auto"/>
                </w:tcPr>
                <w:p w14:paraId="7034AB6F" w14:textId="77777777" w:rsidR="009E1A2B" w:rsidRPr="00E64164" w:rsidRDefault="009E1A2B" w:rsidP="004560E9">
                  <w:r w:rsidRPr="00E64164">
                    <w:t>Emplacement</w:t>
                  </w:r>
                </w:p>
              </w:tc>
              <w:tc>
                <w:tcPr>
                  <w:tcW w:w="0" w:type="auto"/>
                </w:tcPr>
                <w:p w14:paraId="2FA1BC95" w14:textId="77777777" w:rsidR="009E1A2B" w:rsidRPr="00E64164" w:rsidRDefault="009E1A2B" w:rsidP="004560E9">
                  <w:r w:rsidRPr="00E64164">
                    <w:t>Les studios se trouvent au 4ème étage côté est.</w:t>
                  </w:r>
                </w:p>
              </w:tc>
            </w:tr>
            <w:tr w:rsidR="009E1A2B" w:rsidRPr="00E64164" w14:paraId="027568C4" w14:textId="77777777" w:rsidTr="004560E9">
              <w:tc>
                <w:tcPr>
                  <w:tcW w:w="0" w:type="auto"/>
                </w:tcPr>
                <w:p w14:paraId="404ABDF5" w14:textId="77777777" w:rsidR="009E1A2B" w:rsidRPr="00E64164" w:rsidRDefault="009E1A2B" w:rsidP="004560E9">
                  <w:r w:rsidRPr="00E64164">
                    <w:t>Porte</w:t>
                  </w:r>
                </w:p>
              </w:tc>
              <w:tc>
                <w:tcPr>
                  <w:tcW w:w="0" w:type="auto"/>
                </w:tcPr>
                <w:p w14:paraId="0E6637C0" w14:textId="77777777" w:rsidR="009E1A2B" w:rsidRPr="00E64164" w:rsidRDefault="009E1A2B" w:rsidP="004560E9">
                  <w:r w:rsidRPr="00E64164">
                    <w:t>La porte est en bois et elle se trouve au milieu du mur ouest du studio.</w:t>
                  </w:r>
                </w:p>
              </w:tc>
            </w:tr>
            <w:tr w:rsidR="009E1A2B" w:rsidRPr="00E64164" w14:paraId="3077F8CA" w14:textId="77777777" w:rsidTr="004560E9">
              <w:tc>
                <w:tcPr>
                  <w:tcW w:w="0" w:type="auto"/>
                </w:tcPr>
                <w:p w14:paraId="6D40DA87" w14:textId="77777777" w:rsidR="009E1A2B" w:rsidRPr="00E64164" w:rsidRDefault="009E1A2B" w:rsidP="004560E9">
                  <w:r w:rsidRPr="00E64164">
                    <w:t>Mur et plafond</w:t>
                  </w:r>
                </w:p>
              </w:tc>
              <w:tc>
                <w:tcPr>
                  <w:tcW w:w="0" w:type="auto"/>
                </w:tcPr>
                <w:p w14:paraId="6C0C5724" w14:textId="77777777" w:rsidR="009E1A2B" w:rsidRPr="00E64164" w:rsidRDefault="009E1A2B" w:rsidP="004560E9">
                  <w:r w:rsidRPr="00E64164">
                    <w:t>Les murs et le plafond sont en crépis</w:t>
                  </w:r>
                </w:p>
              </w:tc>
            </w:tr>
            <w:tr w:rsidR="009E1A2B" w:rsidRPr="00E64164" w14:paraId="488C929F" w14:textId="77777777" w:rsidTr="004560E9">
              <w:tc>
                <w:tcPr>
                  <w:tcW w:w="0" w:type="auto"/>
                </w:tcPr>
                <w:p w14:paraId="059028D7" w14:textId="77777777" w:rsidR="009E1A2B" w:rsidRPr="00E64164" w:rsidRDefault="009E1A2B" w:rsidP="004560E9">
                  <w:r w:rsidRPr="00E64164">
                    <w:t>Table</w:t>
                  </w:r>
                </w:p>
              </w:tc>
              <w:tc>
                <w:tcPr>
                  <w:tcW w:w="0" w:type="auto"/>
                </w:tcPr>
                <w:p w14:paraId="067B7037" w14:textId="77777777" w:rsidR="009E1A2B" w:rsidRPr="00E64164" w:rsidRDefault="009E1A2B" w:rsidP="004560E9">
                  <w:r w:rsidRPr="00E64164">
                    <w:t>Quand je rentre dans le studio au milieu il y a une table en bois de 3x1,5x0,8m</w:t>
                  </w:r>
                </w:p>
              </w:tc>
            </w:tr>
            <w:tr w:rsidR="009E1A2B" w:rsidRPr="00E64164" w14:paraId="2178C2BD" w14:textId="77777777" w:rsidTr="004560E9">
              <w:tc>
                <w:tcPr>
                  <w:tcW w:w="0" w:type="auto"/>
                </w:tcPr>
                <w:p w14:paraId="53E1B0C8" w14:textId="77777777" w:rsidR="009E1A2B" w:rsidRPr="00E64164" w:rsidRDefault="009E1A2B" w:rsidP="004560E9">
                  <w:r w:rsidRPr="00E64164">
                    <w:t>Chaises</w:t>
                  </w:r>
                </w:p>
              </w:tc>
              <w:tc>
                <w:tcPr>
                  <w:tcW w:w="0" w:type="auto"/>
                </w:tcPr>
                <w:p w14:paraId="1447CC64" w14:textId="77777777" w:rsidR="009E1A2B" w:rsidRPr="00E64164" w:rsidRDefault="009E1A2B" w:rsidP="004560E9">
                  <w:r w:rsidRPr="00E64164">
                    <w:t>Autour de la table, il y a 6 chaises en bois équidistantes l'une de l'autre.</w:t>
                  </w:r>
                </w:p>
              </w:tc>
            </w:tr>
            <w:tr w:rsidR="009E1A2B" w:rsidRPr="00E64164" w14:paraId="707A3E16" w14:textId="77777777" w:rsidTr="004560E9">
              <w:tc>
                <w:tcPr>
                  <w:tcW w:w="0" w:type="auto"/>
                </w:tcPr>
                <w:p w14:paraId="30D39F28" w14:textId="77777777" w:rsidR="009E1A2B" w:rsidRPr="00E64164" w:rsidRDefault="009E1A2B" w:rsidP="004560E9">
                  <w:r w:rsidRPr="00E64164">
                    <w:t>Lit</w:t>
                  </w:r>
                </w:p>
              </w:tc>
              <w:tc>
                <w:tcPr>
                  <w:tcW w:w="0" w:type="auto"/>
                </w:tcPr>
                <w:p w14:paraId="418D9AD9" w14:textId="77777777" w:rsidR="009E1A2B" w:rsidRPr="00E64164" w:rsidRDefault="009E1A2B" w:rsidP="004560E9">
                  <w:r w:rsidRPr="00E64164">
                    <w:t>Dans le coin supérieur gauche quand je rentre dans le studio il y a un lit double de 220x180x100cm</w:t>
                  </w:r>
                </w:p>
              </w:tc>
            </w:tr>
            <w:tr w:rsidR="009E1A2B" w:rsidRPr="00E64164" w14:paraId="73733C69" w14:textId="77777777" w:rsidTr="004560E9">
              <w:tc>
                <w:tcPr>
                  <w:tcW w:w="0" w:type="auto"/>
                </w:tcPr>
                <w:p w14:paraId="1CACC83B" w14:textId="77777777" w:rsidR="009E1A2B" w:rsidRPr="00E64164" w:rsidRDefault="009E1A2B" w:rsidP="004560E9">
                  <w:r w:rsidRPr="00E64164">
                    <w:t>Bureaux</w:t>
                  </w:r>
                </w:p>
              </w:tc>
              <w:tc>
                <w:tcPr>
                  <w:tcW w:w="0" w:type="auto"/>
                </w:tcPr>
                <w:p w14:paraId="2B8A4B30" w14:textId="77777777" w:rsidR="009E1A2B" w:rsidRPr="00E64164" w:rsidRDefault="009E1A2B" w:rsidP="004560E9">
                  <w:r w:rsidRPr="00E64164">
                    <w:t xml:space="preserve">Dans le coins inférieur gauche quand je rentre dans la pièce il </w:t>
                  </w:r>
                  <w:proofErr w:type="gramStart"/>
                  <w:r w:rsidRPr="00E64164">
                    <w:t>y  a</w:t>
                  </w:r>
                  <w:proofErr w:type="gramEnd"/>
                  <w:r w:rsidRPr="00E64164">
                    <w:t xml:space="preserve"> un bureaux de 120x70x100cm et une chaise de bureaux noir.</w:t>
                  </w:r>
                </w:p>
              </w:tc>
            </w:tr>
            <w:tr w:rsidR="009E1A2B" w:rsidRPr="00E64164" w14:paraId="53D71158" w14:textId="77777777" w:rsidTr="004560E9">
              <w:tc>
                <w:tcPr>
                  <w:tcW w:w="0" w:type="auto"/>
                </w:tcPr>
                <w:p w14:paraId="26E18F64" w14:textId="77777777" w:rsidR="009E1A2B" w:rsidRPr="00E64164" w:rsidRDefault="009E1A2B" w:rsidP="004560E9">
                  <w:r w:rsidRPr="00E64164">
                    <w:t>Bureaux</w:t>
                  </w:r>
                </w:p>
              </w:tc>
              <w:tc>
                <w:tcPr>
                  <w:tcW w:w="0" w:type="auto"/>
                </w:tcPr>
                <w:p w14:paraId="3646C3EC" w14:textId="77777777" w:rsidR="009E1A2B" w:rsidRPr="00E64164" w:rsidRDefault="009E1A2B" w:rsidP="004560E9">
                  <w:r w:rsidRPr="00E64164">
                    <w:t xml:space="preserve">Sur </w:t>
                  </w:r>
                  <w:proofErr w:type="gramStart"/>
                  <w:r w:rsidRPr="00E64164">
                    <w:t>le bureaux</w:t>
                  </w:r>
                  <w:proofErr w:type="gramEnd"/>
                  <w:r w:rsidRPr="00E64164">
                    <w:t xml:space="preserve"> il y a un pc noir, un écran, un clavier et une souris.</w:t>
                  </w:r>
                </w:p>
              </w:tc>
            </w:tr>
            <w:tr w:rsidR="009E1A2B" w:rsidRPr="00E64164" w14:paraId="5DF3F41F" w14:textId="77777777" w:rsidTr="004560E9">
              <w:tc>
                <w:tcPr>
                  <w:tcW w:w="0" w:type="auto"/>
                </w:tcPr>
                <w:p w14:paraId="7CC14A49" w14:textId="77777777" w:rsidR="009E1A2B" w:rsidRPr="00E64164" w:rsidRDefault="009E1A2B" w:rsidP="004560E9">
                  <w:r w:rsidRPr="00E64164">
                    <w:t>Cuisine</w:t>
                  </w:r>
                </w:p>
              </w:tc>
              <w:tc>
                <w:tcPr>
                  <w:tcW w:w="0" w:type="auto"/>
                </w:tcPr>
                <w:p w14:paraId="1E4BD340" w14:textId="77777777" w:rsidR="009E1A2B" w:rsidRPr="00E64164" w:rsidRDefault="009E1A2B" w:rsidP="004560E9">
                  <w:r w:rsidRPr="00E64164">
                    <w:t xml:space="preserve">Dans le coin inférieur droit quand je rentre dans la pièce il y a une cuisine composée d'un </w:t>
                  </w:r>
                  <w:proofErr w:type="spellStart"/>
                  <w:r w:rsidRPr="00E64164">
                    <w:t>lave vaisselle</w:t>
                  </w:r>
                  <w:proofErr w:type="spellEnd"/>
                  <w:r w:rsidRPr="00E64164">
                    <w:t>, d'un four d'un lavabo.</w:t>
                  </w:r>
                </w:p>
              </w:tc>
            </w:tr>
            <w:tr w:rsidR="009E1A2B" w:rsidRPr="00E64164" w14:paraId="1EA24ACC" w14:textId="77777777" w:rsidTr="004560E9">
              <w:tc>
                <w:tcPr>
                  <w:tcW w:w="0" w:type="auto"/>
                </w:tcPr>
                <w:p w14:paraId="72E93A1A" w14:textId="77777777" w:rsidR="009E1A2B" w:rsidRPr="00E64164" w:rsidRDefault="009E1A2B" w:rsidP="004560E9">
                  <w:r w:rsidRPr="00E64164">
                    <w:t>Dimensions et place</w:t>
                  </w:r>
                </w:p>
              </w:tc>
              <w:tc>
                <w:tcPr>
                  <w:tcW w:w="0" w:type="auto"/>
                </w:tcPr>
                <w:p w14:paraId="7866E669" w14:textId="77777777" w:rsidR="009E1A2B" w:rsidRPr="00E64164" w:rsidRDefault="009E1A2B" w:rsidP="004560E9">
                  <w:r w:rsidRPr="00E64164">
                    <w:t xml:space="preserve">Contre le mur il y a le lavabo de 100x100x60cm, à sa gauche il y a le four sur un meuble de cuisine de 100x100x60cm et à gauche du four il y a le </w:t>
                  </w:r>
                  <w:proofErr w:type="spellStart"/>
                  <w:r w:rsidRPr="00E64164">
                    <w:t>lave vaisselle</w:t>
                  </w:r>
                  <w:proofErr w:type="spellEnd"/>
                  <w:r w:rsidRPr="00E64164">
                    <w:t xml:space="preserve"> qui fait les mêmes dimensions.</w:t>
                  </w:r>
                </w:p>
              </w:tc>
            </w:tr>
            <w:tr w:rsidR="009E1A2B" w:rsidRPr="00E64164" w14:paraId="2ED98272" w14:textId="77777777" w:rsidTr="004560E9">
              <w:tc>
                <w:tcPr>
                  <w:tcW w:w="0" w:type="auto"/>
                </w:tcPr>
                <w:p w14:paraId="531C494D" w14:textId="77777777" w:rsidR="009E1A2B" w:rsidRPr="00E64164" w:rsidRDefault="009E1A2B" w:rsidP="004560E9">
                  <w:r w:rsidRPr="00E64164">
                    <w:t>Fenêtres</w:t>
                  </w:r>
                </w:p>
              </w:tc>
              <w:tc>
                <w:tcPr>
                  <w:tcW w:w="0" w:type="auto"/>
                </w:tcPr>
                <w:p w14:paraId="7F34FCF7" w14:textId="77777777" w:rsidR="009E1A2B" w:rsidRPr="00E64164" w:rsidRDefault="009E1A2B" w:rsidP="004560E9">
                  <w:r w:rsidRPr="00E64164">
                    <w:t>Dans le studio, il y a une fenêtre au milieu de chaque mur extérieur.</w:t>
                  </w:r>
                </w:p>
              </w:tc>
            </w:tr>
          </w:tbl>
          <w:p w14:paraId="696E2CD9" w14:textId="77777777" w:rsidR="009E1A2B" w:rsidRPr="00E64164" w:rsidRDefault="009E1A2B" w:rsidP="004560E9"/>
        </w:tc>
      </w:tr>
    </w:tbl>
    <w:p w14:paraId="2B7AC8AA" w14:textId="77777777" w:rsidR="009E1A2B" w:rsidRPr="00E64164" w:rsidRDefault="009E1A2B" w:rsidP="009E1A2B"/>
    <w:p w14:paraId="2070DB9B" w14:textId="7511D203" w:rsidR="009E1A2B" w:rsidRPr="00E64164" w:rsidRDefault="009E1A2B" w:rsidP="009E1A2B">
      <w:pPr>
        <w:pStyle w:val="Heading3"/>
      </w:pPr>
      <w:r w:rsidRPr="00E64164">
        <w:t xml:space="preserve"> </w:t>
      </w:r>
      <w:bookmarkStart w:id="27" w:name="_Toc161423447"/>
      <w:r w:rsidRPr="00E64164">
        <w:t>Bureau personnel</w:t>
      </w:r>
      <w:bookmarkEnd w:id="27"/>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9E1A2B" w:rsidRPr="00E64164" w14:paraId="7CFE6DB0" w14:textId="77777777" w:rsidTr="004560E9">
        <w:tc>
          <w:tcPr>
            <w:tcW w:w="0" w:type="auto"/>
          </w:tcPr>
          <w:p w14:paraId="24A5857A" w14:textId="77777777" w:rsidR="009E1A2B" w:rsidRPr="00E64164" w:rsidRDefault="009E1A2B" w:rsidP="004560E9">
            <w:r w:rsidRPr="00E64164">
              <w:t>En tant que locataire, je veux un bureau pour pouvoir y travailler</w:t>
            </w:r>
          </w:p>
        </w:tc>
      </w:tr>
      <w:tr w:rsidR="009E1A2B" w:rsidRPr="00E64164" w14:paraId="4CE84025" w14:textId="77777777" w:rsidTr="004560E9">
        <w:tc>
          <w:tcPr>
            <w:tcW w:w="0" w:type="auto"/>
          </w:tcPr>
          <w:p w14:paraId="47C2E702" w14:textId="77777777" w:rsidR="009E1A2B" w:rsidRPr="00E64164" w:rsidRDefault="009E1A2B" w:rsidP="004560E9">
            <w:pPr>
              <w:jc w:val="center"/>
            </w:pPr>
            <w:r w:rsidRPr="00E64164">
              <w:t xml:space="preserve">Tests </w:t>
            </w:r>
            <w:proofErr w:type="gramStart"/>
            <w:r w:rsidRPr="00E64164">
              <w:t>d'acceptance:</w:t>
            </w:r>
            <w:proofErr w:type="gramEnd"/>
            <w:r w:rsidRPr="00E64164">
              <w:t xml:space="preserve"> </w:t>
            </w:r>
          </w:p>
          <w:tbl>
            <w:tblPr>
              <w:tblW w:w="100" w:type="auto"/>
              <w:tblCellMar>
                <w:left w:w="10" w:type="dxa"/>
                <w:right w:w="10" w:type="dxa"/>
              </w:tblCellMar>
              <w:tblLook w:val="0000" w:firstRow="0" w:lastRow="0" w:firstColumn="0" w:lastColumn="0" w:noHBand="0" w:noVBand="0"/>
            </w:tblPr>
            <w:tblGrid>
              <w:gridCol w:w="1395"/>
              <w:gridCol w:w="7645"/>
            </w:tblGrid>
            <w:tr w:rsidR="009E1A2B" w:rsidRPr="00E64164" w14:paraId="686ED21F" w14:textId="77777777" w:rsidTr="004560E9">
              <w:tc>
                <w:tcPr>
                  <w:tcW w:w="0" w:type="auto"/>
                </w:tcPr>
                <w:p w14:paraId="1B250B20" w14:textId="77777777" w:rsidR="009E1A2B" w:rsidRPr="00E64164" w:rsidRDefault="009E1A2B" w:rsidP="004560E9">
                  <w:r w:rsidRPr="00E64164">
                    <w:t>Bureau</w:t>
                  </w:r>
                </w:p>
              </w:tc>
              <w:tc>
                <w:tcPr>
                  <w:tcW w:w="0" w:type="auto"/>
                </w:tcPr>
                <w:p w14:paraId="77288477" w14:textId="77777777" w:rsidR="009E1A2B" w:rsidRPr="00E64164" w:rsidRDefault="009E1A2B" w:rsidP="004560E9">
                  <w:r w:rsidRPr="00E64164">
                    <w:t>Quand j'entre par la porte, Je vois un bureau contre et au milieu du mur du fond, qui fait 90cm de hauteur, 150cm de longueur et 50cm de largeur.</w:t>
                  </w:r>
                </w:p>
              </w:tc>
            </w:tr>
            <w:tr w:rsidR="009E1A2B" w:rsidRPr="00E64164" w14:paraId="150DA455" w14:textId="77777777" w:rsidTr="004560E9">
              <w:tc>
                <w:tcPr>
                  <w:tcW w:w="0" w:type="auto"/>
                </w:tcPr>
                <w:p w14:paraId="7E7FEA11" w14:textId="77777777" w:rsidR="009E1A2B" w:rsidRPr="00E64164" w:rsidRDefault="009E1A2B" w:rsidP="004560E9">
                  <w:r w:rsidRPr="00E64164">
                    <w:t>Fenêtres</w:t>
                  </w:r>
                </w:p>
              </w:tc>
              <w:tc>
                <w:tcPr>
                  <w:tcW w:w="0" w:type="auto"/>
                </w:tcPr>
                <w:p w14:paraId="0C438338" w14:textId="77777777" w:rsidR="009E1A2B" w:rsidRPr="00E64164" w:rsidRDefault="009E1A2B" w:rsidP="004560E9">
                  <w:r w:rsidRPr="00E64164">
                    <w:t xml:space="preserve">Au centre de chaque mur extérieur, Il y a </w:t>
                  </w:r>
                  <w:proofErr w:type="gramStart"/>
                  <w:r w:rsidRPr="00E64164">
                    <w:t>une fenêtre carré</w:t>
                  </w:r>
                  <w:proofErr w:type="gramEnd"/>
                  <w:r w:rsidRPr="00E64164">
                    <w:t xml:space="preserve"> de 60cm sur 60cm.</w:t>
                  </w:r>
                </w:p>
              </w:tc>
            </w:tr>
            <w:tr w:rsidR="009E1A2B" w:rsidRPr="00E64164" w14:paraId="115FD951" w14:textId="77777777" w:rsidTr="004560E9">
              <w:tc>
                <w:tcPr>
                  <w:tcW w:w="0" w:type="auto"/>
                </w:tcPr>
                <w:p w14:paraId="47661211" w14:textId="77777777" w:rsidR="009E1A2B" w:rsidRPr="00E64164" w:rsidRDefault="009E1A2B" w:rsidP="004560E9">
                  <w:r w:rsidRPr="00E64164">
                    <w:t>PC</w:t>
                  </w:r>
                </w:p>
              </w:tc>
              <w:tc>
                <w:tcPr>
                  <w:tcW w:w="0" w:type="auto"/>
                </w:tcPr>
                <w:p w14:paraId="31CFF111" w14:textId="77777777" w:rsidR="009E1A2B" w:rsidRPr="00E64164" w:rsidRDefault="009E1A2B" w:rsidP="004560E9">
                  <w:r w:rsidRPr="00E64164">
                    <w:t>Quand j'entre dans la pièce, Sur le bureau, Il y a un pc, un écran, un clavier.</w:t>
                  </w:r>
                </w:p>
              </w:tc>
            </w:tr>
            <w:tr w:rsidR="009E1A2B" w:rsidRPr="00E64164" w14:paraId="33F4A521" w14:textId="77777777" w:rsidTr="004560E9">
              <w:tc>
                <w:tcPr>
                  <w:tcW w:w="0" w:type="auto"/>
                </w:tcPr>
                <w:p w14:paraId="2520BE7C" w14:textId="77777777" w:rsidR="009E1A2B" w:rsidRPr="00E64164" w:rsidRDefault="009E1A2B" w:rsidP="004560E9">
                  <w:r w:rsidRPr="00E64164">
                    <w:t>Aquarium</w:t>
                  </w:r>
                </w:p>
              </w:tc>
              <w:tc>
                <w:tcPr>
                  <w:tcW w:w="0" w:type="auto"/>
                </w:tcPr>
                <w:p w14:paraId="74386E84" w14:textId="77777777" w:rsidR="009E1A2B" w:rsidRPr="00E64164" w:rsidRDefault="009E1A2B" w:rsidP="004560E9">
                  <w:r w:rsidRPr="00E64164">
                    <w:t>Quand j'entre par la porte, Contre le mur de droite à un mètre par rapport au mur du fond, Il y a un aquarium qui fait exactement 150cm de hauteur, 100cm de longueur et 70cm de largeur.</w:t>
                  </w:r>
                </w:p>
              </w:tc>
            </w:tr>
            <w:tr w:rsidR="009E1A2B" w:rsidRPr="00E64164" w14:paraId="4A31F88C" w14:textId="77777777" w:rsidTr="004560E9">
              <w:tc>
                <w:tcPr>
                  <w:tcW w:w="0" w:type="auto"/>
                </w:tcPr>
                <w:p w14:paraId="4B6FC179" w14:textId="77777777" w:rsidR="009E1A2B" w:rsidRPr="00E64164" w:rsidRDefault="009E1A2B" w:rsidP="004560E9">
                  <w:r w:rsidRPr="00E64164">
                    <w:t>Table</w:t>
                  </w:r>
                </w:p>
              </w:tc>
              <w:tc>
                <w:tcPr>
                  <w:tcW w:w="0" w:type="auto"/>
                </w:tcPr>
                <w:p w14:paraId="195E1AAC" w14:textId="77777777" w:rsidR="009E1A2B" w:rsidRPr="00E64164" w:rsidRDefault="009E1A2B" w:rsidP="004560E9">
                  <w:r w:rsidRPr="00E64164">
                    <w:t>Au centre de la pièce, Il y a une table rectangulaire en bois qui fait 80 cm de hauteur, 120 cm de largeur et 70 cm de longueur.</w:t>
                  </w:r>
                </w:p>
              </w:tc>
            </w:tr>
            <w:tr w:rsidR="009E1A2B" w:rsidRPr="00E64164" w14:paraId="7755A98B" w14:textId="77777777" w:rsidTr="004560E9">
              <w:tc>
                <w:tcPr>
                  <w:tcW w:w="0" w:type="auto"/>
                </w:tcPr>
                <w:p w14:paraId="7A18F84F" w14:textId="77777777" w:rsidR="009E1A2B" w:rsidRPr="00E64164" w:rsidRDefault="009E1A2B" w:rsidP="004560E9">
                  <w:r w:rsidRPr="00E64164">
                    <w:t>Lumières</w:t>
                  </w:r>
                </w:p>
              </w:tc>
              <w:tc>
                <w:tcPr>
                  <w:tcW w:w="0" w:type="auto"/>
                </w:tcPr>
                <w:p w14:paraId="2AFAECA8" w14:textId="77777777" w:rsidR="009E1A2B" w:rsidRPr="00E64164" w:rsidRDefault="009E1A2B" w:rsidP="004560E9">
                  <w:r w:rsidRPr="00E64164">
                    <w:t>Au plafond, Quand j'entre dans la pièce, Il y a deux projecteurs noirs</w:t>
                  </w:r>
                </w:p>
              </w:tc>
            </w:tr>
            <w:tr w:rsidR="009E1A2B" w:rsidRPr="00E64164" w14:paraId="62235D6B" w14:textId="77777777" w:rsidTr="004560E9">
              <w:tc>
                <w:tcPr>
                  <w:tcW w:w="0" w:type="auto"/>
                </w:tcPr>
                <w:p w14:paraId="2C562266" w14:textId="77777777" w:rsidR="009E1A2B" w:rsidRPr="00E64164" w:rsidRDefault="009E1A2B" w:rsidP="004560E9">
                  <w:r w:rsidRPr="00E64164">
                    <w:t>Cheminée</w:t>
                  </w:r>
                </w:p>
              </w:tc>
              <w:tc>
                <w:tcPr>
                  <w:tcW w:w="0" w:type="auto"/>
                </w:tcPr>
                <w:p w14:paraId="7F7261EA" w14:textId="77777777" w:rsidR="009E1A2B" w:rsidRPr="00E64164" w:rsidRDefault="009E1A2B" w:rsidP="004560E9">
                  <w:r w:rsidRPr="00E64164">
                    <w:t>Contre le mur du fond collé au mur de gauche, Quand j'entre dans la pièce, Il y a une cheminée qui fait 95 cm de largeur et 170 cm de longueur.</w:t>
                  </w:r>
                </w:p>
              </w:tc>
            </w:tr>
            <w:tr w:rsidR="009E1A2B" w:rsidRPr="00E64164" w14:paraId="4E8A5F99" w14:textId="77777777" w:rsidTr="004560E9">
              <w:tc>
                <w:tcPr>
                  <w:tcW w:w="0" w:type="auto"/>
                </w:tcPr>
                <w:p w14:paraId="01C3C531" w14:textId="77777777" w:rsidR="009E1A2B" w:rsidRPr="00E64164" w:rsidRDefault="009E1A2B" w:rsidP="004560E9">
                  <w:r w:rsidRPr="00E64164">
                    <w:t>Emplacement</w:t>
                  </w:r>
                </w:p>
              </w:tc>
              <w:tc>
                <w:tcPr>
                  <w:tcW w:w="0" w:type="auto"/>
                </w:tcPr>
                <w:p w14:paraId="4E708AD1" w14:textId="77777777" w:rsidR="009E1A2B" w:rsidRPr="00E64164" w:rsidRDefault="009E1A2B" w:rsidP="004560E9">
                  <w:r w:rsidRPr="00E64164">
                    <w:t>Dans l'immeuble, Le bureau se situe au 4ème étage au Nord-ouest.</w:t>
                  </w:r>
                </w:p>
              </w:tc>
            </w:tr>
            <w:tr w:rsidR="009E1A2B" w:rsidRPr="00E64164" w14:paraId="03916D20" w14:textId="77777777" w:rsidTr="004560E9">
              <w:tc>
                <w:tcPr>
                  <w:tcW w:w="0" w:type="auto"/>
                </w:tcPr>
                <w:p w14:paraId="2D82621A" w14:textId="77777777" w:rsidR="009E1A2B" w:rsidRPr="00E64164" w:rsidRDefault="009E1A2B" w:rsidP="004560E9">
                  <w:r w:rsidRPr="00E64164">
                    <w:t>Dimensions</w:t>
                  </w:r>
                </w:p>
              </w:tc>
              <w:tc>
                <w:tcPr>
                  <w:tcW w:w="0" w:type="auto"/>
                </w:tcPr>
                <w:p w14:paraId="7DFA3A09" w14:textId="77777777" w:rsidR="009E1A2B" w:rsidRPr="00E64164" w:rsidRDefault="009E1A2B" w:rsidP="004560E9">
                  <w:r w:rsidRPr="00E64164">
                    <w:t>La pièce qui contient le bureau fait 9x10m</w:t>
                  </w:r>
                </w:p>
              </w:tc>
            </w:tr>
            <w:tr w:rsidR="009E1A2B" w:rsidRPr="00E64164" w14:paraId="7B8B2B50" w14:textId="77777777" w:rsidTr="004560E9">
              <w:tc>
                <w:tcPr>
                  <w:tcW w:w="0" w:type="auto"/>
                </w:tcPr>
                <w:p w14:paraId="7D140FDB" w14:textId="77777777" w:rsidR="009E1A2B" w:rsidRPr="00E64164" w:rsidRDefault="009E1A2B" w:rsidP="004560E9">
                  <w:r w:rsidRPr="00E64164">
                    <w:t>Chaises</w:t>
                  </w:r>
                </w:p>
              </w:tc>
              <w:tc>
                <w:tcPr>
                  <w:tcW w:w="0" w:type="auto"/>
                </w:tcPr>
                <w:p w14:paraId="05B13D59" w14:textId="77777777" w:rsidR="009E1A2B" w:rsidRPr="00E64164" w:rsidRDefault="009E1A2B" w:rsidP="004560E9">
                  <w:r w:rsidRPr="00E64164">
                    <w:t>Autour de la table, Il y a 4 chaises de 75 cm de hauteur, 60 cm de largeur et 60 cm de longueur.</w:t>
                  </w:r>
                </w:p>
              </w:tc>
            </w:tr>
            <w:tr w:rsidR="009E1A2B" w:rsidRPr="00E64164" w14:paraId="4A6A5D1C" w14:textId="77777777" w:rsidTr="004560E9">
              <w:tc>
                <w:tcPr>
                  <w:tcW w:w="0" w:type="auto"/>
                </w:tcPr>
                <w:p w14:paraId="25098DCE" w14:textId="77777777" w:rsidR="009E1A2B" w:rsidRPr="00E64164" w:rsidRDefault="009E1A2B" w:rsidP="004560E9">
                  <w:r w:rsidRPr="00E64164">
                    <w:t>Fauteuil</w:t>
                  </w:r>
                </w:p>
              </w:tc>
              <w:tc>
                <w:tcPr>
                  <w:tcW w:w="0" w:type="auto"/>
                </w:tcPr>
                <w:p w14:paraId="7A91E77B" w14:textId="77777777" w:rsidR="009E1A2B" w:rsidRPr="00E64164" w:rsidRDefault="009E1A2B" w:rsidP="004560E9">
                  <w:r w:rsidRPr="00E64164">
                    <w:t>Devant le bureau, Il y a un fauteuil en cuir de 120 cm de hauteur, 70cm de largeur et 80 cm de longueur.</w:t>
                  </w:r>
                </w:p>
              </w:tc>
            </w:tr>
          </w:tbl>
          <w:p w14:paraId="6D82C5B9" w14:textId="77777777" w:rsidR="009E1A2B" w:rsidRPr="00E64164" w:rsidRDefault="009E1A2B" w:rsidP="004560E9"/>
        </w:tc>
      </w:tr>
    </w:tbl>
    <w:p w14:paraId="04F1A1B0" w14:textId="77777777" w:rsidR="009E1A2B" w:rsidRPr="00E64164" w:rsidRDefault="009E1A2B" w:rsidP="009E1A2B"/>
    <w:p w14:paraId="44D49309" w14:textId="682F2E58" w:rsidR="009E1A2B" w:rsidRPr="00E64164" w:rsidRDefault="009E1A2B" w:rsidP="009E1A2B">
      <w:pPr>
        <w:pStyle w:val="Heading3"/>
      </w:pPr>
      <w:r w:rsidRPr="00E64164">
        <w:t xml:space="preserve"> </w:t>
      </w:r>
      <w:bookmarkStart w:id="28" w:name="_Toc161423448"/>
      <w:r w:rsidRPr="00E64164">
        <w:t>Toit</w:t>
      </w:r>
      <w:bookmarkEnd w:id="28"/>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9E1A2B" w:rsidRPr="00E64164" w14:paraId="340EAC46" w14:textId="77777777" w:rsidTr="004560E9">
        <w:tc>
          <w:tcPr>
            <w:tcW w:w="0" w:type="auto"/>
          </w:tcPr>
          <w:p w14:paraId="2A199FA8" w14:textId="77777777" w:rsidR="009E1A2B" w:rsidRPr="00E64164" w:rsidRDefault="009E1A2B" w:rsidP="004560E9">
            <w:r w:rsidRPr="00E64164">
              <w:t xml:space="preserve">En tant que </w:t>
            </w:r>
            <w:proofErr w:type="spellStart"/>
            <w:r w:rsidRPr="00E64164">
              <w:t>proprietaire</w:t>
            </w:r>
            <w:proofErr w:type="spellEnd"/>
            <w:r w:rsidRPr="00E64164">
              <w:t xml:space="preserve"> de l'immeuble Je veux un </w:t>
            </w:r>
            <w:proofErr w:type="gramStart"/>
            <w:r w:rsidRPr="00E64164">
              <w:t>toit  Afin</w:t>
            </w:r>
            <w:proofErr w:type="gramEnd"/>
            <w:r w:rsidRPr="00E64164">
              <w:t xml:space="preserve"> de pouvoir avoir des panneaux solaires, des ventilations et pour regarder la vue</w:t>
            </w:r>
          </w:p>
        </w:tc>
      </w:tr>
      <w:tr w:rsidR="009E1A2B" w:rsidRPr="00E64164" w14:paraId="559E3947" w14:textId="77777777" w:rsidTr="004560E9">
        <w:tc>
          <w:tcPr>
            <w:tcW w:w="0" w:type="auto"/>
          </w:tcPr>
          <w:p w14:paraId="31F3D4C5" w14:textId="77777777" w:rsidR="009E1A2B" w:rsidRPr="00E64164" w:rsidRDefault="009E1A2B" w:rsidP="004560E9">
            <w:pPr>
              <w:jc w:val="center"/>
            </w:pPr>
            <w:r w:rsidRPr="00E64164">
              <w:t xml:space="preserve">Tests </w:t>
            </w:r>
            <w:proofErr w:type="gramStart"/>
            <w:r w:rsidRPr="00E64164">
              <w:t>d'acceptance:</w:t>
            </w:r>
            <w:proofErr w:type="gramEnd"/>
            <w:r w:rsidRPr="00E64164">
              <w:t xml:space="preserve"> </w:t>
            </w:r>
          </w:p>
          <w:tbl>
            <w:tblPr>
              <w:tblW w:w="100" w:type="auto"/>
              <w:tblCellMar>
                <w:left w:w="10" w:type="dxa"/>
                <w:right w:w="10" w:type="dxa"/>
              </w:tblCellMar>
              <w:tblLook w:val="0000" w:firstRow="0" w:lastRow="0" w:firstColumn="0" w:lastColumn="0" w:noHBand="0" w:noVBand="0"/>
            </w:tblPr>
            <w:tblGrid>
              <w:gridCol w:w="1791"/>
              <w:gridCol w:w="7249"/>
            </w:tblGrid>
            <w:tr w:rsidR="009E1A2B" w:rsidRPr="00E64164" w14:paraId="6CD38813" w14:textId="77777777" w:rsidTr="004560E9">
              <w:tc>
                <w:tcPr>
                  <w:tcW w:w="0" w:type="auto"/>
                </w:tcPr>
                <w:p w14:paraId="72364D26" w14:textId="77777777" w:rsidR="009E1A2B" w:rsidRPr="00E64164" w:rsidRDefault="009E1A2B" w:rsidP="004560E9">
                  <w:r w:rsidRPr="00E64164">
                    <w:t xml:space="preserve">Coin </w:t>
                  </w:r>
                  <w:proofErr w:type="spellStart"/>
                  <w:r w:rsidRPr="00E64164">
                    <w:t>detente</w:t>
                  </w:r>
                  <w:proofErr w:type="spellEnd"/>
                </w:p>
              </w:tc>
              <w:tc>
                <w:tcPr>
                  <w:tcW w:w="0" w:type="auto"/>
                </w:tcPr>
                <w:p w14:paraId="283AA4DD" w14:textId="77777777" w:rsidR="009E1A2B" w:rsidRPr="00E64164" w:rsidRDefault="009E1A2B" w:rsidP="004560E9">
                  <w:r w:rsidRPr="00E64164">
                    <w:t xml:space="preserve">Dans le coin sud-ouest du toit, il y a un coin pour regarder la vue et se </w:t>
                  </w:r>
                  <w:proofErr w:type="spellStart"/>
                  <w:r w:rsidRPr="00E64164">
                    <w:t>detendre</w:t>
                  </w:r>
                  <w:proofErr w:type="spellEnd"/>
                  <w:r w:rsidRPr="00E64164">
                    <w:t>.</w:t>
                  </w:r>
                </w:p>
              </w:tc>
            </w:tr>
            <w:tr w:rsidR="009E1A2B" w:rsidRPr="00E64164" w14:paraId="080F0D48" w14:textId="77777777" w:rsidTr="004560E9">
              <w:tc>
                <w:tcPr>
                  <w:tcW w:w="0" w:type="auto"/>
                </w:tcPr>
                <w:p w14:paraId="0A184049" w14:textId="77777777" w:rsidR="009E1A2B" w:rsidRPr="00E64164" w:rsidRDefault="009E1A2B" w:rsidP="004560E9">
                  <w:r w:rsidRPr="00E64164">
                    <w:lastRenderedPageBreak/>
                    <w:t>Banc</w:t>
                  </w:r>
                </w:p>
              </w:tc>
              <w:tc>
                <w:tcPr>
                  <w:tcW w:w="0" w:type="auto"/>
                </w:tcPr>
                <w:p w14:paraId="5F66DBE7" w14:textId="77777777" w:rsidR="009E1A2B" w:rsidRPr="00E64164" w:rsidRDefault="009E1A2B" w:rsidP="004560E9">
                  <w:r w:rsidRPr="00E64164">
                    <w:t xml:space="preserve">Dans le coin </w:t>
                  </w:r>
                  <w:proofErr w:type="spellStart"/>
                  <w:r w:rsidRPr="00E64164">
                    <w:t>detente</w:t>
                  </w:r>
                  <w:proofErr w:type="spellEnd"/>
                  <w:r w:rsidRPr="00E64164">
                    <w:t>, il y a un banc blanc de 1,5m de longueur et 0.7m de largeur.</w:t>
                  </w:r>
                </w:p>
              </w:tc>
            </w:tr>
            <w:tr w:rsidR="009E1A2B" w:rsidRPr="00E64164" w14:paraId="04952F09" w14:textId="77777777" w:rsidTr="004560E9">
              <w:tc>
                <w:tcPr>
                  <w:tcW w:w="0" w:type="auto"/>
                </w:tcPr>
                <w:p w14:paraId="447D26E6" w14:textId="77777777" w:rsidR="009E1A2B" w:rsidRPr="00E64164" w:rsidRDefault="009E1A2B" w:rsidP="004560E9">
                  <w:r w:rsidRPr="00E64164">
                    <w:t>Table basse</w:t>
                  </w:r>
                </w:p>
              </w:tc>
              <w:tc>
                <w:tcPr>
                  <w:tcW w:w="0" w:type="auto"/>
                </w:tcPr>
                <w:p w14:paraId="104A11AF" w14:textId="77777777" w:rsidR="009E1A2B" w:rsidRPr="00E64164" w:rsidRDefault="009E1A2B" w:rsidP="004560E9">
                  <w:r w:rsidRPr="00E64164">
                    <w:t xml:space="preserve">Devant le banc du coin </w:t>
                  </w:r>
                  <w:proofErr w:type="spellStart"/>
                  <w:r w:rsidRPr="00E64164">
                    <w:t>detente</w:t>
                  </w:r>
                  <w:proofErr w:type="spellEnd"/>
                  <w:r w:rsidRPr="00E64164">
                    <w:t>, il y a une table basse de 100x50x50cm.</w:t>
                  </w:r>
                </w:p>
              </w:tc>
            </w:tr>
            <w:tr w:rsidR="009E1A2B" w:rsidRPr="00E64164" w14:paraId="199F9EA2" w14:textId="77777777" w:rsidTr="004560E9">
              <w:tc>
                <w:tcPr>
                  <w:tcW w:w="0" w:type="auto"/>
                </w:tcPr>
                <w:p w14:paraId="6A3A122E" w14:textId="77777777" w:rsidR="009E1A2B" w:rsidRPr="00E64164" w:rsidRDefault="009E1A2B" w:rsidP="004560E9">
                  <w:r w:rsidRPr="00E64164">
                    <w:t>Chaises en plastique</w:t>
                  </w:r>
                </w:p>
              </w:tc>
              <w:tc>
                <w:tcPr>
                  <w:tcW w:w="0" w:type="auto"/>
                </w:tcPr>
                <w:p w14:paraId="50D86B77" w14:textId="77777777" w:rsidR="009E1A2B" w:rsidRPr="00E64164" w:rsidRDefault="009E1A2B" w:rsidP="004560E9">
                  <w:r w:rsidRPr="00E64164">
                    <w:t>Autour de la table basse, il y a 2 chaises en plastique.</w:t>
                  </w:r>
                </w:p>
              </w:tc>
            </w:tr>
            <w:tr w:rsidR="009E1A2B" w:rsidRPr="00E64164" w14:paraId="47004EC3" w14:textId="77777777" w:rsidTr="004560E9">
              <w:tc>
                <w:tcPr>
                  <w:tcW w:w="0" w:type="auto"/>
                </w:tcPr>
                <w:p w14:paraId="1B955DA2" w14:textId="77777777" w:rsidR="009E1A2B" w:rsidRPr="00E64164" w:rsidRDefault="009E1A2B" w:rsidP="004560E9">
                  <w:r w:rsidRPr="00E64164">
                    <w:t>Pots de fleurs</w:t>
                  </w:r>
                </w:p>
              </w:tc>
              <w:tc>
                <w:tcPr>
                  <w:tcW w:w="0" w:type="auto"/>
                </w:tcPr>
                <w:p w14:paraId="4C35CCD8" w14:textId="77777777" w:rsidR="009E1A2B" w:rsidRPr="00E64164" w:rsidRDefault="009E1A2B" w:rsidP="004560E9">
                  <w:r w:rsidRPr="00E64164">
                    <w:t xml:space="preserve">Sur les </w:t>
                  </w:r>
                  <w:proofErr w:type="spellStart"/>
                  <w:r w:rsidRPr="00E64164">
                    <w:t>cotes</w:t>
                  </w:r>
                  <w:proofErr w:type="spellEnd"/>
                  <w:r w:rsidRPr="00E64164">
                    <w:t xml:space="preserve"> du coin </w:t>
                  </w:r>
                  <w:proofErr w:type="spellStart"/>
                  <w:r w:rsidRPr="00E64164">
                    <w:t>detente</w:t>
                  </w:r>
                  <w:proofErr w:type="spellEnd"/>
                  <w:r w:rsidRPr="00E64164">
                    <w:t xml:space="preserve">, il y a des bacs </w:t>
                  </w:r>
                  <w:proofErr w:type="spellStart"/>
                  <w:r w:rsidRPr="00E64164">
                    <w:t>a</w:t>
                  </w:r>
                  <w:proofErr w:type="spellEnd"/>
                  <w:r w:rsidRPr="00E64164">
                    <w:t xml:space="preserve"> fleurs de 75cm de </w:t>
                  </w:r>
                  <w:proofErr w:type="spellStart"/>
                  <w:r w:rsidRPr="00E64164">
                    <w:t>diametre</w:t>
                  </w:r>
                  <w:proofErr w:type="spellEnd"/>
                  <w:r w:rsidRPr="00E64164">
                    <w:t xml:space="preserve"> et 50cm de hauteur.</w:t>
                  </w:r>
                </w:p>
              </w:tc>
            </w:tr>
            <w:tr w:rsidR="009E1A2B" w:rsidRPr="00E64164" w14:paraId="381A6A37" w14:textId="77777777" w:rsidTr="004560E9">
              <w:tc>
                <w:tcPr>
                  <w:tcW w:w="0" w:type="auto"/>
                </w:tcPr>
                <w:p w14:paraId="71DA75F0" w14:textId="77777777" w:rsidR="009E1A2B" w:rsidRPr="00E64164" w:rsidRDefault="009E1A2B" w:rsidP="004560E9">
                  <w:r w:rsidRPr="00E64164">
                    <w:t>Barbecue</w:t>
                  </w:r>
                </w:p>
              </w:tc>
              <w:tc>
                <w:tcPr>
                  <w:tcW w:w="0" w:type="auto"/>
                </w:tcPr>
                <w:p w14:paraId="64EB75FD" w14:textId="77777777" w:rsidR="009E1A2B" w:rsidRPr="00E64164" w:rsidRDefault="009E1A2B" w:rsidP="004560E9">
                  <w:r w:rsidRPr="00E64164">
                    <w:t xml:space="preserve">Dans le coin </w:t>
                  </w:r>
                  <w:proofErr w:type="spellStart"/>
                  <w:r w:rsidRPr="00E64164">
                    <w:t>detente</w:t>
                  </w:r>
                  <w:proofErr w:type="spellEnd"/>
                  <w:r w:rsidRPr="00E64164">
                    <w:t>, il y a un barbecue portable de 80x50x30cm.</w:t>
                  </w:r>
                </w:p>
              </w:tc>
            </w:tr>
            <w:tr w:rsidR="009E1A2B" w:rsidRPr="00E64164" w14:paraId="0FB338BD" w14:textId="77777777" w:rsidTr="004560E9">
              <w:tc>
                <w:tcPr>
                  <w:tcW w:w="0" w:type="auto"/>
                </w:tcPr>
                <w:p w14:paraId="68698AC2" w14:textId="77777777" w:rsidR="009E1A2B" w:rsidRPr="00E64164" w:rsidRDefault="009E1A2B" w:rsidP="004560E9">
                  <w:proofErr w:type="spellStart"/>
                  <w:r w:rsidRPr="00E64164">
                    <w:t>Cheminee</w:t>
                  </w:r>
                  <w:proofErr w:type="spellEnd"/>
                </w:p>
              </w:tc>
              <w:tc>
                <w:tcPr>
                  <w:tcW w:w="0" w:type="auto"/>
                </w:tcPr>
                <w:p w14:paraId="33FD18F5" w14:textId="77777777" w:rsidR="009E1A2B" w:rsidRPr="00E64164" w:rsidRDefault="009E1A2B" w:rsidP="004560E9">
                  <w:r w:rsidRPr="00E64164">
                    <w:t xml:space="preserve">Dans le coin nord-est du toit, il y a une </w:t>
                  </w:r>
                  <w:proofErr w:type="spellStart"/>
                  <w:r w:rsidRPr="00E64164">
                    <w:t>cheminee</w:t>
                  </w:r>
                  <w:proofErr w:type="spellEnd"/>
                  <w:r w:rsidRPr="00E64164">
                    <w:t xml:space="preserve"> en brique de 50x50x200cm</w:t>
                  </w:r>
                </w:p>
              </w:tc>
            </w:tr>
            <w:tr w:rsidR="009E1A2B" w:rsidRPr="00E64164" w14:paraId="1A870C3A" w14:textId="77777777" w:rsidTr="004560E9">
              <w:tc>
                <w:tcPr>
                  <w:tcW w:w="0" w:type="auto"/>
                </w:tcPr>
                <w:p w14:paraId="699453F2" w14:textId="77777777" w:rsidR="009E1A2B" w:rsidRPr="00E64164" w:rsidRDefault="009E1A2B" w:rsidP="004560E9">
                  <w:r w:rsidRPr="00E64164">
                    <w:t>Panneaux solaires</w:t>
                  </w:r>
                </w:p>
              </w:tc>
              <w:tc>
                <w:tcPr>
                  <w:tcW w:w="0" w:type="auto"/>
                </w:tcPr>
                <w:p w14:paraId="7A6547F9" w14:textId="77777777" w:rsidR="009E1A2B" w:rsidRPr="00E64164" w:rsidRDefault="009E1A2B" w:rsidP="004560E9">
                  <w:r w:rsidRPr="00E64164">
                    <w:t xml:space="preserve">Sur tout le </w:t>
                  </w:r>
                  <w:proofErr w:type="spellStart"/>
                  <w:proofErr w:type="gramStart"/>
                  <w:r w:rsidRPr="00E64164">
                    <w:t>cote</w:t>
                  </w:r>
                  <w:proofErr w:type="spellEnd"/>
                  <w:proofErr w:type="gramEnd"/>
                  <w:r w:rsidRPr="00E64164">
                    <w:t xml:space="preserve"> est du toit, il y a des panneaux solaires.</w:t>
                  </w:r>
                </w:p>
              </w:tc>
            </w:tr>
            <w:tr w:rsidR="009E1A2B" w:rsidRPr="00E64164" w14:paraId="6795AE05" w14:textId="77777777" w:rsidTr="004560E9">
              <w:tc>
                <w:tcPr>
                  <w:tcW w:w="0" w:type="auto"/>
                </w:tcPr>
                <w:p w14:paraId="49ECCEC8" w14:textId="77777777" w:rsidR="009E1A2B" w:rsidRPr="00E64164" w:rsidRDefault="009E1A2B" w:rsidP="004560E9">
                  <w:r w:rsidRPr="00E64164">
                    <w:t>Ventilations</w:t>
                  </w:r>
                </w:p>
              </w:tc>
              <w:tc>
                <w:tcPr>
                  <w:tcW w:w="0" w:type="auto"/>
                </w:tcPr>
                <w:p w14:paraId="1CC5B3F6" w14:textId="77777777" w:rsidR="009E1A2B" w:rsidRPr="00E64164" w:rsidRDefault="009E1A2B" w:rsidP="004560E9">
                  <w:r w:rsidRPr="00E64164">
                    <w:t>Dans le coin nord-ouest du toit, il y a 4 ventilations de 1m cube chacune.</w:t>
                  </w:r>
                </w:p>
              </w:tc>
            </w:tr>
            <w:tr w:rsidR="009E1A2B" w:rsidRPr="00E64164" w14:paraId="51FEAEE9" w14:textId="77777777" w:rsidTr="004560E9">
              <w:tc>
                <w:tcPr>
                  <w:tcW w:w="0" w:type="auto"/>
                </w:tcPr>
                <w:p w14:paraId="7441E4DB" w14:textId="77777777" w:rsidR="009E1A2B" w:rsidRPr="00E64164" w:rsidRDefault="009E1A2B" w:rsidP="004560E9">
                  <w:r w:rsidRPr="00E64164">
                    <w:t>Parabole</w:t>
                  </w:r>
                </w:p>
              </w:tc>
              <w:tc>
                <w:tcPr>
                  <w:tcW w:w="0" w:type="auto"/>
                </w:tcPr>
                <w:p w14:paraId="1EF5AD1B" w14:textId="77777777" w:rsidR="009E1A2B" w:rsidRPr="00E64164" w:rsidRDefault="009E1A2B" w:rsidP="004560E9">
                  <w:r w:rsidRPr="00E64164">
                    <w:t>Dans le milieu ouest du toit, il y a une antenne TV.</w:t>
                  </w:r>
                </w:p>
              </w:tc>
            </w:tr>
            <w:tr w:rsidR="009E1A2B" w:rsidRPr="00E64164" w14:paraId="2B50DA43" w14:textId="77777777" w:rsidTr="004560E9">
              <w:tc>
                <w:tcPr>
                  <w:tcW w:w="0" w:type="auto"/>
                </w:tcPr>
                <w:p w14:paraId="32891323" w14:textId="77777777" w:rsidR="009E1A2B" w:rsidRPr="00E64164" w:rsidRDefault="009E1A2B" w:rsidP="004560E9">
                  <w:r w:rsidRPr="00E64164">
                    <w:t>Etage</w:t>
                  </w:r>
                </w:p>
              </w:tc>
              <w:tc>
                <w:tcPr>
                  <w:tcW w:w="0" w:type="auto"/>
                </w:tcPr>
                <w:p w14:paraId="4FAFEE2B" w14:textId="77777777" w:rsidR="009E1A2B" w:rsidRPr="00E64164" w:rsidRDefault="009E1A2B" w:rsidP="004560E9">
                  <w:r w:rsidRPr="00E64164">
                    <w:t xml:space="preserve">Dans l'immeuble, ce toit est au dernier </w:t>
                  </w:r>
                  <w:proofErr w:type="spellStart"/>
                  <w:r w:rsidRPr="00E64164">
                    <w:t>etage</w:t>
                  </w:r>
                  <w:proofErr w:type="spellEnd"/>
                  <w:r w:rsidRPr="00E64164">
                    <w:t>.</w:t>
                  </w:r>
                </w:p>
              </w:tc>
            </w:tr>
            <w:tr w:rsidR="009E1A2B" w:rsidRPr="00E64164" w14:paraId="05D2E606" w14:textId="77777777" w:rsidTr="004560E9">
              <w:tc>
                <w:tcPr>
                  <w:tcW w:w="0" w:type="auto"/>
                </w:tcPr>
                <w:p w14:paraId="57D212BB" w14:textId="77777777" w:rsidR="009E1A2B" w:rsidRPr="00E64164" w:rsidRDefault="009E1A2B" w:rsidP="004560E9">
                  <w:r w:rsidRPr="00E64164">
                    <w:t>Grillages</w:t>
                  </w:r>
                </w:p>
              </w:tc>
              <w:tc>
                <w:tcPr>
                  <w:tcW w:w="0" w:type="auto"/>
                </w:tcPr>
                <w:p w14:paraId="31257A55" w14:textId="77777777" w:rsidR="009E1A2B" w:rsidRPr="00E64164" w:rsidRDefault="009E1A2B" w:rsidP="004560E9">
                  <w:r w:rsidRPr="00E64164">
                    <w:t>Tout autour du toit, il y a des grillages de 2,5m de haut.</w:t>
                  </w:r>
                </w:p>
              </w:tc>
            </w:tr>
          </w:tbl>
          <w:p w14:paraId="06CF312D" w14:textId="77777777" w:rsidR="009E1A2B" w:rsidRPr="00E64164" w:rsidRDefault="009E1A2B" w:rsidP="004560E9"/>
        </w:tc>
      </w:tr>
    </w:tbl>
    <w:p w14:paraId="32083FE5" w14:textId="77777777" w:rsidR="009E1A2B" w:rsidRPr="00E64164" w:rsidRDefault="009E1A2B" w:rsidP="009E1A2B"/>
    <w:p w14:paraId="01880BA3" w14:textId="52A6DF8A" w:rsidR="009E1A2B" w:rsidRPr="00E64164" w:rsidRDefault="009E1A2B" w:rsidP="009E1A2B">
      <w:pPr>
        <w:pStyle w:val="Heading3"/>
      </w:pPr>
      <w:r w:rsidRPr="00E64164">
        <w:t xml:space="preserve"> </w:t>
      </w:r>
      <w:bookmarkStart w:id="29" w:name="_Toc161423449"/>
      <w:r w:rsidRPr="00E64164">
        <w:t>Changement porte</w:t>
      </w:r>
      <w:bookmarkEnd w:id="2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9E1A2B" w:rsidRPr="00E64164" w14:paraId="532E3CA7" w14:textId="77777777" w:rsidTr="004560E9">
        <w:tc>
          <w:tcPr>
            <w:tcW w:w="0" w:type="auto"/>
          </w:tcPr>
          <w:p w14:paraId="5B331EB7" w14:textId="77777777" w:rsidR="009E1A2B" w:rsidRPr="00E64164" w:rsidRDefault="009E1A2B" w:rsidP="004560E9">
            <w:r w:rsidRPr="00E64164">
              <w:t xml:space="preserve">En tant que propriétaire   je veux changer l'emplacement de la porte pour accéder </w:t>
            </w:r>
            <w:proofErr w:type="spellStart"/>
            <w:proofErr w:type="gramStart"/>
            <w:r w:rsidRPr="00E64164">
              <w:t>a</w:t>
            </w:r>
            <w:proofErr w:type="spellEnd"/>
            <w:proofErr w:type="gramEnd"/>
            <w:r w:rsidRPr="00E64164">
              <w:t xml:space="preserve"> jardin plus facilement</w:t>
            </w:r>
          </w:p>
        </w:tc>
      </w:tr>
      <w:tr w:rsidR="009E1A2B" w:rsidRPr="00E64164" w14:paraId="42BB9A9C" w14:textId="77777777" w:rsidTr="004560E9">
        <w:tc>
          <w:tcPr>
            <w:tcW w:w="0" w:type="auto"/>
          </w:tcPr>
          <w:p w14:paraId="2FD9C6BC" w14:textId="77777777" w:rsidR="009E1A2B" w:rsidRPr="00E64164" w:rsidRDefault="009E1A2B" w:rsidP="004560E9">
            <w:pPr>
              <w:jc w:val="center"/>
            </w:pPr>
            <w:r w:rsidRPr="00E64164">
              <w:t xml:space="preserve">Tests </w:t>
            </w:r>
            <w:proofErr w:type="gramStart"/>
            <w:r w:rsidRPr="00E64164">
              <w:t>d'acceptance:</w:t>
            </w:r>
            <w:proofErr w:type="gramEnd"/>
            <w:r w:rsidRPr="00E64164">
              <w:t xml:space="preserve"> </w:t>
            </w:r>
          </w:p>
          <w:tbl>
            <w:tblPr>
              <w:tblW w:w="100" w:type="auto"/>
              <w:tblCellMar>
                <w:left w:w="10" w:type="dxa"/>
                <w:right w:w="10" w:type="dxa"/>
              </w:tblCellMar>
              <w:tblLook w:val="0000" w:firstRow="0" w:lastRow="0" w:firstColumn="0" w:lastColumn="0" w:noHBand="0" w:noVBand="0"/>
            </w:tblPr>
            <w:tblGrid>
              <w:gridCol w:w="528"/>
              <w:gridCol w:w="3767"/>
            </w:tblGrid>
            <w:tr w:rsidR="009E1A2B" w:rsidRPr="00E64164" w14:paraId="1DAED11C" w14:textId="77777777" w:rsidTr="004560E9">
              <w:tc>
                <w:tcPr>
                  <w:tcW w:w="0" w:type="auto"/>
                </w:tcPr>
                <w:p w14:paraId="50A9DBA2" w14:textId="77777777" w:rsidR="009E1A2B" w:rsidRPr="00E64164" w:rsidRDefault="009E1A2B" w:rsidP="004560E9">
                  <w:r w:rsidRPr="00E64164">
                    <w:t>Porte</w:t>
                  </w:r>
                </w:p>
              </w:tc>
              <w:tc>
                <w:tcPr>
                  <w:tcW w:w="0" w:type="auto"/>
                </w:tcPr>
                <w:p w14:paraId="1F5BBEAE" w14:textId="77777777" w:rsidR="009E1A2B" w:rsidRPr="00E64164" w:rsidRDefault="009E1A2B" w:rsidP="004560E9">
                  <w:r w:rsidRPr="00E64164">
                    <w:t>La porte se trouve au milieu du mur est</w:t>
                  </w:r>
                </w:p>
              </w:tc>
            </w:tr>
          </w:tbl>
          <w:p w14:paraId="5698E5FA" w14:textId="77777777" w:rsidR="009E1A2B" w:rsidRPr="00E64164" w:rsidRDefault="009E1A2B" w:rsidP="004560E9"/>
        </w:tc>
      </w:tr>
    </w:tbl>
    <w:p w14:paraId="32273701" w14:textId="77777777" w:rsidR="009E1A2B" w:rsidRPr="00E64164" w:rsidRDefault="009E1A2B" w:rsidP="009E1A2B"/>
    <w:p w14:paraId="2575DD28" w14:textId="66DA850D" w:rsidR="009E1A2B" w:rsidRPr="00E64164" w:rsidRDefault="009E1A2B" w:rsidP="009E1A2B">
      <w:pPr>
        <w:pStyle w:val="Heading3"/>
      </w:pPr>
      <w:r w:rsidRPr="00E64164">
        <w:t xml:space="preserve"> </w:t>
      </w:r>
      <w:bookmarkStart w:id="30" w:name="_Toc161423450"/>
      <w:r w:rsidRPr="00E64164">
        <w:t>Modifications toit</w:t>
      </w:r>
      <w:bookmarkEnd w:id="30"/>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9E1A2B" w:rsidRPr="00E64164" w14:paraId="0D6C4E8D" w14:textId="77777777" w:rsidTr="004560E9">
        <w:tc>
          <w:tcPr>
            <w:tcW w:w="0" w:type="auto"/>
          </w:tcPr>
          <w:p w14:paraId="35B21F6C" w14:textId="77777777" w:rsidR="009E1A2B" w:rsidRPr="00E64164" w:rsidRDefault="009E1A2B" w:rsidP="004560E9">
            <w:r w:rsidRPr="00E64164">
              <w:t>En tant que propriétaire Je veux des modifications sur le toit Afin qu'il soit plus convivial</w:t>
            </w:r>
          </w:p>
        </w:tc>
      </w:tr>
      <w:tr w:rsidR="009E1A2B" w:rsidRPr="00E64164" w14:paraId="71982A3A" w14:textId="77777777" w:rsidTr="004560E9">
        <w:tc>
          <w:tcPr>
            <w:tcW w:w="0" w:type="auto"/>
          </w:tcPr>
          <w:p w14:paraId="0F0E224F" w14:textId="77777777" w:rsidR="009E1A2B" w:rsidRPr="00E64164" w:rsidRDefault="009E1A2B" w:rsidP="004560E9">
            <w:pPr>
              <w:jc w:val="center"/>
            </w:pPr>
            <w:r w:rsidRPr="00E64164">
              <w:t xml:space="preserve">Tests </w:t>
            </w:r>
            <w:proofErr w:type="gramStart"/>
            <w:r w:rsidRPr="00E64164">
              <w:t>d'acceptance:</w:t>
            </w:r>
            <w:proofErr w:type="gramEnd"/>
            <w:r w:rsidRPr="00E64164">
              <w:t xml:space="preserve"> </w:t>
            </w:r>
          </w:p>
          <w:tbl>
            <w:tblPr>
              <w:tblW w:w="100" w:type="auto"/>
              <w:tblCellMar>
                <w:left w:w="10" w:type="dxa"/>
                <w:right w:w="10" w:type="dxa"/>
              </w:tblCellMar>
              <w:tblLook w:val="0000" w:firstRow="0" w:lastRow="0" w:firstColumn="0" w:lastColumn="0" w:noHBand="0" w:noVBand="0"/>
            </w:tblPr>
            <w:tblGrid>
              <w:gridCol w:w="1897"/>
              <w:gridCol w:w="7143"/>
            </w:tblGrid>
            <w:tr w:rsidR="009E1A2B" w:rsidRPr="00E64164" w14:paraId="56F5D263" w14:textId="77777777" w:rsidTr="004560E9">
              <w:tc>
                <w:tcPr>
                  <w:tcW w:w="0" w:type="auto"/>
                </w:tcPr>
                <w:p w14:paraId="2C46F52F" w14:textId="77777777" w:rsidR="009E1A2B" w:rsidRPr="00E64164" w:rsidRDefault="009E1A2B" w:rsidP="004560E9">
                  <w:r w:rsidRPr="00E64164">
                    <w:t>Snacks</w:t>
                  </w:r>
                </w:p>
              </w:tc>
              <w:tc>
                <w:tcPr>
                  <w:tcW w:w="0" w:type="auto"/>
                </w:tcPr>
                <w:p w14:paraId="3938E6AA" w14:textId="77777777" w:rsidR="009E1A2B" w:rsidRPr="00E64164" w:rsidRDefault="009E1A2B" w:rsidP="004560E9">
                  <w:r w:rsidRPr="00E64164">
                    <w:t>Sur la table basse du coin détente, il y a différents snacks.</w:t>
                  </w:r>
                </w:p>
              </w:tc>
            </w:tr>
            <w:tr w:rsidR="009E1A2B" w:rsidRPr="00E64164" w14:paraId="20D1926E" w14:textId="77777777" w:rsidTr="004560E9">
              <w:tc>
                <w:tcPr>
                  <w:tcW w:w="0" w:type="auto"/>
                </w:tcPr>
                <w:p w14:paraId="2F94F682" w14:textId="77777777" w:rsidR="009E1A2B" w:rsidRPr="00E64164" w:rsidRDefault="009E1A2B" w:rsidP="004560E9">
                  <w:r w:rsidRPr="00E64164">
                    <w:t>Chemins</w:t>
                  </w:r>
                </w:p>
              </w:tc>
              <w:tc>
                <w:tcPr>
                  <w:tcW w:w="0" w:type="auto"/>
                </w:tcPr>
                <w:p w14:paraId="00C1AB34" w14:textId="77777777" w:rsidR="009E1A2B" w:rsidRPr="00E64164" w:rsidRDefault="009E1A2B" w:rsidP="004560E9">
                  <w:r w:rsidRPr="00E64164">
                    <w:t>Depuis chacun des escaliers/ascenseurs, il y a un chemin pour accéder au coin détente.</w:t>
                  </w:r>
                </w:p>
              </w:tc>
            </w:tr>
            <w:tr w:rsidR="009E1A2B" w:rsidRPr="00E64164" w14:paraId="79E43CFA" w14:textId="77777777" w:rsidTr="004560E9">
              <w:tc>
                <w:tcPr>
                  <w:tcW w:w="0" w:type="auto"/>
                </w:tcPr>
                <w:p w14:paraId="22EB43B5" w14:textId="77777777" w:rsidR="009E1A2B" w:rsidRPr="00E64164" w:rsidRDefault="009E1A2B" w:rsidP="004560E9">
                  <w:r w:rsidRPr="00E64164">
                    <w:t>Dimensions barbecue</w:t>
                  </w:r>
                </w:p>
              </w:tc>
              <w:tc>
                <w:tcPr>
                  <w:tcW w:w="0" w:type="auto"/>
                </w:tcPr>
                <w:p w14:paraId="36912925" w14:textId="77777777" w:rsidR="009E1A2B" w:rsidRPr="00E64164" w:rsidRDefault="009E1A2B" w:rsidP="004560E9">
                  <w:r w:rsidRPr="00E64164">
                    <w:t>Le barbecue doit faire 80x80x80cm.</w:t>
                  </w:r>
                </w:p>
              </w:tc>
            </w:tr>
            <w:tr w:rsidR="009E1A2B" w:rsidRPr="00E64164" w14:paraId="6A7BDDCF" w14:textId="77777777" w:rsidTr="004560E9">
              <w:tc>
                <w:tcPr>
                  <w:tcW w:w="0" w:type="auto"/>
                </w:tcPr>
                <w:p w14:paraId="440444BF" w14:textId="77777777" w:rsidR="009E1A2B" w:rsidRPr="00E64164" w:rsidRDefault="009E1A2B" w:rsidP="004560E9">
                  <w:r w:rsidRPr="00E64164">
                    <w:t xml:space="preserve">Bacs </w:t>
                  </w:r>
                  <w:proofErr w:type="spellStart"/>
                  <w:proofErr w:type="gramStart"/>
                  <w:r w:rsidRPr="00E64164">
                    <w:t>a</w:t>
                  </w:r>
                  <w:proofErr w:type="spellEnd"/>
                  <w:proofErr w:type="gramEnd"/>
                  <w:r w:rsidRPr="00E64164">
                    <w:t xml:space="preserve"> fleur</w:t>
                  </w:r>
                </w:p>
              </w:tc>
              <w:tc>
                <w:tcPr>
                  <w:tcW w:w="0" w:type="auto"/>
                </w:tcPr>
                <w:p w14:paraId="72CE2C06" w14:textId="77777777" w:rsidR="009E1A2B" w:rsidRPr="00E64164" w:rsidRDefault="009E1A2B" w:rsidP="004560E9">
                  <w:proofErr w:type="gramStart"/>
                  <w:r w:rsidRPr="00E64164">
                    <w:t>Le bacs</w:t>
                  </w:r>
                  <w:proofErr w:type="gramEnd"/>
                  <w:r w:rsidRPr="00E64164">
                    <w:t xml:space="preserve"> à fleur sont rectangulaire et ils font 55x20x20 cm</w:t>
                  </w:r>
                </w:p>
              </w:tc>
            </w:tr>
          </w:tbl>
          <w:p w14:paraId="2CF94350" w14:textId="77777777" w:rsidR="009E1A2B" w:rsidRPr="00E64164" w:rsidRDefault="009E1A2B" w:rsidP="004560E9"/>
        </w:tc>
      </w:tr>
    </w:tbl>
    <w:p w14:paraId="7598EEED" w14:textId="77777777" w:rsidR="009E1A2B" w:rsidRPr="00E64164" w:rsidRDefault="009E1A2B" w:rsidP="009E1A2B"/>
    <w:p w14:paraId="3327E36E" w14:textId="77777777" w:rsidR="00280037" w:rsidRPr="00E64164" w:rsidRDefault="00280037" w:rsidP="00280037">
      <w:pPr>
        <w:pStyle w:val="BodyText"/>
      </w:pPr>
    </w:p>
    <w:p w14:paraId="0830A262" w14:textId="77777777" w:rsidR="007F30AE" w:rsidRPr="00E64164" w:rsidRDefault="007F30AE" w:rsidP="008E53F9">
      <w:pPr>
        <w:pStyle w:val="Heading1"/>
      </w:pPr>
      <w:bookmarkStart w:id="31" w:name="_Toc532179964"/>
      <w:bookmarkStart w:id="32" w:name="_Toc165969648"/>
      <w:bookmarkStart w:id="33" w:name="_Toc161423451"/>
      <w:r w:rsidRPr="00E64164">
        <w:t>Réalisation</w:t>
      </w:r>
      <w:bookmarkEnd w:id="31"/>
      <w:bookmarkEnd w:id="32"/>
      <w:bookmarkEnd w:id="33"/>
    </w:p>
    <w:p w14:paraId="4CD23FC6" w14:textId="77777777" w:rsidR="007F30AE" w:rsidRPr="00E64164" w:rsidRDefault="00116F07" w:rsidP="008C3EFB">
      <w:pPr>
        <w:pStyle w:val="Heading2"/>
      </w:pPr>
      <w:bookmarkStart w:id="34" w:name="_Toc161423452"/>
      <w:r w:rsidRPr="00E64164">
        <w:t>Installation de l’e</w:t>
      </w:r>
      <w:r w:rsidR="005C1848" w:rsidRPr="00E64164">
        <w:t>nvironnement de travail</w:t>
      </w:r>
      <w:bookmarkEnd w:id="34"/>
    </w:p>
    <w:p w14:paraId="3CDF61EC" w14:textId="033D9DE5" w:rsidR="00E0661F" w:rsidRPr="00E64164" w:rsidRDefault="00E0661F" w:rsidP="00E0661F">
      <w:pPr>
        <w:pStyle w:val="BodyTextIndent"/>
        <w:numPr>
          <w:ilvl w:val="0"/>
          <w:numId w:val="11"/>
        </w:numPr>
      </w:pPr>
      <w:r w:rsidRPr="00E64164">
        <w:t xml:space="preserve">Windows 10 22H2 </w:t>
      </w:r>
      <w:proofErr w:type="spellStart"/>
      <w:r w:rsidRPr="00E64164">
        <w:t>build</w:t>
      </w:r>
      <w:proofErr w:type="spellEnd"/>
      <w:r w:rsidRPr="00E64164">
        <w:t xml:space="preserve"> 19045.4046</w:t>
      </w:r>
    </w:p>
    <w:p w14:paraId="208F5122" w14:textId="37BB7749" w:rsidR="00E0661F" w:rsidRPr="00E64164" w:rsidRDefault="00E0661F" w:rsidP="00E0661F">
      <w:pPr>
        <w:pStyle w:val="BodyTextIndent"/>
        <w:numPr>
          <w:ilvl w:val="0"/>
          <w:numId w:val="11"/>
        </w:numPr>
      </w:pPr>
      <w:r w:rsidRPr="00E64164">
        <w:t>SweetHome3D 7.2</w:t>
      </w:r>
    </w:p>
    <w:p w14:paraId="1738A45A" w14:textId="1DCB84D6" w:rsidR="00345320" w:rsidRPr="00E64164" w:rsidRDefault="00000000" w:rsidP="00345320">
      <w:pPr>
        <w:pStyle w:val="BodyTextIndent"/>
        <w:numPr>
          <w:ilvl w:val="0"/>
          <w:numId w:val="11"/>
        </w:numPr>
      </w:pPr>
      <w:hyperlink r:id="rId13" w:history="1">
        <w:proofErr w:type="spellStart"/>
        <w:proofErr w:type="gramStart"/>
        <w:r w:rsidR="00345320" w:rsidRPr="00E64164">
          <w:rPr>
            <w:rStyle w:val="Hyperlink"/>
          </w:rPr>
          <w:t>eliottscherrer</w:t>
        </w:r>
        <w:proofErr w:type="spellEnd"/>
        <w:proofErr w:type="gramEnd"/>
        <w:r w:rsidR="00345320" w:rsidRPr="00E64164">
          <w:rPr>
            <w:rStyle w:val="Hyperlink"/>
          </w:rPr>
          <w:t>/ICT-306: Nouvelle mouture de l'ICT-306 (Gestion de projet en équipe et en agile) pour l'ordonnance 2021 (github.com)</w:t>
        </w:r>
      </w:hyperlink>
    </w:p>
    <w:p w14:paraId="784A44C2" w14:textId="7305D627" w:rsidR="00116F07" w:rsidRPr="00E64164" w:rsidRDefault="00116F07" w:rsidP="008C3EFB">
      <w:pPr>
        <w:pStyle w:val="Heading2"/>
      </w:pPr>
      <w:bookmarkStart w:id="35" w:name="_Toc161423453"/>
      <w:r w:rsidRPr="00E64164">
        <w:t>Installation</w:t>
      </w:r>
      <w:bookmarkEnd w:id="35"/>
    </w:p>
    <w:p w14:paraId="7FEF816A" w14:textId="7B466B1B" w:rsidR="00EB0B3D" w:rsidRPr="00E64164" w:rsidRDefault="00EB0B3D" w:rsidP="008A0A5C">
      <w:pPr>
        <w:pStyle w:val="BodyTextIndent"/>
        <w:jc w:val="left"/>
      </w:pPr>
      <w:r w:rsidRPr="00E64164">
        <w:t xml:space="preserve">Afin d’obtenir les fichiers nécessaires à l’installation </w:t>
      </w:r>
      <w:r w:rsidR="00056824" w:rsidRPr="00E64164">
        <w:t xml:space="preserve">du produit final, il </w:t>
      </w:r>
      <w:r w:rsidR="008A0A5C">
        <w:t>faut suivre les consignes suivantes :</w:t>
      </w:r>
    </w:p>
    <w:p w14:paraId="1927E6AA" w14:textId="77777777" w:rsidR="00056824" w:rsidRPr="00E64164" w:rsidRDefault="00056824" w:rsidP="00056824">
      <w:pPr>
        <w:pStyle w:val="BodyTextIndent"/>
        <w:jc w:val="left"/>
      </w:pPr>
    </w:p>
    <w:p w14:paraId="368A909D" w14:textId="5D470845" w:rsidR="00056824" w:rsidRPr="00E64164" w:rsidRDefault="008A0A5C" w:rsidP="00056824">
      <w:pPr>
        <w:pStyle w:val="BodyTextIndent"/>
        <w:jc w:val="left"/>
      </w:pPr>
      <w:r>
        <w:t>F</w:t>
      </w:r>
      <w:r w:rsidR="00056824" w:rsidRPr="00E64164">
        <w:t xml:space="preserve">aites un clone du repo de </w:t>
      </w:r>
      <w:proofErr w:type="spellStart"/>
      <w:r w:rsidR="00056824" w:rsidRPr="00E64164">
        <w:t>Dioussé</w:t>
      </w:r>
      <w:proofErr w:type="spellEnd"/>
      <w:r w:rsidR="00056824" w:rsidRPr="00E64164">
        <w:t xml:space="preserve"> en utilisant cette commande dans votre terminal :</w:t>
      </w:r>
    </w:p>
    <w:p w14:paraId="367DB070" w14:textId="299BF682" w:rsidR="00056824" w:rsidRPr="00E64164" w:rsidRDefault="00056824" w:rsidP="00056824">
      <w:pPr>
        <w:pStyle w:val="BodyTextIndent"/>
        <w:numPr>
          <w:ilvl w:val="0"/>
          <w:numId w:val="22"/>
        </w:numPr>
        <w:jc w:val="left"/>
      </w:pPr>
      <w:proofErr w:type="gramStart"/>
      <w:r w:rsidRPr="00E64164">
        <w:t>git</w:t>
      </w:r>
      <w:proofErr w:type="gramEnd"/>
      <w:r w:rsidRPr="00E64164">
        <w:t xml:space="preserve"> clone https://github.com/DiousseGomis/ICT-306.git</w:t>
      </w:r>
    </w:p>
    <w:p w14:paraId="17145043" w14:textId="77777777" w:rsidR="00056824" w:rsidRPr="00E64164" w:rsidRDefault="00056824" w:rsidP="00056824">
      <w:pPr>
        <w:pStyle w:val="BodyTextIndent"/>
        <w:ind w:left="0"/>
        <w:jc w:val="left"/>
      </w:pPr>
    </w:p>
    <w:p w14:paraId="16433514" w14:textId="2906A16E" w:rsidR="00056824" w:rsidRPr="00E64164" w:rsidRDefault="00056824" w:rsidP="00056824">
      <w:pPr>
        <w:pStyle w:val="BodyTextIndent"/>
        <w:jc w:val="left"/>
      </w:pPr>
      <w:proofErr w:type="gramStart"/>
      <w:r w:rsidRPr="00E64164">
        <w:t>ou</w:t>
      </w:r>
      <w:proofErr w:type="gramEnd"/>
      <w:r w:rsidRPr="00E64164">
        <w:t xml:space="preserve"> alors téléchargez la release finale ici :</w:t>
      </w:r>
    </w:p>
    <w:p w14:paraId="4759DA6C" w14:textId="1E5CC877" w:rsidR="00056824" w:rsidRPr="00DB3C2E" w:rsidRDefault="00000000" w:rsidP="00056824">
      <w:pPr>
        <w:pStyle w:val="BodyTextIndent"/>
        <w:numPr>
          <w:ilvl w:val="0"/>
          <w:numId w:val="22"/>
        </w:numPr>
        <w:jc w:val="left"/>
        <w:rPr>
          <w:lang w:val="en-US"/>
        </w:rPr>
      </w:pPr>
      <w:hyperlink r:id="rId14" w:history="1">
        <w:r w:rsidR="00056824" w:rsidRPr="00DB3C2E">
          <w:rPr>
            <w:rStyle w:val="Hyperlink"/>
            <w:lang w:val="en-US"/>
          </w:rPr>
          <w:t xml:space="preserve">Releases · </w:t>
        </w:r>
        <w:proofErr w:type="spellStart"/>
        <w:r w:rsidR="00056824" w:rsidRPr="00DB3C2E">
          <w:rPr>
            <w:rStyle w:val="Hyperlink"/>
            <w:lang w:val="en-US"/>
          </w:rPr>
          <w:t>DiousseGomis</w:t>
        </w:r>
        <w:proofErr w:type="spellEnd"/>
        <w:r w:rsidR="00056824" w:rsidRPr="00DB3C2E">
          <w:rPr>
            <w:rStyle w:val="Hyperlink"/>
            <w:lang w:val="en-US"/>
          </w:rPr>
          <w:t>/ICT-306 (github.com)</w:t>
        </w:r>
      </w:hyperlink>
    </w:p>
    <w:p w14:paraId="17948674" w14:textId="77777777" w:rsidR="00A97B8F" w:rsidRPr="00DB3C2E" w:rsidRDefault="00A97B8F" w:rsidP="00A97B8F">
      <w:pPr>
        <w:pStyle w:val="BodyTextIndent"/>
        <w:jc w:val="left"/>
        <w:rPr>
          <w:lang w:val="en-US"/>
        </w:rPr>
      </w:pPr>
    </w:p>
    <w:p w14:paraId="5E0505B2" w14:textId="77777777" w:rsidR="00A97B8F" w:rsidRDefault="00494C0F" w:rsidP="00056824">
      <w:pPr>
        <w:pStyle w:val="BodyTextIndent"/>
        <w:jc w:val="left"/>
      </w:pPr>
      <w:r>
        <w:lastRenderedPageBreak/>
        <w:t>Ensuite</w:t>
      </w:r>
      <w:r w:rsidR="00506406">
        <w:t xml:space="preserve">, si vous n’avez pas Java installé sur votre machine, installez-le maintenant. </w:t>
      </w:r>
    </w:p>
    <w:p w14:paraId="1122E86C" w14:textId="77777777" w:rsidR="00A97B8F" w:rsidRDefault="00A97B8F" w:rsidP="00056824">
      <w:pPr>
        <w:pStyle w:val="BodyTextIndent"/>
        <w:jc w:val="left"/>
      </w:pPr>
    </w:p>
    <w:p w14:paraId="10824CCB" w14:textId="7F50E8EF" w:rsidR="00056824" w:rsidRPr="00E64164" w:rsidRDefault="00056824" w:rsidP="00056824">
      <w:pPr>
        <w:pStyle w:val="BodyTextIndent"/>
        <w:jc w:val="left"/>
      </w:pPr>
      <w:r w:rsidRPr="00E64164">
        <w:t xml:space="preserve">Pour finir, lancez le </w:t>
      </w:r>
      <w:r w:rsidR="00E64164" w:rsidRPr="00E64164">
        <w:t>programme</w:t>
      </w:r>
      <w:r w:rsidRPr="00E64164">
        <w:t xml:space="preserve"> SweetHome3D-7.2.jar dans Exercice/ et ouvrez Livrables/Final.</w:t>
      </w:r>
    </w:p>
    <w:p w14:paraId="41094B38" w14:textId="5AAE7D9D" w:rsidR="002F72A9" w:rsidRDefault="00E0661F" w:rsidP="008C3EFB">
      <w:pPr>
        <w:pStyle w:val="Heading2"/>
      </w:pPr>
      <w:bookmarkStart w:id="36" w:name="_Toc161423454"/>
      <w:r w:rsidRPr="00E64164">
        <w:t>Déroulement effectif</w:t>
      </w:r>
      <w:bookmarkEnd w:id="36"/>
    </w:p>
    <w:p w14:paraId="0A9612AA" w14:textId="6CBB14D9" w:rsidR="00D67A33" w:rsidRPr="00CD7A39" w:rsidRDefault="00D67A33" w:rsidP="00D67A33">
      <w:pPr>
        <w:ind w:left="1134"/>
      </w:pPr>
      <w:r w:rsidRPr="00CD7A39">
        <w:t>Pour le premier sprint, aucun travail n’a été réaliser au niveau de la construction, donc aucun travail n’a été rendu. Pendant le sprint 2, nous avons commencé les stories salle de jeu et bureaux, et fait le parking.</w:t>
      </w:r>
    </w:p>
    <w:p w14:paraId="3A56C0FA" w14:textId="77777777" w:rsidR="00D67A33" w:rsidRDefault="00D67A33" w:rsidP="00D67A33">
      <w:pPr>
        <w:ind w:left="1134"/>
      </w:pPr>
      <w:r w:rsidRPr="00CD7A39">
        <w:t xml:space="preserve">Après avoir fait la sprint </w:t>
      </w:r>
      <w:proofErr w:type="spellStart"/>
      <w:r w:rsidRPr="00CD7A39">
        <w:t>review</w:t>
      </w:r>
      <w:proofErr w:type="spellEnd"/>
      <w:r w:rsidRPr="00CD7A39">
        <w:t>, nous avons pu constater qu’environ la moitié des tests n’étais pas, ou partiellement respecté. Concernant notre méthodologie, les story qui ont été planifié ont toute été réaliser sauf une qui n’a pas pu être terminé.</w:t>
      </w:r>
    </w:p>
    <w:p w14:paraId="37395639" w14:textId="77777777" w:rsidR="00D67A33" w:rsidRPr="00CD7A39" w:rsidRDefault="00D67A33" w:rsidP="00D67A33">
      <w:pPr>
        <w:ind w:left="1134"/>
      </w:pPr>
    </w:p>
    <w:p w14:paraId="2D35F9A8" w14:textId="77777777" w:rsidR="00D67A33" w:rsidRPr="00D67A33" w:rsidRDefault="00D67A33" w:rsidP="00D67A33">
      <w:pPr>
        <w:ind w:left="1134"/>
        <w:rPr>
          <w:b/>
          <w:bCs/>
        </w:rPr>
      </w:pPr>
      <w:r w:rsidRPr="00D67A33">
        <w:rPr>
          <w:b/>
          <w:bCs/>
        </w:rPr>
        <w:t>Sujets de satisfaction</w:t>
      </w:r>
    </w:p>
    <w:p w14:paraId="0AB77CC6" w14:textId="77777777" w:rsidR="00D67A33" w:rsidRPr="00CD7A39" w:rsidRDefault="00D67A33" w:rsidP="00D67A33">
      <w:pPr>
        <w:pStyle w:val="ListParagraph"/>
        <w:numPr>
          <w:ilvl w:val="0"/>
          <w:numId w:val="44"/>
        </w:numPr>
      </w:pPr>
      <w:r w:rsidRPr="00CD7A39">
        <w:t>La communication au sein du groupe</w:t>
      </w:r>
    </w:p>
    <w:p w14:paraId="3C3A6A22" w14:textId="77777777" w:rsidR="00D67A33" w:rsidRPr="00CD7A39" w:rsidRDefault="00D67A33" w:rsidP="00D67A33">
      <w:pPr>
        <w:pStyle w:val="ListParagraph"/>
        <w:numPr>
          <w:ilvl w:val="0"/>
          <w:numId w:val="44"/>
        </w:numPr>
      </w:pPr>
      <w:r w:rsidRPr="00CD7A39">
        <w:t>L’organisation de notre travail</w:t>
      </w:r>
    </w:p>
    <w:p w14:paraId="280668A7" w14:textId="77777777" w:rsidR="00D67A33" w:rsidRPr="00D67A33" w:rsidRDefault="00D67A33" w:rsidP="00D67A33">
      <w:pPr>
        <w:ind w:left="1134"/>
        <w:rPr>
          <w:b/>
          <w:bCs/>
        </w:rPr>
      </w:pPr>
      <w:r w:rsidRPr="00D67A33">
        <w:rPr>
          <w:b/>
          <w:bCs/>
        </w:rPr>
        <w:t>Choses qui n’ont pas bien fonctionné</w:t>
      </w:r>
    </w:p>
    <w:p w14:paraId="18E9A164" w14:textId="77777777" w:rsidR="00D67A33" w:rsidRPr="00CD7A39" w:rsidRDefault="00D67A33" w:rsidP="00D67A33">
      <w:pPr>
        <w:pStyle w:val="ListParagraph"/>
        <w:numPr>
          <w:ilvl w:val="0"/>
          <w:numId w:val="45"/>
        </w:numPr>
      </w:pPr>
      <w:r w:rsidRPr="00CD7A39">
        <w:t>Problèmes de compréhension avec les instructions du professeur</w:t>
      </w:r>
    </w:p>
    <w:p w14:paraId="55E1412F" w14:textId="77777777" w:rsidR="00D67A33" w:rsidRPr="00D67A33" w:rsidRDefault="00D67A33" w:rsidP="00D67A33">
      <w:pPr>
        <w:ind w:left="1134"/>
        <w:rPr>
          <w:b/>
          <w:bCs/>
        </w:rPr>
      </w:pPr>
      <w:r w:rsidRPr="00D67A33">
        <w:rPr>
          <w:b/>
          <w:bCs/>
        </w:rPr>
        <w:t>Décisions de changement</w:t>
      </w:r>
    </w:p>
    <w:p w14:paraId="3D8E8955" w14:textId="77777777" w:rsidR="00D67A33" w:rsidRPr="00CD7A39" w:rsidRDefault="00D67A33" w:rsidP="00D67A33">
      <w:pPr>
        <w:pStyle w:val="ListParagraph"/>
        <w:numPr>
          <w:ilvl w:val="0"/>
          <w:numId w:val="45"/>
        </w:numPr>
      </w:pPr>
      <w:r w:rsidRPr="00CD7A39">
        <w:t>Poser plus de questions</w:t>
      </w:r>
    </w:p>
    <w:p w14:paraId="203752E1" w14:textId="77777777" w:rsidR="00D67A33" w:rsidRDefault="00D67A33" w:rsidP="00D67A33">
      <w:pPr>
        <w:pStyle w:val="ListParagraph"/>
        <w:numPr>
          <w:ilvl w:val="0"/>
          <w:numId w:val="45"/>
        </w:numPr>
      </w:pPr>
      <w:r w:rsidRPr="00CD7A39">
        <w:t>Faire des tests d’acceptance plus réalistes</w:t>
      </w:r>
    </w:p>
    <w:p w14:paraId="33A66006" w14:textId="77777777" w:rsidR="00D67A33" w:rsidRDefault="00D67A33" w:rsidP="00D67A33"/>
    <w:p w14:paraId="33BCA16A" w14:textId="77777777" w:rsidR="00D67A33" w:rsidRPr="00CD7A39" w:rsidRDefault="00D67A33" w:rsidP="00D67A33"/>
    <w:p w14:paraId="057342C8" w14:textId="77777777" w:rsidR="00D67A33" w:rsidRPr="00CD7A39" w:rsidRDefault="00D67A33" w:rsidP="00D67A33">
      <w:pPr>
        <w:ind w:left="1134"/>
      </w:pPr>
      <w:r w:rsidRPr="00CD7A39">
        <w:t>Pour le sprint 3 nous avons terminé la salle de jeu et les bureaux, et fait les stories jardin et Appartement. La story studio a été commencé </w:t>
      </w:r>
    </w:p>
    <w:p w14:paraId="31D5993F" w14:textId="77777777" w:rsidR="00D67A33" w:rsidRPr="00911822" w:rsidRDefault="00D67A33" w:rsidP="00D67A33">
      <w:pPr>
        <w:ind w:left="1134"/>
        <w:rPr>
          <w:b/>
          <w:bCs/>
        </w:rPr>
      </w:pPr>
      <w:r w:rsidRPr="00911822">
        <w:rPr>
          <w:b/>
          <w:bCs/>
        </w:rPr>
        <w:t>Sujets de satisfaction</w:t>
      </w:r>
    </w:p>
    <w:p w14:paraId="6A64CE44" w14:textId="77777777" w:rsidR="00D67A33" w:rsidRPr="00CD7A39" w:rsidRDefault="00D67A33" w:rsidP="00D67A33">
      <w:pPr>
        <w:pStyle w:val="ListParagraph"/>
        <w:numPr>
          <w:ilvl w:val="0"/>
          <w:numId w:val="43"/>
        </w:numPr>
      </w:pPr>
      <w:r w:rsidRPr="00CD7A39">
        <w:t>Amélioration de l’efficacité de notre travail</w:t>
      </w:r>
    </w:p>
    <w:p w14:paraId="3849F260" w14:textId="77777777" w:rsidR="00D67A33" w:rsidRPr="00CD7A39" w:rsidRDefault="00D67A33" w:rsidP="00D67A33">
      <w:pPr>
        <w:pStyle w:val="ListParagraph"/>
        <w:numPr>
          <w:ilvl w:val="0"/>
          <w:numId w:val="43"/>
        </w:numPr>
      </w:pPr>
      <w:r w:rsidRPr="00CD7A39">
        <w:t>Bonne intégration de la méthodologie Scrum</w:t>
      </w:r>
    </w:p>
    <w:p w14:paraId="07E42764" w14:textId="77777777" w:rsidR="00D67A33" w:rsidRPr="00CD7A39" w:rsidRDefault="00D67A33" w:rsidP="00D67A33">
      <w:pPr>
        <w:pStyle w:val="ListParagraph"/>
        <w:numPr>
          <w:ilvl w:val="0"/>
          <w:numId w:val="43"/>
        </w:numPr>
      </w:pPr>
      <w:r w:rsidRPr="00CD7A39">
        <w:t>Livraisons satisfaisantes</w:t>
      </w:r>
    </w:p>
    <w:p w14:paraId="56C7EAFD" w14:textId="77777777" w:rsidR="00D67A33" w:rsidRPr="00911822" w:rsidRDefault="00D67A33" w:rsidP="00D67A33">
      <w:pPr>
        <w:ind w:left="1134"/>
        <w:rPr>
          <w:b/>
          <w:bCs/>
        </w:rPr>
      </w:pPr>
      <w:r w:rsidRPr="00911822">
        <w:rPr>
          <w:b/>
          <w:bCs/>
        </w:rPr>
        <w:t>Choses qui n’ont pas bien fonctionné</w:t>
      </w:r>
    </w:p>
    <w:p w14:paraId="4E8EC693" w14:textId="77777777" w:rsidR="00D67A33" w:rsidRPr="00CD7A39" w:rsidRDefault="00D67A33" w:rsidP="00D67A33">
      <w:pPr>
        <w:pStyle w:val="ListParagraph"/>
        <w:numPr>
          <w:ilvl w:val="0"/>
          <w:numId w:val="42"/>
        </w:numPr>
      </w:pPr>
      <w:r w:rsidRPr="00CD7A39">
        <w:t>Trop de discussions futiles</w:t>
      </w:r>
    </w:p>
    <w:p w14:paraId="5664C700" w14:textId="77777777" w:rsidR="00D67A33" w:rsidRPr="00911822" w:rsidRDefault="00D67A33" w:rsidP="00D67A33">
      <w:pPr>
        <w:ind w:left="1134"/>
        <w:rPr>
          <w:b/>
          <w:bCs/>
        </w:rPr>
      </w:pPr>
      <w:r w:rsidRPr="00911822">
        <w:rPr>
          <w:b/>
          <w:bCs/>
        </w:rPr>
        <w:t>Décisions de changement</w:t>
      </w:r>
    </w:p>
    <w:p w14:paraId="73331D6B" w14:textId="77777777" w:rsidR="00D67A33" w:rsidRDefault="00D67A33" w:rsidP="00D67A33">
      <w:pPr>
        <w:pStyle w:val="ListParagraph"/>
        <w:numPr>
          <w:ilvl w:val="0"/>
          <w:numId w:val="41"/>
        </w:numPr>
      </w:pPr>
      <w:r w:rsidRPr="00CD7A39">
        <w:t>Réduire les discussions futiles</w:t>
      </w:r>
    </w:p>
    <w:p w14:paraId="0AFC8A96" w14:textId="77777777" w:rsidR="00D67A33" w:rsidRDefault="00D67A33" w:rsidP="00D67A33">
      <w:pPr>
        <w:pStyle w:val="ListParagraph"/>
        <w:numPr>
          <w:ilvl w:val="0"/>
          <w:numId w:val="41"/>
        </w:numPr>
      </w:pPr>
      <w:r w:rsidRPr="00911822">
        <w:t>Pour le sprint 4 nous avons effectué les stories "Appartement", "Studio", "Salon".</w:t>
      </w:r>
    </w:p>
    <w:p w14:paraId="78E2CACC" w14:textId="77777777" w:rsidR="00D67A33" w:rsidRDefault="00D67A33" w:rsidP="00D67A33"/>
    <w:p w14:paraId="135A2616" w14:textId="6AE01F2C" w:rsidR="00D67A33" w:rsidRPr="00911822" w:rsidRDefault="00D67A33" w:rsidP="00D67A33">
      <w:pPr>
        <w:ind w:left="1134"/>
      </w:pPr>
      <w:r>
        <w:t>Sprint 4 :</w:t>
      </w:r>
    </w:p>
    <w:p w14:paraId="155D4196" w14:textId="77777777" w:rsidR="00D67A33" w:rsidRPr="00911822" w:rsidRDefault="00D67A33" w:rsidP="00D67A33">
      <w:pPr>
        <w:ind w:left="1134"/>
        <w:rPr>
          <w:b/>
          <w:bCs/>
        </w:rPr>
      </w:pPr>
      <w:r w:rsidRPr="00911822">
        <w:rPr>
          <w:b/>
          <w:bCs/>
        </w:rPr>
        <w:t>Sujets de satisfaction</w:t>
      </w:r>
    </w:p>
    <w:p w14:paraId="35A9C799" w14:textId="77777777" w:rsidR="00D67A33" w:rsidRPr="00911822" w:rsidRDefault="00D67A33" w:rsidP="00D67A33">
      <w:pPr>
        <w:pStyle w:val="ListParagraph"/>
        <w:numPr>
          <w:ilvl w:val="0"/>
          <w:numId w:val="40"/>
        </w:numPr>
      </w:pPr>
      <w:r w:rsidRPr="00911822">
        <w:t>Notre compréhension du logiciel et notre efficacité se sont améliorées</w:t>
      </w:r>
    </w:p>
    <w:p w14:paraId="4D5B0396" w14:textId="77777777" w:rsidR="00D67A33" w:rsidRPr="00911822" w:rsidRDefault="00D67A33" w:rsidP="00D67A33">
      <w:pPr>
        <w:pStyle w:val="ListParagraph"/>
        <w:numPr>
          <w:ilvl w:val="0"/>
          <w:numId w:val="40"/>
        </w:numPr>
      </w:pPr>
      <w:r w:rsidRPr="00911822">
        <w:t xml:space="preserve">Bonne application de la méthode </w:t>
      </w:r>
      <w:proofErr w:type="spellStart"/>
      <w:r w:rsidRPr="00911822">
        <w:t>pomofocus</w:t>
      </w:r>
      <w:proofErr w:type="spellEnd"/>
    </w:p>
    <w:p w14:paraId="37A56483" w14:textId="77777777" w:rsidR="00D67A33" w:rsidRPr="00D67A33" w:rsidRDefault="00D67A33" w:rsidP="00D67A33">
      <w:pPr>
        <w:ind w:left="426" w:firstLine="708"/>
        <w:rPr>
          <w:b/>
          <w:bCs/>
        </w:rPr>
      </w:pPr>
      <w:r w:rsidRPr="00D67A33">
        <w:rPr>
          <w:b/>
          <w:bCs/>
        </w:rPr>
        <w:t>Choses qui n’ont pas bien fonctionné</w:t>
      </w:r>
    </w:p>
    <w:p w14:paraId="5F0DD951" w14:textId="77777777" w:rsidR="00D67A33" w:rsidRPr="00911822" w:rsidRDefault="00D67A33" w:rsidP="00D67A33">
      <w:pPr>
        <w:pStyle w:val="ListParagraph"/>
        <w:numPr>
          <w:ilvl w:val="0"/>
          <w:numId w:val="39"/>
        </w:numPr>
      </w:pPr>
      <w:r w:rsidRPr="00911822">
        <w:t xml:space="preserve">Certaines tâches non répertoriées dans le </w:t>
      </w:r>
      <w:proofErr w:type="spellStart"/>
      <w:r w:rsidRPr="00911822">
        <w:t>JdT</w:t>
      </w:r>
      <w:proofErr w:type="spellEnd"/>
    </w:p>
    <w:p w14:paraId="3156EF90" w14:textId="77777777" w:rsidR="00D67A33" w:rsidRPr="00911822" w:rsidRDefault="00D67A33" w:rsidP="00D67A33">
      <w:pPr>
        <w:pStyle w:val="ListParagraph"/>
        <w:numPr>
          <w:ilvl w:val="0"/>
          <w:numId w:val="39"/>
        </w:numPr>
      </w:pPr>
      <w:r w:rsidRPr="00911822">
        <w:t>Mauvaise répartition des stories dans le temps</w:t>
      </w:r>
    </w:p>
    <w:p w14:paraId="6F3139CE" w14:textId="77777777" w:rsidR="00D67A33" w:rsidRPr="00911822" w:rsidRDefault="00D67A33" w:rsidP="00D67A33">
      <w:pPr>
        <w:ind w:left="1134"/>
      </w:pPr>
      <w:r w:rsidRPr="00911822">
        <w:t xml:space="preserve"> </w:t>
      </w:r>
    </w:p>
    <w:p w14:paraId="4E839383" w14:textId="77777777" w:rsidR="00D67A33" w:rsidRPr="00911822" w:rsidRDefault="00D67A33" w:rsidP="00D67A33">
      <w:pPr>
        <w:ind w:left="1134"/>
        <w:rPr>
          <w:b/>
          <w:bCs/>
        </w:rPr>
      </w:pPr>
      <w:r w:rsidRPr="00911822">
        <w:rPr>
          <w:b/>
          <w:bCs/>
        </w:rPr>
        <w:t>Décisions de changement</w:t>
      </w:r>
    </w:p>
    <w:p w14:paraId="28BEF636" w14:textId="77777777" w:rsidR="00D67A33" w:rsidRPr="00911822" w:rsidRDefault="00D67A33" w:rsidP="00D67A33">
      <w:pPr>
        <w:pStyle w:val="ListParagraph"/>
        <w:numPr>
          <w:ilvl w:val="0"/>
          <w:numId w:val="38"/>
        </w:numPr>
      </w:pPr>
      <w:r w:rsidRPr="00911822">
        <w:t>Plus documenter nos tâches</w:t>
      </w:r>
    </w:p>
    <w:p w14:paraId="0F8EBE61" w14:textId="05D1142E" w:rsidR="00D67A33" w:rsidRPr="00911822" w:rsidRDefault="00D67A33" w:rsidP="00D67A33">
      <w:pPr>
        <w:pStyle w:val="ListParagraph"/>
        <w:numPr>
          <w:ilvl w:val="0"/>
          <w:numId w:val="38"/>
        </w:numPr>
      </w:pPr>
      <w:r w:rsidRPr="00911822">
        <w:t>Utiliser la vélocité comme indicateur pour mieux planifier</w:t>
      </w:r>
    </w:p>
    <w:p w14:paraId="722A4D47" w14:textId="7E603B3A" w:rsidR="00D67A33" w:rsidRPr="00911822" w:rsidRDefault="00D67A33" w:rsidP="00D67A33">
      <w:pPr>
        <w:pStyle w:val="ListParagraph"/>
        <w:numPr>
          <w:ilvl w:val="0"/>
          <w:numId w:val="38"/>
        </w:numPr>
      </w:pPr>
      <w:r w:rsidRPr="00911822">
        <w:t xml:space="preserve">Pour le sprint 5 nous avons effectué les stories "Toit", "Bureau </w:t>
      </w:r>
      <w:r w:rsidR="00AE6E27" w:rsidRPr="00911822">
        <w:t>personnel</w:t>
      </w:r>
      <w:r w:rsidRPr="00911822">
        <w:t>", "Studio 4eme étage", "Salle de bain", "Chambre".</w:t>
      </w:r>
    </w:p>
    <w:p w14:paraId="5BE385EA" w14:textId="77777777" w:rsidR="00D67A33" w:rsidRDefault="00D67A33" w:rsidP="00D67A33">
      <w:pPr>
        <w:ind w:left="1134"/>
      </w:pPr>
      <w:r w:rsidRPr="00911822">
        <w:t xml:space="preserve"> </w:t>
      </w:r>
    </w:p>
    <w:p w14:paraId="56620E73" w14:textId="4FE7C451" w:rsidR="00D67A33" w:rsidRPr="00911822" w:rsidRDefault="00D67A33" w:rsidP="00D67A33">
      <w:pPr>
        <w:ind w:left="1134"/>
      </w:pPr>
      <w:r>
        <w:t>Sprint 5 :</w:t>
      </w:r>
    </w:p>
    <w:p w14:paraId="42955C37" w14:textId="77777777" w:rsidR="00D67A33" w:rsidRPr="00911822" w:rsidRDefault="00D67A33" w:rsidP="00D67A33">
      <w:pPr>
        <w:ind w:left="1134"/>
        <w:rPr>
          <w:b/>
          <w:bCs/>
        </w:rPr>
      </w:pPr>
      <w:r w:rsidRPr="00911822">
        <w:rPr>
          <w:b/>
          <w:bCs/>
        </w:rPr>
        <w:t>Sujets de satisfaction</w:t>
      </w:r>
    </w:p>
    <w:p w14:paraId="76FF8DA2" w14:textId="77777777" w:rsidR="00D67A33" w:rsidRPr="00911822" w:rsidRDefault="00D67A33" w:rsidP="00D67A33">
      <w:pPr>
        <w:pStyle w:val="ListParagraph"/>
        <w:numPr>
          <w:ilvl w:val="0"/>
          <w:numId w:val="37"/>
        </w:numPr>
      </w:pPr>
      <w:r w:rsidRPr="00911822">
        <w:t>Bonne répartition des tâches</w:t>
      </w:r>
    </w:p>
    <w:p w14:paraId="44E97005" w14:textId="77777777" w:rsidR="00D67A33" w:rsidRPr="00911822" w:rsidRDefault="00D67A33" w:rsidP="00D67A33">
      <w:pPr>
        <w:ind w:left="1134"/>
      </w:pPr>
      <w:r w:rsidRPr="00911822">
        <w:t xml:space="preserve"> </w:t>
      </w:r>
    </w:p>
    <w:p w14:paraId="4A7B4682" w14:textId="77777777" w:rsidR="00D67A33" w:rsidRDefault="00D67A33" w:rsidP="00D67A33">
      <w:pPr>
        <w:ind w:left="1134"/>
        <w:rPr>
          <w:b/>
          <w:bCs/>
        </w:rPr>
      </w:pPr>
      <w:r w:rsidRPr="00911822">
        <w:rPr>
          <w:b/>
          <w:bCs/>
        </w:rPr>
        <w:t>Choses qui n’ont pas bien fonctionné</w:t>
      </w:r>
    </w:p>
    <w:p w14:paraId="3FA4B583" w14:textId="77777777" w:rsidR="00D67A33" w:rsidRPr="00D67A33" w:rsidRDefault="00D67A33" w:rsidP="00D67A33">
      <w:pPr>
        <w:pStyle w:val="ListParagraph"/>
        <w:numPr>
          <w:ilvl w:val="0"/>
          <w:numId w:val="37"/>
        </w:numPr>
        <w:rPr>
          <w:b/>
          <w:bCs/>
        </w:rPr>
      </w:pPr>
    </w:p>
    <w:p w14:paraId="764CC922" w14:textId="77777777" w:rsidR="00D67A33" w:rsidRPr="00D67A33" w:rsidRDefault="00D67A33" w:rsidP="00D67A33">
      <w:pPr>
        <w:ind w:left="1134"/>
        <w:rPr>
          <w:b/>
          <w:bCs/>
        </w:rPr>
      </w:pPr>
      <w:r w:rsidRPr="00D67A33">
        <w:rPr>
          <w:b/>
          <w:bCs/>
        </w:rPr>
        <w:t>Décisions de changement</w:t>
      </w:r>
    </w:p>
    <w:p w14:paraId="6BF0A926" w14:textId="6E355C3D" w:rsidR="00D67A33" w:rsidRPr="00D67A33" w:rsidRDefault="00D67A33" w:rsidP="00D67A33">
      <w:pPr>
        <w:pStyle w:val="ListParagraph"/>
        <w:numPr>
          <w:ilvl w:val="0"/>
          <w:numId w:val="36"/>
        </w:numPr>
      </w:pPr>
      <w:r w:rsidRPr="00911822">
        <w:t xml:space="preserve">Rien </w:t>
      </w:r>
      <w:r w:rsidR="00421965">
        <w:t>é</w:t>
      </w:r>
      <w:r w:rsidR="00421965" w:rsidRPr="00AE6E27">
        <w:t>tant donn</w:t>
      </w:r>
      <w:r w:rsidR="00421965">
        <w:t>é</w:t>
      </w:r>
      <w:r w:rsidRPr="00911822">
        <w:t xml:space="preserve"> que c’est la fin du projet</w:t>
      </w:r>
    </w:p>
    <w:p w14:paraId="75780863" w14:textId="2B496B5C" w:rsidR="002F72A9" w:rsidRPr="00E64164" w:rsidRDefault="002F72A9" w:rsidP="002F72A9">
      <w:pPr>
        <w:pStyle w:val="BodyTextIndent"/>
        <w:rPr>
          <w:b/>
          <w:bCs/>
          <w:u w:val="single"/>
        </w:rPr>
      </w:pPr>
      <w:proofErr w:type="spellStart"/>
      <w:r w:rsidRPr="00E64164">
        <w:rPr>
          <w:b/>
          <w:bCs/>
          <w:u w:val="single"/>
        </w:rPr>
        <w:t>Burnup</w:t>
      </w:r>
      <w:proofErr w:type="spellEnd"/>
      <w:r w:rsidRPr="00E64164">
        <w:rPr>
          <w:b/>
          <w:bCs/>
          <w:u w:val="single"/>
        </w:rPr>
        <w:t xml:space="preserve"> Chart </w:t>
      </w:r>
      <w:r w:rsidR="00D67A33">
        <w:rPr>
          <w:b/>
          <w:bCs/>
          <w:u w:val="single"/>
        </w:rPr>
        <w:t xml:space="preserve">et </w:t>
      </w:r>
      <w:proofErr w:type="gramStart"/>
      <w:r w:rsidR="00D67A33">
        <w:rPr>
          <w:b/>
          <w:bCs/>
          <w:u w:val="single"/>
        </w:rPr>
        <w:t>vélocité</w:t>
      </w:r>
      <w:r w:rsidRPr="00E64164">
        <w:rPr>
          <w:b/>
          <w:bCs/>
          <w:u w:val="single"/>
        </w:rPr>
        <w:t>:</w:t>
      </w:r>
      <w:proofErr w:type="gramEnd"/>
    </w:p>
    <w:p w14:paraId="66E0CBF4" w14:textId="02257489" w:rsidR="002F72A9" w:rsidRDefault="00E75C9A" w:rsidP="00E75C9A">
      <w:pPr>
        <w:pStyle w:val="BodyTextIndent"/>
        <w:ind w:left="0"/>
        <w:jc w:val="center"/>
      </w:pPr>
      <w:r w:rsidRPr="00E75C9A">
        <w:rPr>
          <w:noProof/>
        </w:rPr>
        <w:drawing>
          <wp:inline distT="0" distB="0" distL="0" distR="0" wp14:anchorId="71F462FD" wp14:editId="5ED7E5A7">
            <wp:extent cx="5153025" cy="2715707"/>
            <wp:effectExtent l="133350" t="114300" r="123825" b="1612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5177" cy="27168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75AD7B" w14:textId="0C959649" w:rsidR="002356CF" w:rsidRPr="00E64164" w:rsidRDefault="006E7924" w:rsidP="006E7924">
      <w:pPr>
        <w:pStyle w:val="BodyTextIndent"/>
        <w:ind w:left="0"/>
        <w:jc w:val="center"/>
      </w:pPr>
      <w:r w:rsidRPr="006E7924">
        <w:rPr>
          <w:noProof/>
        </w:rPr>
        <w:drawing>
          <wp:inline distT="0" distB="0" distL="0" distR="0" wp14:anchorId="61B33001" wp14:editId="6079B7B7">
            <wp:extent cx="5174849" cy="2619375"/>
            <wp:effectExtent l="114300" t="114300" r="140335" b="1428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0375" cy="26221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A552BE" w14:textId="5CD9FFCC" w:rsidR="00505421" w:rsidRPr="00E64164" w:rsidRDefault="00911E88" w:rsidP="008C3EFB">
      <w:pPr>
        <w:pStyle w:val="Heading2"/>
      </w:pPr>
      <w:bookmarkStart w:id="37" w:name="_Toc161423455"/>
      <w:r w:rsidRPr="00E64164">
        <w:t>Processus d’intégration</w:t>
      </w:r>
      <w:bookmarkEnd w:id="37"/>
    </w:p>
    <w:p w14:paraId="23CF53BC" w14:textId="77777777" w:rsidR="00BC3FB2" w:rsidRDefault="00BC3FB2" w:rsidP="00BC3FB2">
      <w:pPr>
        <w:ind w:left="567"/>
        <w:rPr>
          <w:lang w:val="en-US"/>
        </w:rPr>
      </w:pPr>
      <w:bookmarkStart w:id="38" w:name="_Toc532179966"/>
      <w:bookmarkStart w:id="39" w:name="_Toc165969650"/>
      <w:r w:rsidRPr="00BC3FB2">
        <w:t xml:space="preserve">Le processus a été réalisé par </w:t>
      </w:r>
      <w:proofErr w:type="spellStart"/>
      <w:r w:rsidRPr="00BC3FB2">
        <w:t>Dioussé</w:t>
      </w:r>
      <w:proofErr w:type="spellEnd"/>
      <w:r w:rsidRPr="00BC3FB2">
        <w:t xml:space="preserve"> avec l’aide d’Eliott et Nicola. Il a été réalisé après le sprint </w:t>
      </w:r>
      <w:proofErr w:type="spellStart"/>
      <w:r w:rsidRPr="00BC3FB2">
        <w:t>review</w:t>
      </w:r>
      <w:proofErr w:type="spellEnd"/>
      <w:r w:rsidRPr="00BC3FB2">
        <w:t xml:space="preserve"> et le résultat se trouve sur le repo de </w:t>
      </w:r>
      <w:proofErr w:type="spellStart"/>
      <w:r w:rsidRPr="00BC3FB2">
        <w:t>Dioussé</w:t>
      </w:r>
      <w:proofErr w:type="spellEnd"/>
      <w:r w:rsidRPr="00BC3FB2">
        <w:t xml:space="preserve"> dans livrables/Final. Pour intégrer les pièces dans le document final il faut tout d’abord dans le document de la pièce à importer retirer tous les mur, pilier, escalier de la pièce puis copier et coller dans le document final au bon étage, tout se mettre automatiquement au bon endroit de l’étage (j’ai fait la même chose pour tous les étage). </w:t>
      </w:r>
      <w:r>
        <w:t>Par exemple le parking comme l’image ci-dessous.</w:t>
      </w:r>
    </w:p>
    <w:p w14:paraId="275772A5" w14:textId="0EFBA250" w:rsidR="00BC3FB2" w:rsidRPr="00BC3FB2" w:rsidRDefault="00BC3FB2" w:rsidP="00BC3FB2">
      <w:pPr>
        <w:pStyle w:val="NormalWeb"/>
        <w:jc w:val="center"/>
      </w:pPr>
      <w:r>
        <w:rPr>
          <w:rStyle w:val="fui-flex"/>
          <w:noProof/>
        </w:rPr>
        <w:lastRenderedPageBreak/>
        <w:drawing>
          <wp:inline distT="0" distB="0" distL="0" distR="0" wp14:anchorId="4998444D" wp14:editId="6FA66283">
            <wp:extent cx="5759450" cy="4294505"/>
            <wp:effectExtent l="0" t="0" r="0" b="0"/>
            <wp:docPr id="201280106" name="Picture 4" descr="Une image contenant texte, capture d’écran, diagramme, Parallè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e image contenant texte, capture d’écran, diagramme, Parallè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4294505"/>
                    </a:xfrm>
                    <a:prstGeom prst="rect">
                      <a:avLst/>
                    </a:prstGeom>
                    <a:noFill/>
                    <a:ln>
                      <a:noFill/>
                    </a:ln>
                  </pic:spPr>
                </pic:pic>
              </a:graphicData>
            </a:graphic>
          </wp:inline>
        </w:drawing>
      </w:r>
    </w:p>
    <w:p w14:paraId="60D5E13B" w14:textId="77777777" w:rsidR="00BC3FB2" w:rsidRPr="00BC3FB2" w:rsidRDefault="00BC3FB2" w:rsidP="00BC3FB2">
      <w:pPr>
        <w:ind w:firstLine="708"/>
      </w:pPr>
      <w:r w:rsidRPr="00BC3FB2">
        <w:t>Voici une image en 3d du document final dans sa globalité :</w:t>
      </w:r>
    </w:p>
    <w:p w14:paraId="082E849B" w14:textId="735F54A1" w:rsidR="00BC3FB2" w:rsidRDefault="00BC3FB2" w:rsidP="00BC3FB2">
      <w:pPr>
        <w:pStyle w:val="NormalWeb"/>
        <w:jc w:val="center"/>
      </w:pPr>
      <w:r>
        <w:rPr>
          <w:rStyle w:val="fui-flex"/>
          <w:noProof/>
        </w:rPr>
        <w:drawing>
          <wp:inline distT="0" distB="0" distL="0" distR="0" wp14:anchorId="718108F9" wp14:editId="4B400DD4">
            <wp:extent cx="5759450" cy="2978785"/>
            <wp:effectExtent l="0" t="0" r="0" b="0"/>
            <wp:docPr id="44741053" name="Picture 3" descr="Une image contenant terrain de jeux, capture d’écran, herb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e image contenant terrain de jeux, capture d’écran, herbe, conception&#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2978785"/>
                    </a:xfrm>
                    <a:prstGeom prst="rect">
                      <a:avLst/>
                    </a:prstGeom>
                    <a:noFill/>
                    <a:ln>
                      <a:noFill/>
                    </a:ln>
                  </pic:spPr>
                </pic:pic>
              </a:graphicData>
            </a:graphic>
          </wp:inline>
        </w:drawing>
      </w:r>
    </w:p>
    <w:p w14:paraId="7BA1DE8F" w14:textId="77777777" w:rsidR="00BC3FB2" w:rsidRPr="00BC3FB2" w:rsidRDefault="00BC3FB2" w:rsidP="00BC3FB2">
      <w:r w:rsidRPr="00BC3FB2">
        <w:t> </w:t>
      </w:r>
    </w:p>
    <w:p w14:paraId="47C36F77" w14:textId="7080FA48" w:rsidR="00BC3FB2" w:rsidRPr="00BC3FB2" w:rsidRDefault="00BC3FB2" w:rsidP="00BC3FB2">
      <w:pPr>
        <w:ind w:left="708"/>
      </w:pPr>
      <w:r w:rsidRPr="00BC3FB2">
        <w:t>Et voici quelque image des étages les plus important (bureaux et habitats, c’est à dire ceux qui nous ont pris le plus de temps et que nous avons choisi ensemble) :</w:t>
      </w:r>
    </w:p>
    <w:p w14:paraId="2F9813AE" w14:textId="7A97D036" w:rsidR="00BC3FB2" w:rsidRDefault="00BC3FB2" w:rsidP="00BC3FB2">
      <w:pPr>
        <w:pStyle w:val="Heading3"/>
      </w:pPr>
      <w:bookmarkStart w:id="40" w:name="_Toc161423456"/>
      <w:r>
        <w:rPr>
          <w:rStyle w:val="Strong"/>
        </w:rPr>
        <w:lastRenderedPageBreak/>
        <w:t>Habitations</w:t>
      </w:r>
      <w:bookmarkEnd w:id="40"/>
    </w:p>
    <w:p w14:paraId="19A6F59B" w14:textId="71FF5CCF" w:rsidR="00BC3FB2" w:rsidRDefault="00BC3FB2" w:rsidP="00BC3FB2">
      <w:pPr>
        <w:pStyle w:val="NormalWeb"/>
      </w:pPr>
      <w:r>
        <w:rPr>
          <w:rStyle w:val="fui-flex"/>
          <w:noProof/>
        </w:rPr>
        <w:drawing>
          <wp:inline distT="0" distB="0" distL="0" distR="0" wp14:anchorId="7E423D4D" wp14:editId="65287601">
            <wp:extent cx="5759450" cy="4338955"/>
            <wp:effectExtent l="0" t="0" r="0" b="4445"/>
            <wp:docPr id="733087108" name="Picture 2" descr="Une image contenant capture d’écran, carré, Rectangl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e image contenant capture d’écran, carré, Rectangle, Plan&#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4338955"/>
                    </a:xfrm>
                    <a:prstGeom prst="rect">
                      <a:avLst/>
                    </a:prstGeom>
                    <a:noFill/>
                    <a:ln>
                      <a:noFill/>
                    </a:ln>
                  </pic:spPr>
                </pic:pic>
              </a:graphicData>
            </a:graphic>
          </wp:inline>
        </w:drawing>
      </w:r>
    </w:p>
    <w:p w14:paraId="3528F11C" w14:textId="77777777" w:rsidR="00BC3FB2" w:rsidRDefault="00BC3FB2" w:rsidP="00BC3FB2">
      <w:pPr>
        <w:pStyle w:val="Heading3"/>
      </w:pPr>
      <w:bookmarkStart w:id="41" w:name="_Toc161423457"/>
      <w:r>
        <w:rPr>
          <w:rStyle w:val="Strong"/>
        </w:rPr>
        <w:lastRenderedPageBreak/>
        <w:t>Bureaux</w:t>
      </w:r>
      <w:bookmarkEnd w:id="41"/>
    </w:p>
    <w:p w14:paraId="7EB682AE" w14:textId="75AD26B8" w:rsidR="00BC3FB2" w:rsidRDefault="00BC3FB2" w:rsidP="00BC3FB2">
      <w:pPr>
        <w:pStyle w:val="NormalWeb"/>
      </w:pPr>
      <w:r>
        <w:rPr>
          <w:rStyle w:val="fui-flex"/>
          <w:noProof/>
        </w:rPr>
        <w:drawing>
          <wp:inline distT="0" distB="0" distL="0" distR="0" wp14:anchorId="4E36B51F" wp14:editId="38AD9154">
            <wp:extent cx="5759450" cy="4279265"/>
            <wp:effectExtent l="0" t="0" r="0" b="6985"/>
            <wp:docPr id="622427792" name="Picture 1" descr="Une image contenant capture d’écran, carré, Rectangl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e image contenant capture d’écran, carré, Rectangle, Parallèle&#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4279265"/>
                    </a:xfrm>
                    <a:prstGeom prst="rect">
                      <a:avLst/>
                    </a:prstGeom>
                    <a:noFill/>
                    <a:ln>
                      <a:noFill/>
                    </a:ln>
                  </pic:spPr>
                </pic:pic>
              </a:graphicData>
            </a:graphic>
          </wp:inline>
        </w:drawing>
      </w:r>
    </w:p>
    <w:p w14:paraId="4F4E09C8" w14:textId="3F65C4E4" w:rsidR="00BC3FB2" w:rsidRDefault="00BC3FB2" w:rsidP="008C3EFB">
      <w:pPr>
        <w:pStyle w:val="Heading2"/>
      </w:pPr>
      <w:bookmarkStart w:id="42" w:name="_Toc161423458"/>
      <w:r>
        <w:t>Constructions</w:t>
      </w:r>
      <w:bookmarkEnd w:id="42"/>
    </w:p>
    <w:p w14:paraId="038CC555" w14:textId="5C72D48F" w:rsidR="008C3EFB" w:rsidRDefault="008C3EFB" w:rsidP="008C3EFB">
      <w:pPr>
        <w:pStyle w:val="Heading3"/>
      </w:pPr>
      <w:bookmarkStart w:id="43" w:name="_Toc161423459"/>
      <w:r>
        <w:t>Appartement</w:t>
      </w:r>
      <w:bookmarkEnd w:id="43"/>
    </w:p>
    <w:p w14:paraId="192DEF85" w14:textId="36D45AA4" w:rsidR="008C3EFB" w:rsidRDefault="008C3EFB" w:rsidP="008C3EFB">
      <w:pPr>
        <w:pStyle w:val="BodyTextIndent3"/>
        <w:ind w:left="0" w:firstLine="567"/>
        <w:rPr>
          <w:b/>
          <w:bCs/>
        </w:rPr>
      </w:pPr>
      <w:r>
        <w:rPr>
          <w:b/>
          <w:bCs/>
        </w:rPr>
        <w:t>Image</w:t>
      </w:r>
      <w:r w:rsidRPr="008C3EFB">
        <w:rPr>
          <w:b/>
          <w:bCs/>
        </w:rPr>
        <w:t xml:space="preserve"> du plan :</w:t>
      </w:r>
    </w:p>
    <w:p w14:paraId="7F6099EB" w14:textId="3FC933F7" w:rsidR="008C3EFB" w:rsidRDefault="008C3EFB" w:rsidP="008C3EFB">
      <w:pPr>
        <w:pStyle w:val="BodyTextIndent3"/>
        <w:ind w:left="0" w:firstLine="567"/>
        <w:jc w:val="left"/>
        <w:rPr>
          <w:b/>
          <w:bCs/>
        </w:rPr>
      </w:pPr>
      <w:r w:rsidRPr="008C3EFB">
        <w:rPr>
          <w:b/>
          <w:bCs/>
          <w:noProof/>
        </w:rPr>
        <w:lastRenderedPageBreak/>
        <w:drawing>
          <wp:inline distT="0" distB="0" distL="0" distR="0" wp14:anchorId="24DB5164" wp14:editId="7DB8EC33">
            <wp:extent cx="3130906" cy="3841540"/>
            <wp:effectExtent l="0" t="0" r="0" b="6985"/>
            <wp:docPr id="1258432439" name="Picture 1" descr="A floor plan of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432439" name="Picture 1" descr="A floor plan of a room&#10;&#10;Description automatically generated"/>
                    <pic:cNvPicPr/>
                  </pic:nvPicPr>
                  <pic:blipFill>
                    <a:blip r:embed="rId21"/>
                    <a:stretch>
                      <a:fillRect/>
                    </a:stretch>
                  </pic:blipFill>
                  <pic:spPr>
                    <a:xfrm>
                      <a:off x="0" y="0"/>
                      <a:ext cx="3138043" cy="3850297"/>
                    </a:xfrm>
                    <a:prstGeom prst="rect">
                      <a:avLst/>
                    </a:prstGeom>
                  </pic:spPr>
                </pic:pic>
              </a:graphicData>
            </a:graphic>
          </wp:inline>
        </w:drawing>
      </w:r>
    </w:p>
    <w:p w14:paraId="158E6AAF" w14:textId="71A49B68" w:rsidR="008C3EFB" w:rsidRDefault="008C3EFB" w:rsidP="008C3EFB">
      <w:pPr>
        <w:pStyle w:val="BodyTextIndent3"/>
        <w:ind w:left="0" w:firstLine="567"/>
        <w:jc w:val="left"/>
        <w:rPr>
          <w:b/>
          <w:bCs/>
        </w:rPr>
      </w:pPr>
      <w:r>
        <w:rPr>
          <w:b/>
          <w:bCs/>
        </w:rPr>
        <w:t>Image de la pièce en 3d :</w:t>
      </w:r>
    </w:p>
    <w:p w14:paraId="14013BAE" w14:textId="5391D4A9" w:rsidR="008C3EFB" w:rsidRPr="008C3EFB" w:rsidRDefault="00201B7F" w:rsidP="008C3EFB">
      <w:pPr>
        <w:pStyle w:val="BodyTextIndent3"/>
        <w:ind w:left="0" w:firstLine="567"/>
        <w:jc w:val="left"/>
        <w:rPr>
          <w:b/>
          <w:bCs/>
        </w:rPr>
      </w:pPr>
      <w:r>
        <w:rPr>
          <w:b/>
          <w:bCs/>
          <w:noProof/>
        </w:rPr>
        <w:drawing>
          <wp:inline distT="0" distB="0" distL="0" distR="0" wp14:anchorId="49B2339D" wp14:editId="5EE92F81">
            <wp:extent cx="4294023" cy="2346414"/>
            <wp:effectExtent l="0" t="0" r="0" b="0"/>
            <wp:docPr id="8686223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96957" cy="2348017"/>
                    </a:xfrm>
                    <a:prstGeom prst="rect">
                      <a:avLst/>
                    </a:prstGeom>
                    <a:noFill/>
                    <a:ln>
                      <a:noFill/>
                    </a:ln>
                  </pic:spPr>
                </pic:pic>
              </a:graphicData>
            </a:graphic>
          </wp:inline>
        </w:drawing>
      </w:r>
    </w:p>
    <w:p w14:paraId="209B2F23" w14:textId="16005906" w:rsidR="008C3EFB" w:rsidRPr="00201B7F" w:rsidRDefault="00201B7F" w:rsidP="00201B7F">
      <w:pPr>
        <w:pStyle w:val="BodyTextIndent3"/>
        <w:ind w:left="0" w:firstLine="567"/>
      </w:pPr>
      <w:r>
        <w:t>J’ai pris du temps à</w:t>
      </w:r>
      <w:r w:rsidRPr="00201B7F">
        <w:t xml:space="preserve"> </w:t>
      </w:r>
      <w:r>
        <w:t>trouver les fournitures et à</w:t>
      </w:r>
      <w:r w:rsidRPr="00201B7F">
        <w:t xml:space="preserve"> </w:t>
      </w:r>
      <w:r>
        <w:t>les placer dans le bon endroit.</w:t>
      </w:r>
    </w:p>
    <w:p w14:paraId="614EEBA6" w14:textId="1D18EACF" w:rsidR="00201B7F" w:rsidRDefault="00201B7F" w:rsidP="00201B7F">
      <w:pPr>
        <w:pStyle w:val="Heading3"/>
      </w:pPr>
      <w:bookmarkStart w:id="44" w:name="_Toc161423460"/>
      <w:r>
        <w:t>Bureaux</w:t>
      </w:r>
      <w:bookmarkEnd w:id="44"/>
    </w:p>
    <w:p w14:paraId="2BB3250F" w14:textId="77777777" w:rsidR="00201B7F" w:rsidRDefault="00201B7F" w:rsidP="00201B7F">
      <w:pPr>
        <w:pStyle w:val="BodyTextIndent3"/>
        <w:ind w:left="0" w:firstLine="567"/>
        <w:rPr>
          <w:b/>
          <w:bCs/>
        </w:rPr>
      </w:pPr>
      <w:r>
        <w:rPr>
          <w:b/>
          <w:bCs/>
        </w:rPr>
        <w:t>Image</w:t>
      </w:r>
      <w:r w:rsidRPr="008C3EFB">
        <w:rPr>
          <w:b/>
          <w:bCs/>
        </w:rPr>
        <w:t xml:space="preserve"> du plan :</w:t>
      </w:r>
    </w:p>
    <w:p w14:paraId="12A17D8E" w14:textId="77777777" w:rsidR="00201B7F" w:rsidRDefault="00201B7F" w:rsidP="00201B7F">
      <w:pPr>
        <w:pStyle w:val="BodyTextIndent3"/>
        <w:ind w:left="0" w:firstLine="567"/>
        <w:jc w:val="left"/>
        <w:rPr>
          <w:b/>
          <w:bCs/>
        </w:rPr>
      </w:pPr>
      <w:r w:rsidRPr="008C3EFB">
        <w:rPr>
          <w:b/>
          <w:bCs/>
          <w:noProof/>
        </w:rPr>
        <w:lastRenderedPageBreak/>
        <w:drawing>
          <wp:inline distT="0" distB="0" distL="0" distR="0" wp14:anchorId="4C4AF662" wp14:editId="198A04DC">
            <wp:extent cx="4447642" cy="3355043"/>
            <wp:effectExtent l="0" t="0" r="0" b="0"/>
            <wp:docPr id="199358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8294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60489" cy="3364734"/>
                    </a:xfrm>
                    <a:prstGeom prst="rect">
                      <a:avLst/>
                    </a:prstGeom>
                  </pic:spPr>
                </pic:pic>
              </a:graphicData>
            </a:graphic>
          </wp:inline>
        </w:drawing>
      </w:r>
    </w:p>
    <w:p w14:paraId="585A608A" w14:textId="77777777" w:rsidR="00201B7F" w:rsidRDefault="00201B7F" w:rsidP="00201B7F">
      <w:pPr>
        <w:pStyle w:val="BodyTextIndent3"/>
        <w:ind w:left="0" w:firstLine="567"/>
        <w:jc w:val="left"/>
        <w:rPr>
          <w:b/>
          <w:bCs/>
        </w:rPr>
      </w:pPr>
      <w:r>
        <w:rPr>
          <w:b/>
          <w:bCs/>
        </w:rPr>
        <w:t>Image de la pièce en 3d :</w:t>
      </w:r>
    </w:p>
    <w:p w14:paraId="1E367191" w14:textId="77777777" w:rsidR="00201B7F" w:rsidRDefault="00201B7F" w:rsidP="00201B7F">
      <w:pPr>
        <w:pStyle w:val="BodyTextIndent3"/>
        <w:ind w:left="0" w:firstLine="567"/>
        <w:jc w:val="left"/>
        <w:rPr>
          <w:b/>
          <w:bCs/>
        </w:rPr>
      </w:pPr>
      <w:r>
        <w:rPr>
          <w:b/>
          <w:bCs/>
          <w:noProof/>
        </w:rPr>
        <w:drawing>
          <wp:inline distT="0" distB="0" distL="0" distR="0" wp14:anchorId="52A00F37" wp14:editId="10AA2C93">
            <wp:extent cx="4747260" cy="2499729"/>
            <wp:effectExtent l="0" t="0" r="0" b="0"/>
            <wp:docPr id="18852401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40138"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753908" cy="2503230"/>
                    </a:xfrm>
                    <a:prstGeom prst="rect">
                      <a:avLst/>
                    </a:prstGeom>
                    <a:noFill/>
                    <a:ln>
                      <a:noFill/>
                    </a:ln>
                  </pic:spPr>
                </pic:pic>
              </a:graphicData>
            </a:graphic>
          </wp:inline>
        </w:drawing>
      </w:r>
    </w:p>
    <w:p w14:paraId="59FC4E9B" w14:textId="73EB81E9" w:rsidR="00201B7F" w:rsidRPr="008C3EFB" w:rsidRDefault="00201B7F" w:rsidP="00201B7F">
      <w:pPr>
        <w:pStyle w:val="BodyTextIndent3"/>
        <w:ind w:left="0" w:firstLine="567"/>
        <w:jc w:val="left"/>
        <w:rPr>
          <w:b/>
          <w:bCs/>
        </w:rPr>
      </w:pPr>
      <w:r>
        <w:rPr>
          <w:b/>
          <w:bCs/>
          <w:noProof/>
        </w:rPr>
        <w:drawing>
          <wp:inline distT="0" distB="0" distL="0" distR="0" wp14:anchorId="2CE3B2A5" wp14:editId="57C18E86">
            <wp:extent cx="4747565" cy="2499931"/>
            <wp:effectExtent l="0" t="0" r="0" b="0"/>
            <wp:docPr id="74324913" name="Picture 6" descr="A bathroom with urinals and do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4913" name="Picture 6" descr="A bathroom with urinals and door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60286" cy="2506630"/>
                    </a:xfrm>
                    <a:prstGeom prst="rect">
                      <a:avLst/>
                    </a:prstGeom>
                  </pic:spPr>
                </pic:pic>
              </a:graphicData>
            </a:graphic>
          </wp:inline>
        </w:drawing>
      </w:r>
    </w:p>
    <w:p w14:paraId="1CA13073" w14:textId="5DAF084D" w:rsidR="00BC3FB2" w:rsidRDefault="00201B7F" w:rsidP="00201B7F">
      <w:pPr>
        <w:pStyle w:val="BodyTextIndent3"/>
        <w:ind w:left="567"/>
      </w:pPr>
      <w:r>
        <w:lastRenderedPageBreak/>
        <w:t xml:space="preserve">La partie qui m’a </w:t>
      </w:r>
      <w:proofErr w:type="gramStart"/>
      <w:r>
        <w:t>prit</w:t>
      </w:r>
      <w:proofErr w:type="gramEnd"/>
      <w:r>
        <w:t xml:space="preserve"> le plus de temps est la création et le placement des bureaux, même si la création des toilettes m’a aussi prit du temps car il y avait beaucoup d’éléments </w:t>
      </w:r>
      <w:proofErr w:type="spellStart"/>
      <w:r>
        <w:t>a</w:t>
      </w:r>
      <w:proofErr w:type="spellEnd"/>
      <w:r>
        <w:t xml:space="preserve"> placer.</w:t>
      </w:r>
    </w:p>
    <w:p w14:paraId="504868F9" w14:textId="2283987F" w:rsidR="00201B7F" w:rsidRDefault="00201B7F" w:rsidP="00201B7F">
      <w:pPr>
        <w:pStyle w:val="Heading3"/>
      </w:pPr>
      <w:bookmarkStart w:id="45" w:name="_Toc161423461"/>
      <w:r>
        <w:t>Studio 4è</w:t>
      </w:r>
      <w:r>
        <w:rPr>
          <w:lang w:val="en-US"/>
        </w:rPr>
        <w:t>m</w:t>
      </w:r>
      <w:r>
        <w:t>e étage</w:t>
      </w:r>
      <w:bookmarkEnd w:id="45"/>
    </w:p>
    <w:p w14:paraId="04EFF107" w14:textId="77777777" w:rsidR="00201B7F" w:rsidRDefault="00201B7F" w:rsidP="00201B7F">
      <w:pPr>
        <w:pStyle w:val="BodyTextIndent3"/>
        <w:ind w:left="0" w:firstLine="567"/>
        <w:rPr>
          <w:b/>
          <w:bCs/>
        </w:rPr>
      </w:pPr>
      <w:r>
        <w:rPr>
          <w:b/>
          <w:bCs/>
        </w:rPr>
        <w:t>Image</w:t>
      </w:r>
      <w:r w:rsidRPr="008C3EFB">
        <w:rPr>
          <w:b/>
          <w:bCs/>
        </w:rPr>
        <w:t xml:space="preserve"> du plan :</w:t>
      </w:r>
    </w:p>
    <w:p w14:paraId="03FE417C" w14:textId="77777777" w:rsidR="00201B7F" w:rsidRDefault="00201B7F" w:rsidP="00201B7F">
      <w:pPr>
        <w:pStyle w:val="BodyTextIndent3"/>
        <w:ind w:left="0" w:firstLine="567"/>
        <w:jc w:val="left"/>
        <w:rPr>
          <w:b/>
          <w:bCs/>
        </w:rPr>
      </w:pPr>
      <w:r w:rsidRPr="008C3EFB">
        <w:rPr>
          <w:b/>
          <w:bCs/>
          <w:noProof/>
        </w:rPr>
        <w:drawing>
          <wp:inline distT="0" distB="0" distL="0" distR="0" wp14:anchorId="524CA41B" wp14:editId="7A8BA45E">
            <wp:extent cx="4286708" cy="4796083"/>
            <wp:effectExtent l="0" t="0" r="0" b="5080"/>
            <wp:docPr id="596241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41155"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4294812" cy="4805150"/>
                    </a:xfrm>
                    <a:prstGeom prst="rect">
                      <a:avLst/>
                    </a:prstGeom>
                  </pic:spPr>
                </pic:pic>
              </a:graphicData>
            </a:graphic>
          </wp:inline>
        </w:drawing>
      </w:r>
    </w:p>
    <w:p w14:paraId="4C22DE67" w14:textId="77777777" w:rsidR="00201B7F" w:rsidRDefault="00201B7F" w:rsidP="00201B7F">
      <w:pPr>
        <w:pStyle w:val="BodyTextIndent3"/>
        <w:ind w:left="0" w:firstLine="567"/>
        <w:jc w:val="left"/>
        <w:rPr>
          <w:b/>
          <w:bCs/>
        </w:rPr>
      </w:pPr>
      <w:r>
        <w:rPr>
          <w:b/>
          <w:bCs/>
        </w:rPr>
        <w:t>Image de la pièce en 3d :</w:t>
      </w:r>
    </w:p>
    <w:p w14:paraId="70BB03A3" w14:textId="77777777" w:rsidR="00201B7F" w:rsidRPr="008C3EFB" w:rsidRDefault="00201B7F" w:rsidP="00201B7F">
      <w:pPr>
        <w:pStyle w:val="BodyTextIndent3"/>
        <w:ind w:left="0" w:firstLine="567"/>
        <w:jc w:val="left"/>
        <w:rPr>
          <w:b/>
          <w:bCs/>
        </w:rPr>
      </w:pPr>
      <w:r>
        <w:rPr>
          <w:b/>
          <w:bCs/>
          <w:noProof/>
        </w:rPr>
        <w:drawing>
          <wp:inline distT="0" distB="0" distL="0" distR="0" wp14:anchorId="7FE6D9BA" wp14:editId="2EC1B174">
            <wp:extent cx="4296957" cy="2249188"/>
            <wp:effectExtent l="0" t="0" r="8890" b="0"/>
            <wp:docPr id="18546325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32511"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296957" cy="2249188"/>
                    </a:xfrm>
                    <a:prstGeom prst="rect">
                      <a:avLst/>
                    </a:prstGeom>
                    <a:noFill/>
                    <a:ln>
                      <a:noFill/>
                    </a:ln>
                  </pic:spPr>
                </pic:pic>
              </a:graphicData>
            </a:graphic>
          </wp:inline>
        </w:drawing>
      </w:r>
    </w:p>
    <w:p w14:paraId="5284EB6C" w14:textId="052D1D17" w:rsidR="00201B7F" w:rsidRPr="00201B7F" w:rsidRDefault="00201B7F" w:rsidP="00201B7F">
      <w:pPr>
        <w:pStyle w:val="BodyTextIndent3"/>
        <w:ind w:left="567"/>
      </w:pPr>
      <w:r>
        <w:t>La chose la plus longue était de cré</w:t>
      </w:r>
      <w:r w:rsidRPr="00201B7F">
        <w:t>e</w:t>
      </w:r>
      <w:r>
        <w:t>r le bureau et de mettre tous les objets à</w:t>
      </w:r>
      <w:r w:rsidRPr="00201B7F">
        <w:t xml:space="preserve"> </w:t>
      </w:r>
      <w:r>
        <w:t>la bonne taille pour que ce soit réaliste.</w:t>
      </w:r>
    </w:p>
    <w:p w14:paraId="5A38F73F" w14:textId="77777777" w:rsidR="007F30AE" w:rsidRPr="00E64164" w:rsidRDefault="007F30AE" w:rsidP="008E53F9">
      <w:pPr>
        <w:pStyle w:val="Heading1"/>
      </w:pPr>
      <w:bookmarkStart w:id="46" w:name="_Toc161423462"/>
      <w:r w:rsidRPr="00E64164">
        <w:lastRenderedPageBreak/>
        <w:t>Tests</w:t>
      </w:r>
      <w:bookmarkEnd w:id="38"/>
      <w:bookmarkEnd w:id="39"/>
      <w:bookmarkEnd w:id="46"/>
    </w:p>
    <w:p w14:paraId="56720E31" w14:textId="77777777" w:rsidR="005C1848" w:rsidRDefault="005C1848" w:rsidP="008C3EFB">
      <w:pPr>
        <w:pStyle w:val="Heading2"/>
      </w:pPr>
      <w:bookmarkStart w:id="47" w:name="_Toc532179968"/>
      <w:bookmarkStart w:id="48" w:name="_Toc165969652"/>
      <w:bookmarkStart w:id="49" w:name="_Ref308525868"/>
      <w:bookmarkStart w:id="50" w:name="_Toc161423463"/>
      <w:r w:rsidRPr="00E64164">
        <w:t>Stratégie de test</w:t>
      </w:r>
      <w:bookmarkEnd w:id="50"/>
    </w:p>
    <w:p w14:paraId="746C0475" w14:textId="0236DA9B" w:rsidR="002356CF" w:rsidRPr="002356CF" w:rsidRDefault="002356CF" w:rsidP="002356CF">
      <w:pPr>
        <w:pStyle w:val="BodyTextIndent"/>
      </w:pPr>
      <w:r>
        <w:rPr>
          <w:rStyle w:val="ui-provider"/>
        </w:rPr>
        <w:t xml:space="preserve">Les tests sont effectués par Nicola Golaz, </w:t>
      </w:r>
      <w:proofErr w:type="spellStart"/>
      <w:r>
        <w:rPr>
          <w:rStyle w:val="ui-provider"/>
        </w:rPr>
        <w:t>Dioussé</w:t>
      </w:r>
      <w:proofErr w:type="spellEnd"/>
      <w:r>
        <w:rPr>
          <w:rStyle w:val="ui-provider"/>
        </w:rPr>
        <w:t xml:space="preserve"> </w:t>
      </w:r>
      <w:proofErr w:type="spellStart"/>
      <w:r>
        <w:rPr>
          <w:rStyle w:val="ui-provider"/>
        </w:rPr>
        <w:t>Gomis</w:t>
      </w:r>
      <w:proofErr w:type="spellEnd"/>
      <w:r>
        <w:rPr>
          <w:rStyle w:val="ui-provider"/>
        </w:rPr>
        <w:t xml:space="preserve"> et Eliott Scherrer pendant chaque sprint </w:t>
      </w:r>
      <w:proofErr w:type="spellStart"/>
      <w:r>
        <w:rPr>
          <w:rStyle w:val="ui-provider"/>
        </w:rPr>
        <w:t>review</w:t>
      </w:r>
      <w:proofErr w:type="spellEnd"/>
      <w:r>
        <w:rPr>
          <w:rStyle w:val="ui-provider"/>
        </w:rPr>
        <w:t xml:space="preserve"> en utilisant les user stories (tests) précédemment créées sur </w:t>
      </w:r>
      <w:proofErr w:type="spellStart"/>
      <w:r>
        <w:rPr>
          <w:rStyle w:val="ui-provider"/>
        </w:rPr>
        <w:t>IceScrum</w:t>
      </w:r>
      <w:proofErr w:type="spellEnd"/>
      <w:r>
        <w:rPr>
          <w:rStyle w:val="ui-provider"/>
        </w:rPr>
        <w:t>. Les tests sont réaliser dans la salle n-501 avec trois ordinateurs Windows 10 et Sweethome3d. Les tests sont vérifiés en regardant la construction et en vérifiant qu’elle correspond au test, grâce à « </w:t>
      </w:r>
      <w:proofErr w:type="spellStart"/>
      <w:r>
        <w:rPr>
          <w:rStyle w:val="ui-provider"/>
        </w:rPr>
        <w:t>IceTools</w:t>
      </w:r>
      <w:proofErr w:type="spellEnd"/>
      <w:r>
        <w:rPr>
          <w:rStyle w:val="ui-provider"/>
        </w:rPr>
        <w:t> ».</w:t>
      </w:r>
    </w:p>
    <w:p w14:paraId="6AF8ABBF" w14:textId="1AFBE377" w:rsidR="00DB3C2E" w:rsidRDefault="007F30AE" w:rsidP="008C3EFB">
      <w:pPr>
        <w:pStyle w:val="Heading2"/>
      </w:pPr>
      <w:bookmarkStart w:id="51" w:name="_Toc161423464"/>
      <w:r w:rsidRPr="00E64164">
        <w:t>Dossier des tests</w:t>
      </w:r>
      <w:bookmarkEnd w:id="47"/>
      <w:bookmarkEnd w:id="48"/>
      <w:bookmarkEnd w:id="49"/>
      <w:bookmarkEnd w:id="51"/>
    </w:p>
    <w:p w14:paraId="4456881A" w14:textId="77777777" w:rsidR="00DB3C2E" w:rsidRDefault="00DB3C2E" w:rsidP="00DB3C2E">
      <w:pPr>
        <w:pStyle w:val="Heading3"/>
      </w:pPr>
      <w:bookmarkStart w:id="52" w:name="_Toc161423465"/>
      <w:r>
        <w:t>Sprint 3</w:t>
      </w:r>
      <w:bookmarkEnd w:id="52"/>
    </w:p>
    <w:p w14:paraId="46B03153" w14:textId="77777777" w:rsidR="00DB3C2E" w:rsidRDefault="00DB3C2E" w:rsidP="00DB3C2E">
      <w:pPr>
        <w:pStyle w:val="Heading4"/>
      </w:pPr>
      <w:r>
        <w:t>Jardin</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2436"/>
        <w:gridCol w:w="6090"/>
        <w:gridCol w:w="534"/>
      </w:tblGrid>
      <w:tr w:rsidR="00DB3C2E" w14:paraId="3BB55EF1" w14:textId="77777777" w:rsidTr="00046602">
        <w:tc>
          <w:tcPr>
            <w:tcW w:w="0" w:type="auto"/>
          </w:tcPr>
          <w:p w14:paraId="70611BDC" w14:textId="77777777" w:rsidR="00DB3C2E" w:rsidRDefault="00DB3C2E" w:rsidP="00046602">
            <w:r>
              <w:t>Piscine</w:t>
            </w:r>
          </w:p>
        </w:tc>
        <w:tc>
          <w:tcPr>
            <w:tcW w:w="0" w:type="auto"/>
          </w:tcPr>
          <w:p w14:paraId="5876B78A" w14:textId="77777777" w:rsidR="00DB3C2E" w:rsidRPr="00882614" w:rsidRDefault="00DB3C2E" w:rsidP="00046602">
            <w:r w:rsidRPr="00882614">
              <w:t>Au nord du jardin, il y a une piscine.</w:t>
            </w:r>
          </w:p>
        </w:tc>
        <w:tc>
          <w:tcPr>
            <w:tcW w:w="0" w:type="auto"/>
          </w:tcPr>
          <w:p w14:paraId="5D6C0345" w14:textId="77777777" w:rsidR="00DB3C2E" w:rsidRDefault="00DB3C2E" w:rsidP="00046602">
            <w:r>
              <w:t>OK</w:t>
            </w:r>
          </w:p>
          <w:p w14:paraId="13C65B9D" w14:textId="77777777" w:rsidR="00DB3C2E" w:rsidRDefault="00DB3C2E" w:rsidP="00046602">
            <w:r>
              <w:t>4 Mar</w:t>
            </w:r>
          </w:p>
        </w:tc>
      </w:tr>
      <w:tr w:rsidR="00DB3C2E" w14:paraId="6275F686" w14:textId="77777777" w:rsidTr="00046602">
        <w:tc>
          <w:tcPr>
            <w:tcW w:w="0" w:type="auto"/>
          </w:tcPr>
          <w:p w14:paraId="38081346" w14:textId="77777777" w:rsidR="00DB3C2E" w:rsidRDefault="00DB3C2E" w:rsidP="00046602">
            <w:r>
              <w:t>Dimensions piscine</w:t>
            </w:r>
          </w:p>
        </w:tc>
        <w:tc>
          <w:tcPr>
            <w:tcW w:w="0" w:type="auto"/>
          </w:tcPr>
          <w:p w14:paraId="28D84876" w14:textId="77777777" w:rsidR="00DB3C2E" w:rsidRPr="00882614" w:rsidRDefault="00DB3C2E" w:rsidP="00046602">
            <w:r w:rsidRPr="00882614">
              <w:t>Quand je mesure les dimensions de la piscine, je trouve 1300x2500x300cm</w:t>
            </w:r>
          </w:p>
        </w:tc>
        <w:tc>
          <w:tcPr>
            <w:tcW w:w="0" w:type="auto"/>
          </w:tcPr>
          <w:p w14:paraId="0C609D27" w14:textId="77777777" w:rsidR="00DB3C2E" w:rsidRDefault="00DB3C2E" w:rsidP="00046602">
            <w:r>
              <w:t>OK</w:t>
            </w:r>
          </w:p>
          <w:p w14:paraId="7179A32D" w14:textId="77777777" w:rsidR="00DB3C2E" w:rsidRDefault="00DB3C2E" w:rsidP="00046602">
            <w:r>
              <w:t>4 Mar</w:t>
            </w:r>
          </w:p>
        </w:tc>
      </w:tr>
      <w:tr w:rsidR="00DB3C2E" w14:paraId="04EB3A54" w14:textId="77777777" w:rsidTr="00046602">
        <w:tc>
          <w:tcPr>
            <w:tcW w:w="0" w:type="auto"/>
          </w:tcPr>
          <w:p w14:paraId="627F5236" w14:textId="77777777" w:rsidR="00DB3C2E" w:rsidRDefault="00DB3C2E" w:rsidP="00046602">
            <w:r>
              <w:t>Barbecue</w:t>
            </w:r>
          </w:p>
        </w:tc>
        <w:tc>
          <w:tcPr>
            <w:tcW w:w="0" w:type="auto"/>
          </w:tcPr>
          <w:p w14:paraId="4981D229" w14:textId="77777777" w:rsidR="00DB3C2E" w:rsidRPr="00882614" w:rsidRDefault="00DB3C2E" w:rsidP="00046602">
            <w:r w:rsidRPr="00882614">
              <w:t>Au sud du jardin, il y a 3 barbecues noir.</w:t>
            </w:r>
          </w:p>
        </w:tc>
        <w:tc>
          <w:tcPr>
            <w:tcW w:w="0" w:type="auto"/>
          </w:tcPr>
          <w:p w14:paraId="146841FE" w14:textId="77777777" w:rsidR="00DB3C2E" w:rsidRDefault="00DB3C2E" w:rsidP="00046602">
            <w:r>
              <w:t>OK</w:t>
            </w:r>
          </w:p>
          <w:p w14:paraId="7EB8719B" w14:textId="77777777" w:rsidR="00DB3C2E" w:rsidRDefault="00DB3C2E" w:rsidP="00046602">
            <w:r>
              <w:t>4 Mar</w:t>
            </w:r>
          </w:p>
        </w:tc>
      </w:tr>
      <w:tr w:rsidR="00DB3C2E" w14:paraId="52111510" w14:textId="77777777" w:rsidTr="00046602">
        <w:tc>
          <w:tcPr>
            <w:tcW w:w="0" w:type="auto"/>
          </w:tcPr>
          <w:p w14:paraId="4F295519" w14:textId="77777777" w:rsidR="00DB3C2E" w:rsidRDefault="00DB3C2E" w:rsidP="00046602">
            <w:r>
              <w:t>Trampoline</w:t>
            </w:r>
          </w:p>
        </w:tc>
        <w:tc>
          <w:tcPr>
            <w:tcW w:w="0" w:type="auto"/>
          </w:tcPr>
          <w:p w14:paraId="7FB27CD7" w14:textId="77777777" w:rsidR="00DB3C2E" w:rsidRPr="00882614" w:rsidRDefault="00DB3C2E" w:rsidP="00046602">
            <w:r w:rsidRPr="00882614">
              <w:t>A l'est du jardin, il y a un trampoline</w:t>
            </w:r>
          </w:p>
        </w:tc>
        <w:tc>
          <w:tcPr>
            <w:tcW w:w="0" w:type="auto"/>
          </w:tcPr>
          <w:p w14:paraId="7D6C3F5C" w14:textId="77777777" w:rsidR="00DB3C2E" w:rsidRDefault="00DB3C2E" w:rsidP="00046602">
            <w:r>
              <w:t>OK</w:t>
            </w:r>
          </w:p>
          <w:p w14:paraId="3CC7A4FB" w14:textId="77777777" w:rsidR="00DB3C2E" w:rsidRDefault="00DB3C2E" w:rsidP="00046602">
            <w:r>
              <w:t>4 Mar</w:t>
            </w:r>
          </w:p>
        </w:tc>
      </w:tr>
      <w:tr w:rsidR="00DB3C2E" w14:paraId="331D00EA" w14:textId="77777777" w:rsidTr="00046602">
        <w:tc>
          <w:tcPr>
            <w:tcW w:w="0" w:type="auto"/>
          </w:tcPr>
          <w:p w14:paraId="7461E585" w14:textId="77777777" w:rsidR="00DB3C2E" w:rsidRDefault="00DB3C2E" w:rsidP="00046602">
            <w:r>
              <w:t>Dimensions trampoline</w:t>
            </w:r>
          </w:p>
        </w:tc>
        <w:tc>
          <w:tcPr>
            <w:tcW w:w="0" w:type="auto"/>
          </w:tcPr>
          <w:p w14:paraId="6AAF0FEE" w14:textId="77777777" w:rsidR="00DB3C2E" w:rsidRPr="00882614" w:rsidRDefault="00DB3C2E" w:rsidP="00046602">
            <w:r w:rsidRPr="00882614">
              <w:t>Quand je mesure les dimensions du trampoline, je trouve 600x600x150cm</w:t>
            </w:r>
          </w:p>
        </w:tc>
        <w:tc>
          <w:tcPr>
            <w:tcW w:w="0" w:type="auto"/>
          </w:tcPr>
          <w:p w14:paraId="59031DF6" w14:textId="77777777" w:rsidR="00DB3C2E" w:rsidRDefault="00DB3C2E" w:rsidP="00046602">
            <w:r>
              <w:t>OK</w:t>
            </w:r>
          </w:p>
          <w:p w14:paraId="67A153E9" w14:textId="77777777" w:rsidR="00DB3C2E" w:rsidRDefault="00DB3C2E" w:rsidP="00046602">
            <w:r>
              <w:t>4 Mar</w:t>
            </w:r>
          </w:p>
        </w:tc>
      </w:tr>
      <w:tr w:rsidR="00DB3C2E" w14:paraId="46DE2FEF" w14:textId="77777777" w:rsidTr="00046602">
        <w:tc>
          <w:tcPr>
            <w:tcW w:w="0" w:type="auto"/>
          </w:tcPr>
          <w:p w14:paraId="7AB8E0BA" w14:textId="77777777" w:rsidR="00DB3C2E" w:rsidRDefault="00DB3C2E" w:rsidP="00046602">
            <w:r>
              <w:t>Voiture de golf</w:t>
            </w:r>
          </w:p>
        </w:tc>
        <w:tc>
          <w:tcPr>
            <w:tcW w:w="0" w:type="auto"/>
          </w:tcPr>
          <w:p w14:paraId="219249F7" w14:textId="77777777" w:rsidR="00DB3C2E" w:rsidRPr="00882614" w:rsidRDefault="00DB3C2E" w:rsidP="00046602">
            <w:r w:rsidRPr="00882614">
              <w:t>A l'ouest du jardin, il y a une voiturette</w:t>
            </w:r>
          </w:p>
        </w:tc>
        <w:tc>
          <w:tcPr>
            <w:tcW w:w="0" w:type="auto"/>
          </w:tcPr>
          <w:p w14:paraId="042C4F18" w14:textId="77777777" w:rsidR="00DB3C2E" w:rsidRDefault="00DB3C2E" w:rsidP="00046602">
            <w:r>
              <w:t>OK</w:t>
            </w:r>
          </w:p>
          <w:p w14:paraId="32E2EE56" w14:textId="77777777" w:rsidR="00DB3C2E" w:rsidRDefault="00DB3C2E" w:rsidP="00046602">
            <w:r>
              <w:t>4 Mar</w:t>
            </w:r>
          </w:p>
        </w:tc>
      </w:tr>
      <w:tr w:rsidR="00DB3C2E" w14:paraId="5319711E" w14:textId="77777777" w:rsidTr="00046602">
        <w:tc>
          <w:tcPr>
            <w:tcW w:w="0" w:type="auto"/>
          </w:tcPr>
          <w:p w14:paraId="54E1C3BB" w14:textId="77777777" w:rsidR="00DB3C2E" w:rsidRDefault="00DB3C2E" w:rsidP="00046602">
            <w:r>
              <w:t>Dimensions jardin</w:t>
            </w:r>
          </w:p>
        </w:tc>
        <w:tc>
          <w:tcPr>
            <w:tcW w:w="0" w:type="auto"/>
          </w:tcPr>
          <w:p w14:paraId="741EC9F4" w14:textId="77777777" w:rsidR="00DB3C2E" w:rsidRPr="00882614" w:rsidRDefault="00DB3C2E" w:rsidP="00046602">
            <w:r w:rsidRPr="00882614">
              <w:t>Quand je mesure le jardin, il fait 4000x3000 et est délimité par des murs</w:t>
            </w:r>
          </w:p>
        </w:tc>
        <w:tc>
          <w:tcPr>
            <w:tcW w:w="0" w:type="auto"/>
          </w:tcPr>
          <w:p w14:paraId="5C367A7E" w14:textId="77777777" w:rsidR="00DB3C2E" w:rsidRDefault="00DB3C2E" w:rsidP="00046602">
            <w:r>
              <w:t>OK</w:t>
            </w:r>
          </w:p>
          <w:p w14:paraId="3106207F" w14:textId="77777777" w:rsidR="00DB3C2E" w:rsidRDefault="00DB3C2E" w:rsidP="00046602">
            <w:r>
              <w:t>4 Mar</w:t>
            </w:r>
          </w:p>
        </w:tc>
      </w:tr>
      <w:tr w:rsidR="00DB3C2E" w14:paraId="37781380" w14:textId="77777777" w:rsidTr="00046602">
        <w:tc>
          <w:tcPr>
            <w:tcW w:w="0" w:type="auto"/>
          </w:tcPr>
          <w:p w14:paraId="12156298" w14:textId="77777777" w:rsidR="00DB3C2E" w:rsidRPr="00882614" w:rsidRDefault="00DB3C2E" w:rsidP="00046602">
            <w:r w:rsidRPr="00882614">
              <w:t>Personne sur voiture de golf</w:t>
            </w:r>
          </w:p>
        </w:tc>
        <w:tc>
          <w:tcPr>
            <w:tcW w:w="0" w:type="auto"/>
          </w:tcPr>
          <w:p w14:paraId="59741AC3" w14:textId="77777777" w:rsidR="00DB3C2E" w:rsidRPr="00882614" w:rsidRDefault="00DB3C2E" w:rsidP="00046602">
            <w:r w:rsidRPr="00882614">
              <w:t xml:space="preserve">A </w:t>
            </w:r>
            <w:proofErr w:type="spellStart"/>
            <w:r w:rsidRPr="00882614">
              <w:t>coté</w:t>
            </w:r>
            <w:proofErr w:type="spellEnd"/>
            <w:r w:rsidRPr="00882614">
              <w:t xml:space="preserve"> de la voiture, il y a quelqu'un d'assis sur une chaise</w:t>
            </w:r>
          </w:p>
        </w:tc>
        <w:tc>
          <w:tcPr>
            <w:tcW w:w="0" w:type="auto"/>
          </w:tcPr>
          <w:p w14:paraId="563397DC" w14:textId="77777777" w:rsidR="00DB3C2E" w:rsidRDefault="00DB3C2E" w:rsidP="00046602">
            <w:r>
              <w:t>OK</w:t>
            </w:r>
          </w:p>
          <w:p w14:paraId="1455B7C7" w14:textId="77777777" w:rsidR="00DB3C2E" w:rsidRDefault="00DB3C2E" w:rsidP="00046602">
            <w:r>
              <w:t>4 Mar</w:t>
            </w:r>
          </w:p>
        </w:tc>
      </w:tr>
      <w:tr w:rsidR="00DB3C2E" w14:paraId="16C8ADFF" w14:textId="77777777" w:rsidTr="00046602">
        <w:tc>
          <w:tcPr>
            <w:tcW w:w="0" w:type="auto"/>
          </w:tcPr>
          <w:p w14:paraId="1490F6E9" w14:textId="77777777" w:rsidR="00DB3C2E" w:rsidRDefault="00DB3C2E" w:rsidP="00046602">
            <w:r>
              <w:t>Lumières de sol</w:t>
            </w:r>
          </w:p>
        </w:tc>
        <w:tc>
          <w:tcPr>
            <w:tcW w:w="0" w:type="auto"/>
          </w:tcPr>
          <w:p w14:paraId="185D0138" w14:textId="77777777" w:rsidR="00DB3C2E" w:rsidRPr="00882614" w:rsidRDefault="00DB3C2E" w:rsidP="00046602">
            <w:r w:rsidRPr="00882614">
              <w:t>En haut des murs du jardin, il y a des petites lumières</w:t>
            </w:r>
          </w:p>
        </w:tc>
        <w:tc>
          <w:tcPr>
            <w:tcW w:w="0" w:type="auto"/>
          </w:tcPr>
          <w:p w14:paraId="43047A24" w14:textId="77777777" w:rsidR="00DB3C2E" w:rsidRDefault="00DB3C2E" w:rsidP="00046602">
            <w:r>
              <w:t>OK</w:t>
            </w:r>
          </w:p>
          <w:p w14:paraId="1DCE84C8" w14:textId="77777777" w:rsidR="00DB3C2E" w:rsidRDefault="00DB3C2E" w:rsidP="00046602">
            <w:r>
              <w:t>4 Mar</w:t>
            </w:r>
          </w:p>
        </w:tc>
      </w:tr>
      <w:tr w:rsidR="00DB3C2E" w14:paraId="15B3862D" w14:textId="77777777" w:rsidTr="00046602">
        <w:tc>
          <w:tcPr>
            <w:tcW w:w="0" w:type="auto"/>
          </w:tcPr>
          <w:p w14:paraId="2BC7D21A" w14:textId="77777777" w:rsidR="00DB3C2E" w:rsidRDefault="00DB3C2E" w:rsidP="00046602">
            <w:r>
              <w:t>Emplacement</w:t>
            </w:r>
          </w:p>
        </w:tc>
        <w:tc>
          <w:tcPr>
            <w:tcW w:w="0" w:type="auto"/>
          </w:tcPr>
          <w:p w14:paraId="2BD3E758" w14:textId="77777777" w:rsidR="00DB3C2E" w:rsidRPr="00882614" w:rsidRDefault="00DB3C2E" w:rsidP="00046602">
            <w:r w:rsidRPr="00882614">
              <w:t>A l'extérieur de l'immeuble, le jardin est au sud.</w:t>
            </w:r>
          </w:p>
        </w:tc>
        <w:tc>
          <w:tcPr>
            <w:tcW w:w="0" w:type="auto"/>
          </w:tcPr>
          <w:p w14:paraId="7B5EE1C6" w14:textId="77777777" w:rsidR="00DB3C2E" w:rsidRDefault="00DB3C2E" w:rsidP="00046602">
            <w:r>
              <w:t>OK</w:t>
            </w:r>
          </w:p>
          <w:p w14:paraId="02085BB9" w14:textId="77777777" w:rsidR="00DB3C2E" w:rsidRDefault="00DB3C2E" w:rsidP="00046602">
            <w:r>
              <w:t>4 Mar</w:t>
            </w:r>
          </w:p>
        </w:tc>
      </w:tr>
      <w:tr w:rsidR="00DB3C2E" w14:paraId="4FBCBF51" w14:textId="77777777" w:rsidTr="00046602">
        <w:tc>
          <w:tcPr>
            <w:tcW w:w="0" w:type="auto"/>
          </w:tcPr>
          <w:p w14:paraId="232F2825" w14:textId="77777777" w:rsidR="00DB3C2E" w:rsidRDefault="00DB3C2E" w:rsidP="00046602">
            <w:r>
              <w:t>Table</w:t>
            </w:r>
          </w:p>
        </w:tc>
        <w:tc>
          <w:tcPr>
            <w:tcW w:w="0" w:type="auto"/>
          </w:tcPr>
          <w:p w14:paraId="6323DBF8" w14:textId="77777777" w:rsidR="00DB3C2E" w:rsidRPr="00882614" w:rsidRDefault="00DB3C2E" w:rsidP="00046602">
            <w:r w:rsidRPr="00882614">
              <w:t xml:space="preserve">En face des </w:t>
            </w:r>
            <w:proofErr w:type="spellStart"/>
            <w:r w:rsidRPr="00882614">
              <w:t>bbq</w:t>
            </w:r>
            <w:proofErr w:type="spellEnd"/>
            <w:r w:rsidRPr="00882614">
              <w:t xml:space="preserve"> il y a une table blanche et 6 chaises autour.</w:t>
            </w:r>
          </w:p>
        </w:tc>
        <w:tc>
          <w:tcPr>
            <w:tcW w:w="0" w:type="auto"/>
          </w:tcPr>
          <w:p w14:paraId="71BAB2B3" w14:textId="77777777" w:rsidR="00DB3C2E" w:rsidRDefault="00DB3C2E" w:rsidP="00046602">
            <w:r>
              <w:t>OK</w:t>
            </w:r>
          </w:p>
          <w:p w14:paraId="226675AA" w14:textId="77777777" w:rsidR="00DB3C2E" w:rsidRDefault="00DB3C2E" w:rsidP="00046602">
            <w:r>
              <w:t>4 Mar</w:t>
            </w:r>
          </w:p>
        </w:tc>
      </w:tr>
      <w:tr w:rsidR="00DB3C2E" w14:paraId="62D8E938" w14:textId="77777777" w:rsidTr="00046602">
        <w:tc>
          <w:tcPr>
            <w:tcW w:w="0" w:type="auto"/>
          </w:tcPr>
          <w:p w14:paraId="170467FC" w14:textId="77777777" w:rsidR="00DB3C2E" w:rsidRDefault="00DB3C2E" w:rsidP="00046602">
            <w:r>
              <w:t>Abri</w:t>
            </w:r>
          </w:p>
        </w:tc>
        <w:tc>
          <w:tcPr>
            <w:tcW w:w="0" w:type="auto"/>
          </w:tcPr>
          <w:p w14:paraId="1F15F50F" w14:textId="77777777" w:rsidR="00DB3C2E" w:rsidRPr="00882614" w:rsidRDefault="00DB3C2E" w:rsidP="00046602">
            <w:r w:rsidRPr="00882614">
              <w:t>Au le sud-est au coin il y a un abri de jardin</w:t>
            </w:r>
          </w:p>
        </w:tc>
        <w:tc>
          <w:tcPr>
            <w:tcW w:w="0" w:type="auto"/>
          </w:tcPr>
          <w:p w14:paraId="2866F101" w14:textId="77777777" w:rsidR="00DB3C2E" w:rsidRDefault="00DB3C2E" w:rsidP="00046602">
            <w:r>
              <w:t>OK</w:t>
            </w:r>
          </w:p>
          <w:p w14:paraId="103881D1" w14:textId="77777777" w:rsidR="00DB3C2E" w:rsidRDefault="00DB3C2E" w:rsidP="00046602">
            <w:r>
              <w:t>4 Mar</w:t>
            </w:r>
          </w:p>
        </w:tc>
      </w:tr>
      <w:tr w:rsidR="00DB3C2E" w14:paraId="6BC4FAD8" w14:textId="77777777" w:rsidTr="00046602">
        <w:tc>
          <w:tcPr>
            <w:tcW w:w="0" w:type="auto"/>
          </w:tcPr>
          <w:p w14:paraId="3677EF52" w14:textId="77777777" w:rsidR="00DB3C2E" w:rsidRDefault="00DB3C2E" w:rsidP="00046602">
            <w:r>
              <w:t>Abri</w:t>
            </w:r>
          </w:p>
        </w:tc>
        <w:tc>
          <w:tcPr>
            <w:tcW w:w="0" w:type="auto"/>
          </w:tcPr>
          <w:p w14:paraId="3224FECC" w14:textId="77777777" w:rsidR="00DB3C2E" w:rsidRPr="00882614" w:rsidRDefault="00DB3C2E" w:rsidP="00046602">
            <w:proofErr w:type="spellStart"/>
            <w:r w:rsidRPr="00882614">
              <w:t>Au dessus</w:t>
            </w:r>
            <w:proofErr w:type="spellEnd"/>
            <w:r w:rsidRPr="00882614">
              <w:t xml:space="preserve"> des table il y a un abri </w:t>
            </w:r>
            <w:proofErr w:type="gramStart"/>
            <w:r w:rsidRPr="00882614">
              <w:t>anti pluie</w:t>
            </w:r>
            <w:proofErr w:type="gramEnd"/>
            <w:r w:rsidRPr="00882614">
              <w:t>.</w:t>
            </w:r>
          </w:p>
        </w:tc>
        <w:tc>
          <w:tcPr>
            <w:tcW w:w="0" w:type="auto"/>
          </w:tcPr>
          <w:p w14:paraId="504FA210" w14:textId="77777777" w:rsidR="00DB3C2E" w:rsidRDefault="00DB3C2E" w:rsidP="00046602">
            <w:r>
              <w:t>OK</w:t>
            </w:r>
          </w:p>
          <w:p w14:paraId="1A09245E" w14:textId="77777777" w:rsidR="00DB3C2E" w:rsidRDefault="00DB3C2E" w:rsidP="00046602">
            <w:r>
              <w:t>4 Mar</w:t>
            </w:r>
          </w:p>
        </w:tc>
      </w:tr>
      <w:tr w:rsidR="00DB3C2E" w14:paraId="322EF9AF" w14:textId="77777777" w:rsidTr="00046602">
        <w:tc>
          <w:tcPr>
            <w:tcW w:w="0" w:type="auto"/>
          </w:tcPr>
          <w:p w14:paraId="7ED8225B" w14:textId="77777777" w:rsidR="00DB3C2E" w:rsidRDefault="00DB3C2E" w:rsidP="00046602">
            <w:r>
              <w:t>But de foot</w:t>
            </w:r>
          </w:p>
        </w:tc>
        <w:tc>
          <w:tcPr>
            <w:tcW w:w="0" w:type="auto"/>
          </w:tcPr>
          <w:p w14:paraId="44AB00DC" w14:textId="77777777" w:rsidR="00DB3C2E" w:rsidRPr="00882614" w:rsidRDefault="00DB3C2E" w:rsidP="00046602">
            <w:r w:rsidRPr="00882614">
              <w:t xml:space="preserve">A </w:t>
            </w:r>
            <w:proofErr w:type="spellStart"/>
            <w:r w:rsidRPr="00882614">
              <w:t>coté</w:t>
            </w:r>
            <w:proofErr w:type="spellEnd"/>
            <w:r w:rsidRPr="00882614">
              <w:t xml:space="preserve"> du trampoline il y a un but de foot.</w:t>
            </w:r>
          </w:p>
        </w:tc>
        <w:tc>
          <w:tcPr>
            <w:tcW w:w="0" w:type="auto"/>
          </w:tcPr>
          <w:p w14:paraId="6F4CBEE0" w14:textId="77777777" w:rsidR="00DB3C2E" w:rsidRDefault="00DB3C2E" w:rsidP="00046602">
            <w:r>
              <w:t>OK</w:t>
            </w:r>
          </w:p>
          <w:p w14:paraId="6E439819" w14:textId="77777777" w:rsidR="00DB3C2E" w:rsidRDefault="00DB3C2E" w:rsidP="00046602">
            <w:r>
              <w:lastRenderedPageBreak/>
              <w:t>4 Mar</w:t>
            </w:r>
          </w:p>
        </w:tc>
      </w:tr>
    </w:tbl>
    <w:p w14:paraId="4F2D7921" w14:textId="77777777" w:rsidR="00DB3C2E" w:rsidRDefault="00DB3C2E" w:rsidP="00DB3C2E">
      <w:pPr>
        <w:pStyle w:val="Heading4"/>
      </w:pPr>
      <w:r>
        <w:lastRenderedPageBreak/>
        <w:t>Salle de jeu</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789"/>
        <w:gridCol w:w="6721"/>
        <w:gridCol w:w="550"/>
      </w:tblGrid>
      <w:tr w:rsidR="00DB3C2E" w14:paraId="0B3FC63A" w14:textId="77777777" w:rsidTr="00046602">
        <w:tc>
          <w:tcPr>
            <w:tcW w:w="0" w:type="auto"/>
          </w:tcPr>
          <w:p w14:paraId="1E8CB691" w14:textId="77777777" w:rsidR="00DB3C2E" w:rsidRDefault="00DB3C2E" w:rsidP="00046602">
            <w:r>
              <w:t>Emplacement</w:t>
            </w:r>
          </w:p>
        </w:tc>
        <w:tc>
          <w:tcPr>
            <w:tcW w:w="0" w:type="auto"/>
          </w:tcPr>
          <w:p w14:paraId="17448868" w14:textId="77777777" w:rsidR="00DB3C2E" w:rsidRPr="00882614" w:rsidRDefault="00DB3C2E" w:rsidP="00046602">
            <w:r w:rsidRPr="00882614">
              <w:t>La salle de jeu se trouve au 1ère étage du bâtiment</w:t>
            </w:r>
          </w:p>
        </w:tc>
        <w:tc>
          <w:tcPr>
            <w:tcW w:w="0" w:type="auto"/>
          </w:tcPr>
          <w:p w14:paraId="3B31CC4F" w14:textId="77777777" w:rsidR="00DB3C2E" w:rsidRDefault="00DB3C2E" w:rsidP="00046602">
            <w:r>
              <w:t>OK</w:t>
            </w:r>
          </w:p>
          <w:p w14:paraId="0077B3F7" w14:textId="77777777" w:rsidR="00DB3C2E" w:rsidRDefault="00DB3C2E" w:rsidP="00046602">
            <w:r>
              <w:t xml:space="preserve">26 </w:t>
            </w:r>
            <w:proofErr w:type="spellStart"/>
            <w:r>
              <w:t>Feb</w:t>
            </w:r>
            <w:proofErr w:type="spellEnd"/>
          </w:p>
        </w:tc>
      </w:tr>
      <w:tr w:rsidR="00DB3C2E" w14:paraId="5115761F" w14:textId="77777777" w:rsidTr="00046602">
        <w:tc>
          <w:tcPr>
            <w:tcW w:w="0" w:type="auto"/>
          </w:tcPr>
          <w:p w14:paraId="28A45B17" w14:textId="77777777" w:rsidR="00DB3C2E" w:rsidRDefault="00DB3C2E" w:rsidP="00046602">
            <w:r>
              <w:t>Taille de la pièce</w:t>
            </w:r>
          </w:p>
        </w:tc>
        <w:tc>
          <w:tcPr>
            <w:tcW w:w="0" w:type="auto"/>
          </w:tcPr>
          <w:p w14:paraId="4447534A" w14:textId="77777777" w:rsidR="00DB3C2E" w:rsidRPr="00882614" w:rsidRDefault="00DB3C2E" w:rsidP="00046602">
            <w:r w:rsidRPr="00882614">
              <w:t>La salle fait tout l'étage</w:t>
            </w:r>
          </w:p>
        </w:tc>
        <w:tc>
          <w:tcPr>
            <w:tcW w:w="0" w:type="auto"/>
          </w:tcPr>
          <w:p w14:paraId="7F531C7A" w14:textId="77777777" w:rsidR="00DB3C2E" w:rsidRDefault="00DB3C2E" w:rsidP="00046602">
            <w:r>
              <w:t>OK</w:t>
            </w:r>
          </w:p>
          <w:p w14:paraId="32786DB5" w14:textId="77777777" w:rsidR="00DB3C2E" w:rsidRDefault="00DB3C2E" w:rsidP="00046602">
            <w:r>
              <w:t xml:space="preserve">26 </w:t>
            </w:r>
            <w:proofErr w:type="spellStart"/>
            <w:r>
              <w:t>Feb</w:t>
            </w:r>
            <w:proofErr w:type="spellEnd"/>
          </w:p>
        </w:tc>
      </w:tr>
      <w:tr w:rsidR="00DB3C2E" w14:paraId="0980FB48" w14:textId="77777777" w:rsidTr="00046602">
        <w:tc>
          <w:tcPr>
            <w:tcW w:w="0" w:type="auto"/>
          </w:tcPr>
          <w:p w14:paraId="3F615409" w14:textId="77777777" w:rsidR="00DB3C2E" w:rsidRDefault="00DB3C2E" w:rsidP="00046602">
            <w:r>
              <w:t>Bureau</w:t>
            </w:r>
          </w:p>
        </w:tc>
        <w:tc>
          <w:tcPr>
            <w:tcW w:w="0" w:type="auto"/>
          </w:tcPr>
          <w:p w14:paraId="13E1AFC5" w14:textId="77777777" w:rsidR="00DB3C2E" w:rsidRPr="00882614" w:rsidRDefault="00DB3C2E" w:rsidP="00046602">
            <w:r w:rsidRPr="00882614">
              <w:t>Contre le mur Est, il y a des bureaux de 170x80x100cm en ligne.</w:t>
            </w:r>
          </w:p>
        </w:tc>
        <w:tc>
          <w:tcPr>
            <w:tcW w:w="0" w:type="auto"/>
          </w:tcPr>
          <w:p w14:paraId="5420CB84" w14:textId="77777777" w:rsidR="00DB3C2E" w:rsidRDefault="00DB3C2E" w:rsidP="00046602">
            <w:r>
              <w:t>OK</w:t>
            </w:r>
          </w:p>
          <w:p w14:paraId="092C7494" w14:textId="77777777" w:rsidR="00DB3C2E" w:rsidRDefault="00DB3C2E" w:rsidP="00046602">
            <w:r>
              <w:t xml:space="preserve">26 </w:t>
            </w:r>
            <w:proofErr w:type="spellStart"/>
            <w:r>
              <w:t>Feb</w:t>
            </w:r>
            <w:proofErr w:type="spellEnd"/>
          </w:p>
        </w:tc>
      </w:tr>
      <w:tr w:rsidR="00DB3C2E" w14:paraId="1AAA94D9" w14:textId="77777777" w:rsidTr="00046602">
        <w:tc>
          <w:tcPr>
            <w:tcW w:w="0" w:type="auto"/>
          </w:tcPr>
          <w:p w14:paraId="34349E66" w14:textId="77777777" w:rsidR="00DB3C2E" w:rsidRDefault="00DB3C2E" w:rsidP="00046602">
            <w:r>
              <w:t>Ordinateur</w:t>
            </w:r>
          </w:p>
        </w:tc>
        <w:tc>
          <w:tcPr>
            <w:tcW w:w="0" w:type="auto"/>
          </w:tcPr>
          <w:p w14:paraId="61AD6D18" w14:textId="77777777" w:rsidR="00DB3C2E" w:rsidRPr="00882614" w:rsidRDefault="00DB3C2E" w:rsidP="00046602">
            <w:r w:rsidRPr="00882614">
              <w:t>Sur tous les bureaux il y a un PC</w:t>
            </w:r>
          </w:p>
        </w:tc>
        <w:tc>
          <w:tcPr>
            <w:tcW w:w="0" w:type="auto"/>
          </w:tcPr>
          <w:p w14:paraId="553F1AD8" w14:textId="77777777" w:rsidR="00DB3C2E" w:rsidRDefault="00DB3C2E" w:rsidP="00046602">
            <w:r>
              <w:t>OK</w:t>
            </w:r>
          </w:p>
          <w:p w14:paraId="70F5A43C" w14:textId="77777777" w:rsidR="00DB3C2E" w:rsidRDefault="00DB3C2E" w:rsidP="00046602">
            <w:r>
              <w:t xml:space="preserve">26 </w:t>
            </w:r>
            <w:proofErr w:type="spellStart"/>
            <w:r>
              <w:t>Feb</w:t>
            </w:r>
            <w:proofErr w:type="spellEnd"/>
          </w:p>
        </w:tc>
      </w:tr>
      <w:tr w:rsidR="00DB3C2E" w14:paraId="524BF2AE" w14:textId="77777777" w:rsidTr="00046602">
        <w:tc>
          <w:tcPr>
            <w:tcW w:w="0" w:type="auto"/>
          </w:tcPr>
          <w:p w14:paraId="1D1D16D6" w14:textId="77777777" w:rsidR="00DB3C2E" w:rsidRDefault="00DB3C2E" w:rsidP="00046602">
            <w:proofErr w:type="spellStart"/>
            <w:r>
              <w:t>Peripherique</w:t>
            </w:r>
            <w:proofErr w:type="spellEnd"/>
          </w:p>
        </w:tc>
        <w:tc>
          <w:tcPr>
            <w:tcW w:w="0" w:type="auto"/>
          </w:tcPr>
          <w:p w14:paraId="0001C698" w14:textId="77777777" w:rsidR="00DB3C2E" w:rsidRPr="00882614" w:rsidRDefault="00DB3C2E" w:rsidP="00046602">
            <w:r w:rsidRPr="00882614">
              <w:t>Sur chaque bureau, il y a 1 écran,1 souris et 1 clavier</w:t>
            </w:r>
          </w:p>
        </w:tc>
        <w:tc>
          <w:tcPr>
            <w:tcW w:w="0" w:type="auto"/>
          </w:tcPr>
          <w:p w14:paraId="5F2C6732" w14:textId="77777777" w:rsidR="00DB3C2E" w:rsidRDefault="00DB3C2E" w:rsidP="00046602">
            <w:r>
              <w:t>OK</w:t>
            </w:r>
          </w:p>
          <w:p w14:paraId="457FC8EC" w14:textId="77777777" w:rsidR="00DB3C2E" w:rsidRDefault="00DB3C2E" w:rsidP="00046602">
            <w:r>
              <w:t xml:space="preserve">26 </w:t>
            </w:r>
            <w:proofErr w:type="spellStart"/>
            <w:r>
              <w:t>Feb</w:t>
            </w:r>
            <w:proofErr w:type="spellEnd"/>
          </w:p>
        </w:tc>
      </w:tr>
      <w:tr w:rsidR="00DB3C2E" w14:paraId="2C93691C" w14:textId="77777777" w:rsidTr="00046602">
        <w:tc>
          <w:tcPr>
            <w:tcW w:w="0" w:type="auto"/>
          </w:tcPr>
          <w:p w14:paraId="46A9DB19" w14:textId="77777777" w:rsidR="00DB3C2E" w:rsidRDefault="00DB3C2E" w:rsidP="00046602">
            <w:r>
              <w:t>Mur</w:t>
            </w:r>
          </w:p>
        </w:tc>
        <w:tc>
          <w:tcPr>
            <w:tcW w:w="0" w:type="auto"/>
          </w:tcPr>
          <w:p w14:paraId="7D471868" w14:textId="77777777" w:rsidR="00DB3C2E" w:rsidRPr="00882614" w:rsidRDefault="00DB3C2E" w:rsidP="00046602">
            <w:r w:rsidRPr="00882614">
              <w:t>Tous les murs sont en marbre noir</w:t>
            </w:r>
          </w:p>
        </w:tc>
        <w:tc>
          <w:tcPr>
            <w:tcW w:w="0" w:type="auto"/>
          </w:tcPr>
          <w:p w14:paraId="2B80552E" w14:textId="77777777" w:rsidR="00DB3C2E" w:rsidRDefault="00DB3C2E" w:rsidP="00046602">
            <w:r>
              <w:t>OK</w:t>
            </w:r>
          </w:p>
          <w:p w14:paraId="755081E0" w14:textId="77777777" w:rsidR="00DB3C2E" w:rsidRDefault="00DB3C2E" w:rsidP="00046602">
            <w:r>
              <w:t>4 Mar</w:t>
            </w:r>
          </w:p>
        </w:tc>
      </w:tr>
      <w:tr w:rsidR="00DB3C2E" w14:paraId="0BBE9E97" w14:textId="77777777" w:rsidTr="00046602">
        <w:tc>
          <w:tcPr>
            <w:tcW w:w="0" w:type="auto"/>
          </w:tcPr>
          <w:p w14:paraId="2E341F08" w14:textId="77777777" w:rsidR="00DB3C2E" w:rsidRDefault="00DB3C2E" w:rsidP="00046602">
            <w:r>
              <w:t>Flipper</w:t>
            </w:r>
          </w:p>
        </w:tc>
        <w:tc>
          <w:tcPr>
            <w:tcW w:w="0" w:type="auto"/>
          </w:tcPr>
          <w:p w14:paraId="209730CD" w14:textId="77777777" w:rsidR="00DB3C2E" w:rsidRPr="00882614" w:rsidRDefault="00DB3C2E" w:rsidP="00046602">
            <w:r w:rsidRPr="00882614">
              <w:t>Contre le mur ouest il y a des flippers espacés de 1m chacun.</w:t>
            </w:r>
          </w:p>
        </w:tc>
        <w:tc>
          <w:tcPr>
            <w:tcW w:w="0" w:type="auto"/>
          </w:tcPr>
          <w:p w14:paraId="6337F978" w14:textId="77777777" w:rsidR="00DB3C2E" w:rsidRDefault="00DB3C2E" w:rsidP="00046602">
            <w:r>
              <w:t>OK</w:t>
            </w:r>
          </w:p>
          <w:p w14:paraId="756A57FE" w14:textId="77777777" w:rsidR="00DB3C2E" w:rsidRDefault="00DB3C2E" w:rsidP="00046602">
            <w:r>
              <w:t>4 Mar</w:t>
            </w:r>
          </w:p>
        </w:tc>
      </w:tr>
      <w:tr w:rsidR="00DB3C2E" w14:paraId="2BA6306A" w14:textId="77777777" w:rsidTr="00046602">
        <w:tc>
          <w:tcPr>
            <w:tcW w:w="0" w:type="auto"/>
          </w:tcPr>
          <w:p w14:paraId="2AD6CF50" w14:textId="77777777" w:rsidR="00DB3C2E" w:rsidRDefault="00DB3C2E" w:rsidP="00046602">
            <w:r>
              <w:t>Rideaux</w:t>
            </w:r>
          </w:p>
        </w:tc>
        <w:tc>
          <w:tcPr>
            <w:tcW w:w="0" w:type="auto"/>
          </w:tcPr>
          <w:p w14:paraId="0DDBFC58" w14:textId="77777777" w:rsidR="00DB3C2E" w:rsidRPr="00882614" w:rsidRDefault="00DB3C2E" w:rsidP="00046602">
            <w:r w:rsidRPr="00882614">
              <w:t xml:space="preserve">Autour du puits de lumière, il y a </w:t>
            </w:r>
            <w:proofErr w:type="spellStart"/>
            <w:r w:rsidRPr="00882614">
              <w:t>a</w:t>
            </w:r>
            <w:proofErr w:type="spellEnd"/>
            <w:r w:rsidRPr="00882614">
              <w:t xml:space="preserve"> de longs rideaux opaques noirs.</w:t>
            </w:r>
          </w:p>
        </w:tc>
        <w:tc>
          <w:tcPr>
            <w:tcW w:w="0" w:type="auto"/>
          </w:tcPr>
          <w:p w14:paraId="4B6C6BFF" w14:textId="77777777" w:rsidR="00DB3C2E" w:rsidRDefault="00DB3C2E" w:rsidP="00046602">
            <w:r>
              <w:t>OK</w:t>
            </w:r>
          </w:p>
          <w:p w14:paraId="1978000A" w14:textId="77777777" w:rsidR="00DB3C2E" w:rsidRDefault="00DB3C2E" w:rsidP="00046602">
            <w:r>
              <w:t>4 Mar</w:t>
            </w:r>
          </w:p>
        </w:tc>
      </w:tr>
      <w:tr w:rsidR="00DB3C2E" w14:paraId="7E686D4B" w14:textId="77777777" w:rsidTr="00046602">
        <w:tc>
          <w:tcPr>
            <w:tcW w:w="0" w:type="auto"/>
          </w:tcPr>
          <w:p w14:paraId="219C0F80" w14:textId="77777777" w:rsidR="00DB3C2E" w:rsidRDefault="00DB3C2E" w:rsidP="00046602">
            <w:r>
              <w:t>Snacks</w:t>
            </w:r>
          </w:p>
        </w:tc>
        <w:tc>
          <w:tcPr>
            <w:tcW w:w="0" w:type="auto"/>
          </w:tcPr>
          <w:p w14:paraId="7B0B75CB" w14:textId="77777777" w:rsidR="00DB3C2E" w:rsidRPr="00882614" w:rsidRDefault="00DB3C2E" w:rsidP="00046602">
            <w:r w:rsidRPr="00882614">
              <w:t xml:space="preserve">Au nord il y a une table ronde sur laquelle se trouvent </w:t>
            </w:r>
            <w:proofErr w:type="gramStart"/>
            <w:r w:rsidRPr="00882614">
              <w:t>des pizza</w:t>
            </w:r>
            <w:proofErr w:type="gramEnd"/>
            <w:r w:rsidRPr="00882614">
              <w:t>, des boissons, des frites et des hot dog.</w:t>
            </w:r>
          </w:p>
        </w:tc>
        <w:tc>
          <w:tcPr>
            <w:tcW w:w="0" w:type="auto"/>
          </w:tcPr>
          <w:p w14:paraId="01B2D3DA" w14:textId="77777777" w:rsidR="00DB3C2E" w:rsidRDefault="00DB3C2E" w:rsidP="00046602">
            <w:r>
              <w:t>OK</w:t>
            </w:r>
          </w:p>
          <w:p w14:paraId="44760346" w14:textId="77777777" w:rsidR="00DB3C2E" w:rsidRDefault="00DB3C2E" w:rsidP="00046602">
            <w:r>
              <w:t>4 Mar</w:t>
            </w:r>
          </w:p>
        </w:tc>
      </w:tr>
      <w:tr w:rsidR="00DB3C2E" w14:paraId="529B9761" w14:textId="77777777" w:rsidTr="00046602">
        <w:tc>
          <w:tcPr>
            <w:tcW w:w="0" w:type="auto"/>
          </w:tcPr>
          <w:p w14:paraId="0735D76D" w14:textId="77777777" w:rsidR="00DB3C2E" w:rsidRDefault="00DB3C2E" w:rsidP="00046602">
            <w:r>
              <w:t>Chaise</w:t>
            </w:r>
          </w:p>
        </w:tc>
        <w:tc>
          <w:tcPr>
            <w:tcW w:w="0" w:type="auto"/>
          </w:tcPr>
          <w:p w14:paraId="379629C5" w14:textId="77777777" w:rsidR="00DB3C2E" w:rsidRPr="00882614" w:rsidRDefault="00DB3C2E" w:rsidP="00046602">
            <w:r w:rsidRPr="00882614">
              <w:t>Autour de la table il y a 6 chaises</w:t>
            </w:r>
          </w:p>
        </w:tc>
        <w:tc>
          <w:tcPr>
            <w:tcW w:w="0" w:type="auto"/>
          </w:tcPr>
          <w:p w14:paraId="16CD34C0" w14:textId="77777777" w:rsidR="00DB3C2E" w:rsidRDefault="00DB3C2E" w:rsidP="00046602">
            <w:r>
              <w:t>OK</w:t>
            </w:r>
          </w:p>
          <w:p w14:paraId="596D567B" w14:textId="77777777" w:rsidR="00DB3C2E" w:rsidRDefault="00DB3C2E" w:rsidP="00046602">
            <w:r>
              <w:t>4 Mar</w:t>
            </w:r>
          </w:p>
        </w:tc>
      </w:tr>
      <w:tr w:rsidR="00DB3C2E" w14:paraId="251994E2" w14:textId="77777777" w:rsidTr="00046602">
        <w:tc>
          <w:tcPr>
            <w:tcW w:w="0" w:type="auto"/>
          </w:tcPr>
          <w:p w14:paraId="360B5741" w14:textId="77777777" w:rsidR="00DB3C2E" w:rsidRDefault="00DB3C2E" w:rsidP="00046602">
            <w:proofErr w:type="spellStart"/>
            <w:r>
              <w:t>Punching</w:t>
            </w:r>
            <w:proofErr w:type="spellEnd"/>
            <w:r>
              <w:t xml:space="preserve"> </w:t>
            </w:r>
            <w:proofErr w:type="spellStart"/>
            <w:r>
              <w:t>ball</w:t>
            </w:r>
            <w:proofErr w:type="spellEnd"/>
          </w:p>
        </w:tc>
        <w:tc>
          <w:tcPr>
            <w:tcW w:w="0" w:type="auto"/>
          </w:tcPr>
          <w:p w14:paraId="6C1F2B7B" w14:textId="77777777" w:rsidR="00DB3C2E" w:rsidRPr="00882614" w:rsidRDefault="00DB3C2E" w:rsidP="00046602">
            <w:r w:rsidRPr="00882614">
              <w:t xml:space="preserve">Au long du mur sud de la pièce, il y a une rangée de 8 </w:t>
            </w:r>
            <w:proofErr w:type="spellStart"/>
            <w:r w:rsidRPr="00882614">
              <w:t>punching</w:t>
            </w:r>
            <w:proofErr w:type="spellEnd"/>
            <w:r w:rsidRPr="00882614">
              <w:t xml:space="preserve"> </w:t>
            </w:r>
            <w:proofErr w:type="spellStart"/>
            <w:r w:rsidRPr="00882614">
              <w:t>ball</w:t>
            </w:r>
            <w:proofErr w:type="spellEnd"/>
            <w:r w:rsidRPr="00882614">
              <w:t>.</w:t>
            </w:r>
          </w:p>
        </w:tc>
        <w:tc>
          <w:tcPr>
            <w:tcW w:w="0" w:type="auto"/>
          </w:tcPr>
          <w:p w14:paraId="02D409D8" w14:textId="77777777" w:rsidR="00DB3C2E" w:rsidRDefault="00DB3C2E" w:rsidP="00046602">
            <w:r>
              <w:t>OK</w:t>
            </w:r>
          </w:p>
          <w:p w14:paraId="1B8A5633" w14:textId="77777777" w:rsidR="00DB3C2E" w:rsidRDefault="00DB3C2E" w:rsidP="00046602">
            <w:r>
              <w:t>4 Mar</w:t>
            </w:r>
          </w:p>
        </w:tc>
      </w:tr>
      <w:tr w:rsidR="00DB3C2E" w14:paraId="6AC6EA9D" w14:textId="77777777" w:rsidTr="00046602">
        <w:tc>
          <w:tcPr>
            <w:tcW w:w="0" w:type="auto"/>
          </w:tcPr>
          <w:p w14:paraId="61716EFA" w14:textId="77777777" w:rsidR="00DB3C2E" w:rsidRDefault="00DB3C2E" w:rsidP="00046602">
            <w:r>
              <w:t>Paniers de basketball</w:t>
            </w:r>
          </w:p>
        </w:tc>
        <w:tc>
          <w:tcPr>
            <w:tcW w:w="0" w:type="auto"/>
          </w:tcPr>
          <w:p w14:paraId="57BB5498" w14:textId="77777777" w:rsidR="00DB3C2E" w:rsidRPr="00882614" w:rsidRDefault="00DB3C2E" w:rsidP="00046602">
            <w:r w:rsidRPr="00882614">
              <w:t>Au long du mur nord, il y a 2 paniers de basket à gauche du stand snacks et 2 autres à droite du stand snacks.</w:t>
            </w:r>
          </w:p>
        </w:tc>
        <w:tc>
          <w:tcPr>
            <w:tcW w:w="0" w:type="auto"/>
          </w:tcPr>
          <w:p w14:paraId="48A93B03" w14:textId="77777777" w:rsidR="00DB3C2E" w:rsidRDefault="00DB3C2E" w:rsidP="00046602">
            <w:r>
              <w:t>OK</w:t>
            </w:r>
          </w:p>
          <w:p w14:paraId="1F49BC3B" w14:textId="77777777" w:rsidR="00DB3C2E" w:rsidRDefault="00DB3C2E" w:rsidP="00046602">
            <w:r>
              <w:t>4 Mar</w:t>
            </w:r>
          </w:p>
        </w:tc>
      </w:tr>
      <w:tr w:rsidR="00DB3C2E" w14:paraId="4B437D33" w14:textId="77777777" w:rsidTr="00046602">
        <w:tc>
          <w:tcPr>
            <w:tcW w:w="0" w:type="auto"/>
          </w:tcPr>
          <w:p w14:paraId="6C23784D" w14:textId="77777777" w:rsidR="00DB3C2E" w:rsidRDefault="00DB3C2E" w:rsidP="00046602">
            <w:r>
              <w:t>Chaises</w:t>
            </w:r>
          </w:p>
        </w:tc>
        <w:tc>
          <w:tcPr>
            <w:tcW w:w="0" w:type="auto"/>
          </w:tcPr>
          <w:p w14:paraId="27CB1823" w14:textId="77777777" w:rsidR="00DB3C2E" w:rsidRPr="00882614" w:rsidRDefault="00DB3C2E" w:rsidP="00046602">
            <w:r w:rsidRPr="00882614">
              <w:t>Devant chaque bureau il y a une chaise</w:t>
            </w:r>
          </w:p>
        </w:tc>
        <w:tc>
          <w:tcPr>
            <w:tcW w:w="0" w:type="auto"/>
          </w:tcPr>
          <w:p w14:paraId="3569BB6D" w14:textId="77777777" w:rsidR="00DB3C2E" w:rsidRDefault="00DB3C2E" w:rsidP="00046602">
            <w:r>
              <w:t>OK</w:t>
            </w:r>
          </w:p>
          <w:p w14:paraId="34480DBB" w14:textId="77777777" w:rsidR="00DB3C2E" w:rsidRDefault="00DB3C2E" w:rsidP="00046602">
            <w:r>
              <w:t>4 Mar</w:t>
            </w:r>
          </w:p>
        </w:tc>
      </w:tr>
    </w:tbl>
    <w:p w14:paraId="7726E531" w14:textId="77777777" w:rsidR="00DB3C2E" w:rsidRDefault="00DB3C2E" w:rsidP="00DB3C2E">
      <w:pPr>
        <w:pStyle w:val="Heading4"/>
      </w:pPr>
      <w:r>
        <w:t>Parking</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411"/>
        <w:gridCol w:w="7105"/>
        <w:gridCol w:w="544"/>
      </w:tblGrid>
      <w:tr w:rsidR="00DB3C2E" w14:paraId="2DE3EAF2" w14:textId="77777777" w:rsidTr="00046602">
        <w:tc>
          <w:tcPr>
            <w:tcW w:w="0" w:type="auto"/>
          </w:tcPr>
          <w:p w14:paraId="2A337693" w14:textId="77777777" w:rsidR="00DB3C2E" w:rsidRDefault="00DB3C2E" w:rsidP="00046602">
            <w:proofErr w:type="gramStart"/>
            <w:r>
              <w:t>place</w:t>
            </w:r>
            <w:proofErr w:type="gramEnd"/>
            <w:r>
              <w:t xml:space="preserve"> de parque</w:t>
            </w:r>
          </w:p>
        </w:tc>
        <w:tc>
          <w:tcPr>
            <w:tcW w:w="0" w:type="auto"/>
          </w:tcPr>
          <w:p w14:paraId="13589CED" w14:textId="77777777" w:rsidR="00DB3C2E" w:rsidRPr="00882614" w:rsidRDefault="00DB3C2E" w:rsidP="00046602">
            <w:r w:rsidRPr="00882614">
              <w:t xml:space="preserve">A droite Quand j'entre dans le </w:t>
            </w:r>
            <w:proofErr w:type="gramStart"/>
            <w:r w:rsidRPr="00882614">
              <w:t>garage  je</w:t>
            </w:r>
            <w:proofErr w:type="gramEnd"/>
            <w:r w:rsidRPr="00882614">
              <w:t xml:space="preserve"> vois 6 places de parking contre chaque mur délimitées par des lignes blanches.</w:t>
            </w:r>
          </w:p>
        </w:tc>
        <w:tc>
          <w:tcPr>
            <w:tcW w:w="0" w:type="auto"/>
          </w:tcPr>
          <w:p w14:paraId="4988FA6D" w14:textId="77777777" w:rsidR="00DB3C2E" w:rsidRDefault="00DB3C2E" w:rsidP="00046602">
            <w:r>
              <w:t>OK</w:t>
            </w:r>
          </w:p>
          <w:p w14:paraId="26FC08A2" w14:textId="77777777" w:rsidR="00DB3C2E" w:rsidRDefault="00DB3C2E" w:rsidP="00046602">
            <w:r>
              <w:t xml:space="preserve">26 </w:t>
            </w:r>
            <w:proofErr w:type="spellStart"/>
            <w:r>
              <w:t>Feb</w:t>
            </w:r>
            <w:proofErr w:type="spellEnd"/>
          </w:p>
        </w:tc>
      </w:tr>
      <w:tr w:rsidR="00DB3C2E" w14:paraId="62923B02" w14:textId="77777777" w:rsidTr="00046602">
        <w:tc>
          <w:tcPr>
            <w:tcW w:w="0" w:type="auto"/>
          </w:tcPr>
          <w:p w14:paraId="1BB91351" w14:textId="77777777" w:rsidR="00DB3C2E" w:rsidRDefault="00DB3C2E" w:rsidP="00046602">
            <w:proofErr w:type="gramStart"/>
            <w:r>
              <w:t>colonnes</w:t>
            </w:r>
            <w:proofErr w:type="gramEnd"/>
          </w:p>
        </w:tc>
        <w:tc>
          <w:tcPr>
            <w:tcW w:w="0" w:type="auto"/>
          </w:tcPr>
          <w:p w14:paraId="2626D641" w14:textId="77777777" w:rsidR="00DB3C2E" w:rsidRPr="00882614" w:rsidRDefault="00DB3C2E" w:rsidP="00046602">
            <w:r w:rsidRPr="00882614">
              <w:t xml:space="preserve">A </w:t>
            </w:r>
            <w:proofErr w:type="gramStart"/>
            <w:r w:rsidRPr="00882614">
              <w:t>droite  Quand</w:t>
            </w:r>
            <w:proofErr w:type="gramEnd"/>
            <w:r w:rsidRPr="00882614">
              <w:t xml:space="preserve"> j'entre dans le garage Il y a une colonne toute les 2 places de parking.</w:t>
            </w:r>
          </w:p>
        </w:tc>
        <w:tc>
          <w:tcPr>
            <w:tcW w:w="0" w:type="auto"/>
          </w:tcPr>
          <w:p w14:paraId="3AF64E8F" w14:textId="77777777" w:rsidR="00DB3C2E" w:rsidRDefault="00DB3C2E" w:rsidP="00046602">
            <w:r>
              <w:t>OK</w:t>
            </w:r>
          </w:p>
          <w:p w14:paraId="1630A0B7" w14:textId="77777777" w:rsidR="00DB3C2E" w:rsidRDefault="00DB3C2E" w:rsidP="00046602">
            <w:r>
              <w:t xml:space="preserve">26 </w:t>
            </w:r>
            <w:proofErr w:type="spellStart"/>
            <w:r>
              <w:t>Feb</w:t>
            </w:r>
            <w:proofErr w:type="spellEnd"/>
          </w:p>
        </w:tc>
      </w:tr>
      <w:tr w:rsidR="00DB3C2E" w14:paraId="08E1D700" w14:textId="77777777" w:rsidTr="00046602">
        <w:tc>
          <w:tcPr>
            <w:tcW w:w="0" w:type="auto"/>
          </w:tcPr>
          <w:p w14:paraId="1EEEB437" w14:textId="77777777" w:rsidR="00DB3C2E" w:rsidRDefault="00DB3C2E" w:rsidP="00046602">
            <w:proofErr w:type="gramStart"/>
            <w:r>
              <w:t>porte</w:t>
            </w:r>
            <w:proofErr w:type="gramEnd"/>
          </w:p>
        </w:tc>
        <w:tc>
          <w:tcPr>
            <w:tcW w:w="0" w:type="auto"/>
          </w:tcPr>
          <w:p w14:paraId="46845874" w14:textId="77777777" w:rsidR="00DB3C2E" w:rsidRPr="00882614" w:rsidRDefault="00DB3C2E" w:rsidP="00046602">
            <w:r w:rsidRPr="00882614">
              <w:t xml:space="preserve">A </w:t>
            </w:r>
            <w:proofErr w:type="gramStart"/>
            <w:r w:rsidRPr="00882614">
              <w:t>l'extérieur  Quand</w:t>
            </w:r>
            <w:proofErr w:type="gramEnd"/>
            <w:r w:rsidRPr="00882614">
              <w:t xml:space="preserve"> je regarde le garage Il y a une porte pour piétons et une porte coulissante pour les véhicules.</w:t>
            </w:r>
          </w:p>
        </w:tc>
        <w:tc>
          <w:tcPr>
            <w:tcW w:w="0" w:type="auto"/>
          </w:tcPr>
          <w:p w14:paraId="5E423600" w14:textId="77777777" w:rsidR="00DB3C2E" w:rsidRDefault="00DB3C2E" w:rsidP="00046602">
            <w:r>
              <w:t>OK</w:t>
            </w:r>
          </w:p>
          <w:p w14:paraId="2D1E925D" w14:textId="77777777" w:rsidR="00DB3C2E" w:rsidRDefault="00DB3C2E" w:rsidP="00046602">
            <w:r>
              <w:t xml:space="preserve">26 </w:t>
            </w:r>
            <w:proofErr w:type="spellStart"/>
            <w:r>
              <w:t>Feb</w:t>
            </w:r>
            <w:proofErr w:type="spellEnd"/>
          </w:p>
        </w:tc>
      </w:tr>
      <w:tr w:rsidR="00DB3C2E" w14:paraId="1E9302DE" w14:textId="77777777" w:rsidTr="00046602">
        <w:tc>
          <w:tcPr>
            <w:tcW w:w="0" w:type="auto"/>
          </w:tcPr>
          <w:p w14:paraId="5B01CCFA" w14:textId="77777777" w:rsidR="00DB3C2E" w:rsidRDefault="00DB3C2E" w:rsidP="00046602">
            <w:proofErr w:type="gramStart"/>
            <w:r>
              <w:lastRenderedPageBreak/>
              <w:t>place</w:t>
            </w:r>
            <w:proofErr w:type="gramEnd"/>
            <w:r>
              <w:t xml:space="preserve"> de parque</w:t>
            </w:r>
          </w:p>
        </w:tc>
        <w:tc>
          <w:tcPr>
            <w:tcW w:w="0" w:type="auto"/>
          </w:tcPr>
          <w:p w14:paraId="6F217293" w14:textId="77777777" w:rsidR="00DB3C2E" w:rsidRPr="00882614" w:rsidRDefault="00DB3C2E" w:rsidP="00046602">
            <w:r w:rsidRPr="00882614">
              <w:t xml:space="preserve">A </w:t>
            </w:r>
            <w:proofErr w:type="gramStart"/>
            <w:r w:rsidRPr="00882614">
              <w:t>gauche  Quand</w:t>
            </w:r>
            <w:proofErr w:type="gramEnd"/>
            <w:r w:rsidRPr="00882614">
              <w:t xml:space="preserve"> j'entre dans le garage  Il y a 8 places pour </w:t>
            </w:r>
            <w:proofErr w:type="spellStart"/>
            <w:r w:rsidRPr="00882614">
              <w:t>pour</w:t>
            </w:r>
            <w:proofErr w:type="spellEnd"/>
            <w:r w:rsidRPr="00882614">
              <w:t xml:space="preserve"> les scooter, </w:t>
            </w:r>
            <w:proofErr w:type="spellStart"/>
            <w:r w:rsidRPr="00882614">
              <w:t>vélo.etc</w:t>
            </w:r>
            <w:proofErr w:type="spellEnd"/>
            <w:r w:rsidRPr="00882614">
              <w:t>.</w:t>
            </w:r>
          </w:p>
        </w:tc>
        <w:tc>
          <w:tcPr>
            <w:tcW w:w="0" w:type="auto"/>
          </w:tcPr>
          <w:p w14:paraId="713576D9" w14:textId="77777777" w:rsidR="00DB3C2E" w:rsidRDefault="00DB3C2E" w:rsidP="00046602">
            <w:r>
              <w:t>OK</w:t>
            </w:r>
          </w:p>
          <w:p w14:paraId="2B1D5001" w14:textId="77777777" w:rsidR="00DB3C2E" w:rsidRDefault="00DB3C2E" w:rsidP="00046602">
            <w:r>
              <w:t xml:space="preserve">26 </w:t>
            </w:r>
            <w:proofErr w:type="spellStart"/>
            <w:r>
              <w:t>Feb</w:t>
            </w:r>
            <w:proofErr w:type="spellEnd"/>
          </w:p>
        </w:tc>
      </w:tr>
      <w:tr w:rsidR="00DB3C2E" w14:paraId="0BA59FCD" w14:textId="77777777" w:rsidTr="00046602">
        <w:tc>
          <w:tcPr>
            <w:tcW w:w="0" w:type="auto"/>
          </w:tcPr>
          <w:p w14:paraId="08E1C396" w14:textId="77777777" w:rsidR="00DB3C2E" w:rsidRDefault="00DB3C2E" w:rsidP="00046602">
            <w:r>
              <w:t>Indications</w:t>
            </w:r>
          </w:p>
        </w:tc>
        <w:tc>
          <w:tcPr>
            <w:tcW w:w="0" w:type="auto"/>
          </w:tcPr>
          <w:p w14:paraId="5819092A" w14:textId="77777777" w:rsidR="00DB3C2E" w:rsidRPr="00882614" w:rsidRDefault="00DB3C2E" w:rsidP="00046602">
            <w:r w:rsidRPr="00882614">
              <w:t>Les places rouges sont pour les visiteurs et les vertes pour les locataires</w:t>
            </w:r>
          </w:p>
        </w:tc>
        <w:tc>
          <w:tcPr>
            <w:tcW w:w="0" w:type="auto"/>
          </w:tcPr>
          <w:p w14:paraId="53816886" w14:textId="77777777" w:rsidR="00DB3C2E" w:rsidRDefault="00DB3C2E" w:rsidP="00046602">
            <w:r>
              <w:t>OK</w:t>
            </w:r>
          </w:p>
          <w:p w14:paraId="2693B579" w14:textId="77777777" w:rsidR="00DB3C2E" w:rsidRDefault="00DB3C2E" w:rsidP="00046602">
            <w:r>
              <w:t>4 Mar</w:t>
            </w:r>
          </w:p>
        </w:tc>
      </w:tr>
      <w:tr w:rsidR="00DB3C2E" w14:paraId="65121CB9" w14:textId="77777777" w:rsidTr="00046602">
        <w:tc>
          <w:tcPr>
            <w:tcW w:w="0" w:type="auto"/>
          </w:tcPr>
          <w:p w14:paraId="6BF041D4" w14:textId="77777777" w:rsidR="00DB3C2E" w:rsidRDefault="00DB3C2E" w:rsidP="00046602">
            <w:proofErr w:type="gramStart"/>
            <w:r>
              <w:t>lampe</w:t>
            </w:r>
            <w:proofErr w:type="gramEnd"/>
          </w:p>
        </w:tc>
        <w:tc>
          <w:tcPr>
            <w:tcW w:w="0" w:type="auto"/>
          </w:tcPr>
          <w:p w14:paraId="7B1A515B" w14:textId="77777777" w:rsidR="00DB3C2E" w:rsidRPr="00882614" w:rsidRDefault="00DB3C2E" w:rsidP="00046602">
            <w:r w:rsidRPr="00882614">
              <w:t xml:space="preserve">Au </w:t>
            </w:r>
            <w:proofErr w:type="gramStart"/>
            <w:r w:rsidRPr="00882614">
              <w:t>plafond  Il</w:t>
            </w:r>
            <w:proofErr w:type="gramEnd"/>
            <w:r w:rsidRPr="00882614">
              <w:t xml:space="preserve"> a une lampe </w:t>
            </w:r>
            <w:proofErr w:type="spellStart"/>
            <w:r w:rsidRPr="00882614">
              <w:t>au dessus</w:t>
            </w:r>
            <w:proofErr w:type="spellEnd"/>
            <w:r w:rsidRPr="00882614">
              <w:t xml:space="preserve"> de chaque place de </w:t>
            </w:r>
            <w:proofErr w:type="spellStart"/>
            <w:r w:rsidRPr="00882614">
              <w:t>parque</w:t>
            </w:r>
            <w:proofErr w:type="spellEnd"/>
            <w:r w:rsidRPr="00882614">
              <w:t>.</w:t>
            </w:r>
          </w:p>
        </w:tc>
        <w:tc>
          <w:tcPr>
            <w:tcW w:w="0" w:type="auto"/>
          </w:tcPr>
          <w:p w14:paraId="3BB00D44" w14:textId="77777777" w:rsidR="00DB3C2E" w:rsidRDefault="00DB3C2E" w:rsidP="00046602">
            <w:r>
              <w:t>OK</w:t>
            </w:r>
          </w:p>
          <w:p w14:paraId="6BF9B142" w14:textId="77777777" w:rsidR="00DB3C2E" w:rsidRDefault="00DB3C2E" w:rsidP="00046602">
            <w:r>
              <w:t xml:space="preserve">26 </w:t>
            </w:r>
            <w:proofErr w:type="spellStart"/>
            <w:r>
              <w:t>Feb</w:t>
            </w:r>
            <w:proofErr w:type="spellEnd"/>
          </w:p>
        </w:tc>
      </w:tr>
      <w:tr w:rsidR="00DB3C2E" w14:paraId="423C122B" w14:textId="77777777" w:rsidTr="00046602">
        <w:tc>
          <w:tcPr>
            <w:tcW w:w="0" w:type="auto"/>
          </w:tcPr>
          <w:p w14:paraId="02E4C6D8" w14:textId="77777777" w:rsidR="00DB3C2E" w:rsidRDefault="00DB3C2E" w:rsidP="00046602">
            <w:proofErr w:type="gramStart"/>
            <w:r>
              <w:t>fenêtre</w:t>
            </w:r>
            <w:proofErr w:type="gramEnd"/>
          </w:p>
        </w:tc>
        <w:tc>
          <w:tcPr>
            <w:tcW w:w="0" w:type="auto"/>
          </w:tcPr>
          <w:p w14:paraId="1DACF395" w14:textId="77777777" w:rsidR="00DB3C2E" w:rsidRPr="00882614" w:rsidRDefault="00DB3C2E" w:rsidP="00046602">
            <w:r w:rsidRPr="00882614">
              <w:t>A chaque mur extérieur Il y a deux fenêtres rectangulaires de 40x60.</w:t>
            </w:r>
          </w:p>
        </w:tc>
        <w:tc>
          <w:tcPr>
            <w:tcW w:w="0" w:type="auto"/>
          </w:tcPr>
          <w:p w14:paraId="0F096DEE" w14:textId="77777777" w:rsidR="00DB3C2E" w:rsidRDefault="00DB3C2E" w:rsidP="00046602">
            <w:r>
              <w:t>OK</w:t>
            </w:r>
          </w:p>
          <w:p w14:paraId="77CB02EC" w14:textId="77777777" w:rsidR="00DB3C2E" w:rsidRDefault="00DB3C2E" w:rsidP="00046602">
            <w:r>
              <w:t xml:space="preserve">26 </w:t>
            </w:r>
            <w:proofErr w:type="spellStart"/>
            <w:r>
              <w:t>Feb</w:t>
            </w:r>
            <w:proofErr w:type="spellEnd"/>
          </w:p>
        </w:tc>
      </w:tr>
      <w:tr w:rsidR="00DB3C2E" w14:paraId="4C31ED22" w14:textId="77777777" w:rsidTr="00046602">
        <w:tc>
          <w:tcPr>
            <w:tcW w:w="0" w:type="auto"/>
          </w:tcPr>
          <w:p w14:paraId="1591CDF8" w14:textId="77777777" w:rsidR="00DB3C2E" w:rsidRDefault="00DB3C2E" w:rsidP="00046602">
            <w:proofErr w:type="gramStart"/>
            <w:r>
              <w:t>étage</w:t>
            </w:r>
            <w:proofErr w:type="gramEnd"/>
          </w:p>
        </w:tc>
        <w:tc>
          <w:tcPr>
            <w:tcW w:w="0" w:type="auto"/>
          </w:tcPr>
          <w:p w14:paraId="15976E79" w14:textId="77777777" w:rsidR="00DB3C2E" w:rsidRPr="00882614" w:rsidRDefault="00DB3C2E" w:rsidP="00046602">
            <w:r w:rsidRPr="00882614">
              <w:t xml:space="preserve">Dans </w:t>
            </w:r>
            <w:proofErr w:type="gramStart"/>
            <w:r w:rsidRPr="00882614">
              <w:t>l'immeuble  Le</w:t>
            </w:r>
            <w:proofErr w:type="gramEnd"/>
            <w:r w:rsidRPr="00882614">
              <w:t xml:space="preserve"> garage est au </w:t>
            </w:r>
            <w:proofErr w:type="spellStart"/>
            <w:r w:rsidRPr="00882614">
              <w:t>rez</w:t>
            </w:r>
            <w:proofErr w:type="spellEnd"/>
            <w:r w:rsidRPr="00882614">
              <w:t xml:space="preserve"> de chaussée.</w:t>
            </w:r>
          </w:p>
        </w:tc>
        <w:tc>
          <w:tcPr>
            <w:tcW w:w="0" w:type="auto"/>
          </w:tcPr>
          <w:p w14:paraId="6D75E774" w14:textId="77777777" w:rsidR="00DB3C2E" w:rsidRDefault="00DB3C2E" w:rsidP="00046602">
            <w:r>
              <w:t>OK</w:t>
            </w:r>
          </w:p>
          <w:p w14:paraId="5F3D42A0" w14:textId="77777777" w:rsidR="00DB3C2E" w:rsidRDefault="00DB3C2E" w:rsidP="00046602">
            <w:r>
              <w:t xml:space="preserve">26 </w:t>
            </w:r>
            <w:proofErr w:type="spellStart"/>
            <w:r>
              <w:t>Feb</w:t>
            </w:r>
            <w:proofErr w:type="spellEnd"/>
          </w:p>
        </w:tc>
      </w:tr>
    </w:tbl>
    <w:p w14:paraId="3263189B" w14:textId="77777777" w:rsidR="00DB3C2E" w:rsidRDefault="00DB3C2E" w:rsidP="00DB3C2E">
      <w:pPr>
        <w:pStyle w:val="Heading4"/>
      </w:pPr>
      <w:r>
        <w:t>Bureaux (entreprise)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745"/>
        <w:gridCol w:w="6818"/>
        <w:gridCol w:w="497"/>
      </w:tblGrid>
      <w:tr w:rsidR="00DB3C2E" w14:paraId="6B16F57D" w14:textId="77777777" w:rsidTr="00046602">
        <w:tc>
          <w:tcPr>
            <w:tcW w:w="0" w:type="auto"/>
          </w:tcPr>
          <w:p w14:paraId="1EB3B153" w14:textId="77777777" w:rsidR="00DB3C2E" w:rsidRDefault="00DB3C2E" w:rsidP="00046602">
            <w:r>
              <w:t>Ordinateurs</w:t>
            </w:r>
          </w:p>
        </w:tc>
        <w:tc>
          <w:tcPr>
            <w:tcW w:w="0" w:type="auto"/>
          </w:tcPr>
          <w:p w14:paraId="6EA68DC6" w14:textId="77777777" w:rsidR="00DB3C2E" w:rsidRPr="00882614" w:rsidRDefault="00DB3C2E" w:rsidP="00046602">
            <w:r w:rsidRPr="00882614">
              <w:t>Sur tous les bureaux Il a un ordinateur portable et une plante verte.</w:t>
            </w:r>
          </w:p>
        </w:tc>
        <w:tc>
          <w:tcPr>
            <w:tcW w:w="0" w:type="auto"/>
          </w:tcPr>
          <w:p w14:paraId="0699CFDB" w14:textId="77777777" w:rsidR="00DB3C2E" w:rsidRDefault="00DB3C2E" w:rsidP="00046602">
            <w:r>
              <w:t>OK</w:t>
            </w:r>
          </w:p>
          <w:p w14:paraId="55C7BFD3" w14:textId="77777777" w:rsidR="00DB3C2E" w:rsidRDefault="00DB3C2E" w:rsidP="00046602">
            <w:r>
              <w:t xml:space="preserve">26 </w:t>
            </w:r>
            <w:proofErr w:type="spellStart"/>
            <w:r>
              <w:t>Feb</w:t>
            </w:r>
            <w:proofErr w:type="spellEnd"/>
          </w:p>
        </w:tc>
      </w:tr>
      <w:tr w:rsidR="00DB3C2E" w14:paraId="0C8BFB28" w14:textId="77777777" w:rsidTr="00046602">
        <w:tc>
          <w:tcPr>
            <w:tcW w:w="0" w:type="auto"/>
          </w:tcPr>
          <w:p w14:paraId="6AD4B591" w14:textId="77777777" w:rsidR="00DB3C2E" w:rsidRDefault="00DB3C2E" w:rsidP="00046602">
            <w:proofErr w:type="gramStart"/>
            <w:r>
              <w:t>chaise</w:t>
            </w:r>
            <w:proofErr w:type="gramEnd"/>
          </w:p>
        </w:tc>
        <w:tc>
          <w:tcPr>
            <w:tcW w:w="0" w:type="auto"/>
          </w:tcPr>
          <w:p w14:paraId="7D4670EF" w14:textId="77777777" w:rsidR="00DB3C2E" w:rsidRPr="00882614" w:rsidRDefault="00DB3C2E" w:rsidP="00046602">
            <w:r w:rsidRPr="00882614">
              <w:t xml:space="preserve">Devant chaque </w:t>
            </w:r>
            <w:proofErr w:type="gramStart"/>
            <w:r w:rsidRPr="00882614">
              <w:t>bureau  Il</w:t>
            </w:r>
            <w:proofErr w:type="gramEnd"/>
            <w:r w:rsidRPr="00882614">
              <w:t xml:space="preserve"> y a une chaise de bureau.</w:t>
            </w:r>
          </w:p>
        </w:tc>
        <w:tc>
          <w:tcPr>
            <w:tcW w:w="0" w:type="auto"/>
          </w:tcPr>
          <w:p w14:paraId="12678B5F" w14:textId="77777777" w:rsidR="00DB3C2E" w:rsidRDefault="00DB3C2E" w:rsidP="00046602">
            <w:r>
              <w:t>OK</w:t>
            </w:r>
          </w:p>
          <w:p w14:paraId="295A6972" w14:textId="77777777" w:rsidR="00DB3C2E" w:rsidRDefault="00DB3C2E" w:rsidP="00046602">
            <w:r>
              <w:t xml:space="preserve">26 </w:t>
            </w:r>
            <w:proofErr w:type="spellStart"/>
            <w:r>
              <w:t>Feb</w:t>
            </w:r>
            <w:proofErr w:type="spellEnd"/>
          </w:p>
        </w:tc>
      </w:tr>
      <w:tr w:rsidR="00DB3C2E" w14:paraId="3DD3B774" w14:textId="77777777" w:rsidTr="00046602">
        <w:tc>
          <w:tcPr>
            <w:tcW w:w="0" w:type="auto"/>
          </w:tcPr>
          <w:p w14:paraId="712EDE9B" w14:textId="77777777" w:rsidR="00DB3C2E" w:rsidRDefault="00DB3C2E" w:rsidP="00046602">
            <w:proofErr w:type="gramStart"/>
            <w:r>
              <w:t>lampe</w:t>
            </w:r>
            <w:proofErr w:type="gramEnd"/>
          </w:p>
        </w:tc>
        <w:tc>
          <w:tcPr>
            <w:tcW w:w="0" w:type="auto"/>
          </w:tcPr>
          <w:p w14:paraId="2E1EDF8A" w14:textId="77777777" w:rsidR="00DB3C2E" w:rsidRPr="00882614" w:rsidRDefault="00DB3C2E" w:rsidP="00046602">
            <w:r w:rsidRPr="00882614">
              <w:t xml:space="preserve">Au </w:t>
            </w:r>
            <w:proofErr w:type="gramStart"/>
            <w:r w:rsidRPr="00882614">
              <w:t>plafond  Il</w:t>
            </w:r>
            <w:proofErr w:type="gramEnd"/>
            <w:r w:rsidRPr="00882614">
              <w:t xml:space="preserve"> y a quatre lampes blanches.</w:t>
            </w:r>
          </w:p>
        </w:tc>
        <w:tc>
          <w:tcPr>
            <w:tcW w:w="0" w:type="auto"/>
          </w:tcPr>
          <w:p w14:paraId="71727517" w14:textId="77777777" w:rsidR="00DB3C2E" w:rsidRDefault="00DB3C2E" w:rsidP="00046602">
            <w:r>
              <w:t>OK</w:t>
            </w:r>
          </w:p>
          <w:p w14:paraId="4F02E9E4" w14:textId="77777777" w:rsidR="00DB3C2E" w:rsidRDefault="00DB3C2E" w:rsidP="00046602">
            <w:r>
              <w:t xml:space="preserve">26 </w:t>
            </w:r>
            <w:proofErr w:type="spellStart"/>
            <w:r>
              <w:t>Feb</w:t>
            </w:r>
            <w:proofErr w:type="spellEnd"/>
          </w:p>
        </w:tc>
      </w:tr>
      <w:tr w:rsidR="00DB3C2E" w14:paraId="3FEA1CFD" w14:textId="77777777" w:rsidTr="00046602">
        <w:tc>
          <w:tcPr>
            <w:tcW w:w="0" w:type="auto"/>
          </w:tcPr>
          <w:p w14:paraId="7E31BEFE" w14:textId="77777777" w:rsidR="00DB3C2E" w:rsidRDefault="00DB3C2E" w:rsidP="00046602">
            <w:proofErr w:type="gramStart"/>
            <w:r>
              <w:t>fenêtres</w:t>
            </w:r>
            <w:proofErr w:type="gramEnd"/>
          </w:p>
        </w:tc>
        <w:tc>
          <w:tcPr>
            <w:tcW w:w="0" w:type="auto"/>
          </w:tcPr>
          <w:p w14:paraId="55791F04" w14:textId="77777777" w:rsidR="00DB3C2E" w:rsidRPr="00882614" w:rsidRDefault="00DB3C2E" w:rsidP="00046602">
            <w:r w:rsidRPr="00882614">
              <w:t>A chaque mur, à son centre, à côté du pilier, Il y a une fenêtre ronde de 60x60 à un mètre de hauteur.</w:t>
            </w:r>
          </w:p>
        </w:tc>
        <w:tc>
          <w:tcPr>
            <w:tcW w:w="0" w:type="auto"/>
          </w:tcPr>
          <w:p w14:paraId="22A7C953" w14:textId="77777777" w:rsidR="00DB3C2E" w:rsidRDefault="00DB3C2E" w:rsidP="00046602">
            <w:r>
              <w:t>OK</w:t>
            </w:r>
          </w:p>
          <w:p w14:paraId="19E34C12" w14:textId="77777777" w:rsidR="00DB3C2E" w:rsidRDefault="00DB3C2E" w:rsidP="00046602">
            <w:r>
              <w:t xml:space="preserve">26 </w:t>
            </w:r>
            <w:proofErr w:type="spellStart"/>
            <w:r>
              <w:t>Feb</w:t>
            </w:r>
            <w:proofErr w:type="spellEnd"/>
          </w:p>
        </w:tc>
      </w:tr>
      <w:tr w:rsidR="00DB3C2E" w14:paraId="1500D908" w14:textId="77777777" w:rsidTr="00046602">
        <w:tc>
          <w:tcPr>
            <w:tcW w:w="0" w:type="auto"/>
          </w:tcPr>
          <w:p w14:paraId="1366F692" w14:textId="77777777" w:rsidR="00DB3C2E" w:rsidRDefault="00DB3C2E" w:rsidP="00046602">
            <w:r>
              <w:t>Dimensions bureaux</w:t>
            </w:r>
          </w:p>
        </w:tc>
        <w:tc>
          <w:tcPr>
            <w:tcW w:w="0" w:type="auto"/>
          </w:tcPr>
          <w:p w14:paraId="700DFEA7" w14:textId="77777777" w:rsidR="00DB3C2E" w:rsidRPr="00882614" w:rsidRDefault="00DB3C2E" w:rsidP="00046602">
            <w:r w:rsidRPr="00882614">
              <w:t>Les bureaux ont une dimension de 140x80x72.3cm</w:t>
            </w:r>
          </w:p>
        </w:tc>
        <w:tc>
          <w:tcPr>
            <w:tcW w:w="0" w:type="auto"/>
          </w:tcPr>
          <w:p w14:paraId="63EF2EAC" w14:textId="77777777" w:rsidR="00DB3C2E" w:rsidRDefault="00DB3C2E" w:rsidP="00046602">
            <w:r>
              <w:t>OK</w:t>
            </w:r>
          </w:p>
          <w:p w14:paraId="69DE6CCD" w14:textId="77777777" w:rsidR="00DB3C2E" w:rsidRDefault="00DB3C2E" w:rsidP="00046602">
            <w:r>
              <w:t xml:space="preserve">26 </w:t>
            </w:r>
            <w:proofErr w:type="spellStart"/>
            <w:r>
              <w:t>Feb</w:t>
            </w:r>
            <w:proofErr w:type="spellEnd"/>
          </w:p>
        </w:tc>
      </w:tr>
      <w:tr w:rsidR="00DB3C2E" w14:paraId="621D2BAE" w14:textId="77777777" w:rsidTr="00046602">
        <w:tc>
          <w:tcPr>
            <w:tcW w:w="0" w:type="auto"/>
          </w:tcPr>
          <w:p w14:paraId="5C92B23D" w14:textId="77777777" w:rsidR="00DB3C2E" w:rsidRDefault="00DB3C2E" w:rsidP="00046602">
            <w:r>
              <w:t>Etage et emplacement</w:t>
            </w:r>
          </w:p>
        </w:tc>
        <w:tc>
          <w:tcPr>
            <w:tcW w:w="0" w:type="auto"/>
          </w:tcPr>
          <w:p w14:paraId="02CCC00E" w14:textId="77777777" w:rsidR="00DB3C2E" w:rsidRPr="00882614" w:rsidRDefault="00DB3C2E" w:rsidP="00046602">
            <w:r w:rsidRPr="00882614">
              <w:t>Dans l'immeuble, les bureaux prennent tout le 3ème étage.</w:t>
            </w:r>
          </w:p>
        </w:tc>
        <w:tc>
          <w:tcPr>
            <w:tcW w:w="0" w:type="auto"/>
          </w:tcPr>
          <w:p w14:paraId="03F0902A" w14:textId="77777777" w:rsidR="00DB3C2E" w:rsidRDefault="00DB3C2E" w:rsidP="00046602">
            <w:r>
              <w:t>OK</w:t>
            </w:r>
          </w:p>
          <w:p w14:paraId="3ED73BC8" w14:textId="77777777" w:rsidR="00DB3C2E" w:rsidRDefault="00DB3C2E" w:rsidP="00046602">
            <w:r>
              <w:t xml:space="preserve">26 </w:t>
            </w:r>
            <w:proofErr w:type="spellStart"/>
            <w:r>
              <w:t>Feb</w:t>
            </w:r>
            <w:proofErr w:type="spellEnd"/>
          </w:p>
        </w:tc>
      </w:tr>
      <w:tr w:rsidR="00DB3C2E" w14:paraId="5A15B4AD" w14:textId="77777777" w:rsidTr="00046602">
        <w:tc>
          <w:tcPr>
            <w:tcW w:w="0" w:type="auto"/>
          </w:tcPr>
          <w:p w14:paraId="1421A06F" w14:textId="77777777" w:rsidR="00DB3C2E" w:rsidRDefault="00DB3C2E" w:rsidP="00046602">
            <w:r>
              <w:t>Boxes</w:t>
            </w:r>
          </w:p>
        </w:tc>
        <w:tc>
          <w:tcPr>
            <w:tcW w:w="0" w:type="auto"/>
          </w:tcPr>
          <w:p w14:paraId="69147D37" w14:textId="77777777" w:rsidR="00DB3C2E" w:rsidRPr="00882614" w:rsidRDefault="00DB3C2E" w:rsidP="00046602">
            <w:r w:rsidRPr="00882614">
              <w:t xml:space="preserve">Chaque boxe est </w:t>
            </w:r>
            <w:proofErr w:type="gramStart"/>
            <w:r w:rsidRPr="00882614">
              <w:t>composé</w:t>
            </w:r>
            <w:proofErr w:type="gramEnd"/>
            <w:r w:rsidRPr="00882614">
              <w:t xml:space="preserve"> d'un bureau et de deux murs formant un angle de 90 degrés (voir image =&gt; rouge).</w:t>
            </w:r>
          </w:p>
        </w:tc>
        <w:tc>
          <w:tcPr>
            <w:tcW w:w="0" w:type="auto"/>
          </w:tcPr>
          <w:p w14:paraId="52149E57" w14:textId="77777777" w:rsidR="00DB3C2E" w:rsidRDefault="00DB3C2E" w:rsidP="00046602">
            <w:r>
              <w:t>OK</w:t>
            </w:r>
          </w:p>
          <w:p w14:paraId="7C0B5701" w14:textId="77777777" w:rsidR="00DB3C2E" w:rsidRDefault="00DB3C2E" w:rsidP="00046602">
            <w:r>
              <w:t xml:space="preserve">26 </w:t>
            </w:r>
            <w:proofErr w:type="spellStart"/>
            <w:r>
              <w:t>Feb</w:t>
            </w:r>
            <w:proofErr w:type="spellEnd"/>
          </w:p>
        </w:tc>
      </w:tr>
      <w:tr w:rsidR="00DB3C2E" w14:paraId="012087B5" w14:textId="77777777" w:rsidTr="00046602">
        <w:tc>
          <w:tcPr>
            <w:tcW w:w="0" w:type="auto"/>
          </w:tcPr>
          <w:p w14:paraId="0DC13FAC" w14:textId="77777777" w:rsidR="00DB3C2E" w:rsidRDefault="00DB3C2E" w:rsidP="00046602">
            <w:r>
              <w:t>Toilettes</w:t>
            </w:r>
          </w:p>
        </w:tc>
        <w:tc>
          <w:tcPr>
            <w:tcW w:w="0" w:type="auto"/>
          </w:tcPr>
          <w:p w14:paraId="49B44F66" w14:textId="77777777" w:rsidR="00DB3C2E" w:rsidRDefault="00DB3C2E" w:rsidP="00046602">
            <w:r w:rsidRPr="00882614">
              <w:t xml:space="preserve">Au sud-est, il y a une pièce de toilette de 9x5m.  </w:t>
            </w:r>
            <w:r>
              <w:t>(</w:t>
            </w:r>
            <w:proofErr w:type="gramStart"/>
            <w:r>
              <w:t>en</w:t>
            </w:r>
            <w:proofErr w:type="gramEnd"/>
            <w:r>
              <w:t xml:space="preserve"> orange sur l'image)</w:t>
            </w:r>
          </w:p>
        </w:tc>
        <w:tc>
          <w:tcPr>
            <w:tcW w:w="0" w:type="auto"/>
          </w:tcPr>
          <w:p w14:paraId="2556D273" w14:textId="77777777" w:rsidR="00DB3C2E" w:rsidRDefault="00DB3C2E" w:rsidP="00046602">
            <w:r>
              <w:t>OK</w:t>
            </w:r>
          </w:p>
          <w:p w14:paraId="0ED449D1" w14:textId="77777777" w:rsidR="00DB3C2E" w:rsidRDefault="00DB3C2E" w:rsidP="00046602">
            <w:r>
              <w:t>4 Mar</w:t>
            </w:r>
          </w:p>
        </w:tc>
      </w:tr>
      <w:tr w:rsidR="00DB3C2E" w14:paraId="40D5B201" w14:textId="77777777" w:rsidTr="00046602">
        <w:tc>
          <w:tcPr>
            <w:tcW w:w="0" w:type="auto"/>
          </w:tcPr>
          <w:p w14:paraId="5802E7BF" w14:textId="77777777" w:rsidR="00DB3C2E" w:rsidRDefault="00DB3C2E" w:rsidP="00046602">
            <w:r>
              <w:t>Urinoirs</w:t>
            </w:r>
          </w:p>
        </w:tc>
        <w:tc>
          <w:tcPr>
            <w:tcW w:w="0" w:type="auto"/>
          </w:tcPr>
          <w:p w14:paraId="02815EB0" w14:textId="77777777" w:rsidR="00DB3C2E" w:rsidRDefault="00DB3C2E" w:rsidP="00046602">
            <w:r w:rsidRPr="00882614">
              <w:t xml:space="preserve">Quand j'entre dans les toilettes à droite, il y a 11 urinoirs dans le coin, chaque urinoir a une plaque de séparation à sa droite et à sa gauche.  </w:t>
            </w:r>
            <w:r>
              <w:t>(</w:t>
            </w:r>
            <w:proofErr w:type="gramStart"/>
            <w:r>
              <w:t>en</w:t>
            </w:r>
            <w:proofErr w:type="gramEnd"/>
            <w:r>
              <w:t xml:space="preserve"> orange sur l'image)</w:t>
            </w:r>
          </w:p>
        </w:tc>
        <w:tc>
          <w:tcPr>
            <w:tcW w:w="0" w:type="auto"/>
          </w:tcPr>
          <w:p w14:paraId="381A2BC7" w14:textId="77777777" w:rsidR="00DB3C2E" w:rsidRDefault="00DB3C2E" w:rsidP="00046602">
            <w:r>
              <w:t>OK</w:t>
            </w:r>
          </w:p>
          <w:p w14:paraId="5F0E40B8" w14:textId="77777777" w:rsidR="00DB3C2E" w:rsidRDefault="00DB3C2E" w:rsidP="00046602">
            <w:r>
              <w:t>4 Mar</w:t>
            </w:r>
          </w:p>
        </w:tc>
      </w:tr>
      <w:tr w:rsidR="00DB3C2E" w14:paraId="304BE586" w14:textId="77777777" w:rsidTr="00046602">
        <w:tc>
          <w:tcPr>
            <w:tcW w:w="0" w:type="auto"/>
          </w:tcPr>
          <w:p w14:paraId="611A9E10" w14:textId="77777777" w:rsidR="00DB3C2E" w:rsidRDefault="00DB3C2E" w:rsidP="00046602">
            <w:r>
              <w:t>Lavabo</w:t>
            </w:r>
          </w:p>
        </w:tc>
        <w:tc>
          <w:tcPr>
            <w:tcW w:w="0" w:type="auto"/>
          </w:tcPr>
          <w:p w14:paraId="552EB383" w14:textId="77777777" w:rsidR="00DB3C2E" w:rsidRDefault="00DB3C2E" w:rsidP="00046602">
            <w:r w:rsidRPr="00882614">
              <w:t xml:space="preserve">Quand j'entre dans les toilettes à gauche il y a 3 </w:t>
            </w:r>
            <w:proofErr w:type="gramStart"/>
            <w:r w:rsidRPr="00882614">
              <w:t>lavabo</w:t>
            </w:r>
            <w:proofErr w:type="gramEnd"/>
            <w:r w:rsidRPr="00882614">
              <w:t xml:space="preserve">.  </w:t>
            </w:r>
            <w:r>
              <w:t>(</w:t>
            </w:r>
            <w:proofErr w:type="gramStart"/>
            <w:r>
              <w:t>en</w:t>
            </w:r>
            <w:proofErr w:type="gramEnd"/>
            <w:r>
              <w:t xml:space="preserve"> orange sur l'image)</w:t>
            </w:r>
          </w:p>
        </w:tc>
        <w:tc>
          <w:tcPr>
            <w:tcW w:w="0" w:type="auto"/>
          </w:tcPr>
          <w:p w14:paraId="7BA99169" w14:textId="77777777" w:rsidR="00DB3C2E" w:rsidRDefault="00DB3C2E" w:rsidP="00046602">
            <w:r>
              <w:t>OK</w:t>
            </w:r>
          </w:p>
          <w:p w14:paraId="333C6DC5" w14:textId="77777777" w:rsidR="00DB3C2E" w:rsidRDefault="00DB3C2E" w:rsidP="00046602">
            <w:r>
              <w:t>4 Mar</w:t>
            </w:r>
          </w:p>
        </w:tc>
      </w:tr>
      <w:tr w:rsidR="00DB3C2E" w14:paraId="582370DD" w14:textId="77777777" w:rsidTr="00046602">
        <w:tc>
          <w:tcPr>
            <w:tcW w:w="0" w:type="auto"/>
          </w:tcPr>
          <w:p w14:paraId="6AB1200A" w14:textId="77777777" w:rsidR="00DB3C2E" w:rsidRDefault="00DB3C2E" w:rsidP="00046602">
            <w:r>
              <w:t>Toilettes</w:t>
            </w:r>
          </w:p>
        </w:tc>
        <w:tc>
          <w:tcPr>
            <w:tcW w:w="0" w:type="auto"/>
          </w:tcPr>
          <w:p w14:paraId="28272216" w14:textId="77777777" w:rsidR="00DB3C2E" w:rsidRDefault="00DB3C2E" w:rsidP="00046602">
            <w:r w:rsidRPr="00882614">
              <w:t xml:space="preserve">Quand j'entre dans les toilettes, en face de moi il y a 4 cabines de </w:t>
            </w:r>
            <w:proofErr w:type="gramStart"/>
            <w:r w:rsidRPr="00882614">
              <w:t>toilettes collé</w:t>
            </w:r>
            <w:proofErr w:type="gramEnd"/>
            <w:r w:rsidRPr="00882614">
              <w:t xml:space="preserve">, qui prennent toute la largeur du mur. </w:t>
            </w:r>
            <w:r>
              <w:t>(</w:t>
            </w:r>
            <w:proofErr w:type="gramStart"/>
            <w:r>
              <w:t>en</w:t>
            </w:r>
            <w:proofErr w:type="gramEnd"/>
            <w:r>
              <w:t xml:space="preserve"> orange sur l'image)</w:t>
            </w:r>
          </w:p>
        </w:tc>
        <w:tc>
          <w:tcPr>
            <w:tcW w:w="0" w:type="auto"/>
          </w:tcPr>
          <w:p w14:paraId="0053628A" w14:textId="77777777" w:rsidR="00DB3C2E" w:rsidRDefault="00DB3C2E" w:rsidP="00046602">
            <w:r>
              <w:t>OK</w:t>
            </w:r>
          </w:p>
          <w:p w14:paraId="19F7F29F" w14:textId="77777777" w:rsidR="00DB3C2E" w:rsidRDefault="00DB3C2E" w:rsidP="00046602">
            <w:r>
              <w:t>4 Mar</w:t>
            </w:r>
          </w:p>
        </w:tc>
      </w:tr>
      <w:tr w:rsidR="00DB3C2E" w14:paraId="5F97AD13" w14:textId="77777777" w:rsidTr="00046602">
        <w:tc>
          <w:tcPr>
            <w:tcW w:w="0" w:type="auto"/>
          </w:tcPr>
          <w:p w14:paraId="62ADB1D8" w14:textId="77777777" w:rsidR="00DB3C2E" w:rsidRDefault="00DB3C2E" w:rsidP="00046602">
            <w:r>
              <w:t>Fontaines à eaux</w:t>
            </w:r>
          </w:p>
        </w:tc>
        <w:tc>
          <w:tcPr>
            <w:tcW w:w="0" w:type="auto"/>
          </w:tcPr>
          <w:p w14:paraId="3C8C9C89" w14:textId="77777777" w:rsidR="00DB3C2E" w:rsidRPr="00882614" w:rsidRDefault="00DB3C2E" w:rsidP="00046602">
            <w:r w:rsidRPr="00882614">
              <w:t xml:space="preserve">Contre chaque </w:t>
            </w:r>
            <w:proofErr w:type="gramStart"/>
            <w:r w:rsidRPr="00882614">
              <w:t>murs</w:t>
            </w:r>
            <w:proofErr w:type="gramEnd"/>
            <w:r w:rsidRPr="00882614">
              <w:t>, il y deux fontaines à eau (emplacement =&gt; voir image -&gt; bleu).</w:t>
            </w:r>
          </w:p>
        </w:tc>
        <w:tc>
          <w:tcPr>
            <w:tcW w:w="0" w:type="auto"/>
          </w:tcPr>
          <w:p w14:paraId="795E1147" w14:textId="77777777" w:rsidR="00DB3C2E" w:rsidRDefault="00DB3C2E" w:rsidP="00046602">
            <w:r>
              <w:t>OK</w:t>
            </w:r>
          </w:p>
          <w:p w14:paraId="28C9C502" w14:textId="77777777" w:rsidR="00DB3C2E" w:rsidRDefault="00DB3C2E" w:rsidP="00046602">
            <w:r>
              <w:t>4 Mar</w:t>
            </w:r>
          </w:p>
        </w:tc>
      </w:tr>
      <w:tr w:rsidR="00DB3C2E" w14:paraId="4540CB57" w14:textId="77777777" w:rsidTr="00046602">
        <w:tc>
          <w:tcPr>
            <w:tcW w:w="0" w:type="auto"/>
          </w:tcPr>
          <w:p w14:paraId="58D79974" w14:textId="77777777" w:rsidR="00DB3C2E" w:rsidRDefault="00DB3C2E" w:rsidP="00046602">
            <w:r>
              <w:t>Imprimantes 1</w:t>
            </w:r>
          </w:p>
        </w:tc>
        <w:tc>
          <w:tcPr>
            <w:tcW w:w="0" w:type="auto"/>
          </w:tcPr>
          <w:p w14:paraId="6226D207" w14:textId="77777777" w:rsidR="00DB3C2E" w:rsidRDefault="00DB3C2E" w:rsidP="00046602">
            <w:r w:rsidRPr="00882614">
              <w:t xml:space="preserve">Dans le coin nord-ouest et nord-est, il y a deux imprimantes contre le mur. </w:t>
            </w:r>
            <w:r>
              <w:t>(</w:t>
            </w:r>
            <w:proofErr w:type="gramStart"/>
            <w:r>
              <w:t>vert</w:t>
            </w:r>
            <w:proofErr w:type="gramEnd"/>
            <w:r>
              <w:t xml:space="preserve"> sur l'image)</w:t>
            </w:r>
          </w:p>
        </w:tc>
        <w:tc>
          <w:tcPr>
            <w:tcW w:w="0" w:type="auto"/>
          </w:tcPr>
          <w:p w14:paraId="06543D0C" w14:textId="77777777" w:rsidR="00DB3C2E" w:rsidRDefault="00DB3C2E" w:rsidP="00046602">
            <w:r>
              <w:t>OK</w:t>
            </w:r>
          </w:p>
          <w:p w14:paraId="68B6BB6A" w14:textId="77777777" w:rsidR="00DB3C2E" w:rsidRDefault="00DB3C2E" w:rsidP="00046602">
            <w:r>
              <w:lastRenderedPageBreak/>
              <w:t>4 Mar</w:t>
            </w:r>
          </w:p>
        </w:tc>
      </w:tr>
      <w:tr w:rsidR="00DB3C2E" w14:paraId="4A226B52" w14:textId="77777777" w:rsidTr="00046602">
        <w:tc>
          <w:tcPr>
            <w:tcW w:w="0" w:type="auto"/>
          </w:tcPr>
          <w:p w14:paraId="61C5AFC8" w14:textId="77777777" w:rsidR="00DB3C2E" w:rsidRDefault="00DB3C2E" w:rsidP="00046602">
            <w:r>
              <w:lastRenderedPageBreak/>
              <w:t>Imprimantes 2</w:t>
            </w:r>
          </w:p>
        </w:tc>
        <w:tc>
          <w:tcPr>
            <w:tcW w:w="0" w:type="auto"/>
          </w:tcPr>
          <w:p w14:paraId="77F56A10" w14:textId="77777777" w:rsidR="00DB3C2E" w:rsidRDefault="00DB3C2E" w:rsidP="00046602">
            <w:r w:rsidRPr="00882614">
              <w:t xml:space="preserve">Dans le coin sud-ouest, il y a une imprimante contre le mur. </w:t>
            </w:r>
            <w:r>
              <w:t>(</w:t>
            </w:r>
            <w:proofErr w:type="gramStart"/>
            <w:r>
              <w:t>vert</w:t>
            </w:r>
            <w:proofErr w:type="gramEnd"/>
            <w:r>
              <w:t xml:space="preserve"> sur l'image)</w:t>
            </w:r>
          </w:p>
        </w:tc>
        <w:tc>
          <w:tcPr>
            <w:tcW w:w="0" w:type="auto"/>
          </w:tcPr>
          <w:p w14:paraId="1CF2E2EC" w14:textId="77777777" w:rsidR="00DB3C2E" w:rsidRDefault="00DB3C2E" w:rsidP="00046602">
            <w:r>
              <w:t>OK</w:t>
            </w:r>
          </w:p>
          <w:p w14:paraId="2CF83BFF" w14:textId="77777777" w:rsidR="00DB3C2E" w:rsidRDefault="00DB3C2E" w:rsidP="00046602">
            <w:r>
              <w:t>4 Mar</w:t>
            </w:r>
          </w:p>
        </w:tc>
      </w:tr>
      <w:tr w:rsidR="00DB3C2E" w14:paraId="6061431E" w14:textId="77777777" w:rsidTr="00046602">
        <w:tc>
          <w:tcPr>
            <w:tcW w:w="0" w:type="auto"/>
          </w:tcPr>
          <w:p w14:paraId="257BFFC8" w14:textId="77777777" w:rsidR="00DB3C2E" w:rsidRDefault="00DB3C2E" w:rsidP="00046602">
            <w:r>
              <w:t>Emplacement boxes</w:t>
            </w:r>
          </w:p>
        </w:tc>
        <w:tc>
          <w:tcPr>
            <w:tcW w:w="0" w:type="auto"/>
          </w:tcPr>
          <w:p w14:paraId="21107114" w14:textId="77777777" w:rsidR="00DB3C2E" w:rsidRPr="00882614" w:rsidRDefault="00DB3C2E" w:rsidP="00046602">
            <w:r w:rsidRPr="00882614">
              <w:t>Les boxes sont placés comme sur l'image jointe (en rouge)</w:t>
            </w:r>
          </w:p>
        </w:tc>
        <w:tc>
          <w:tcPr>
            <w:tcW w:w="0" w:type="auto"/>
          </w:tcPr>
          <w:p w14:paraId="0ECEC271" w14:textId="77777777" w:rsidR="00DB3C2E" w:rsidRDefault="00DB3C2E" w:rsidP="00046602">
            <w:r>
              <w:t>OK</w:t>
            </w:r>
          </w:p>
          <w:p w14:paraId="2D06290B" w14:textId="77777777" w:rsidR="00DB3C2E" w:rsidRDefault="00DB3C2E" w:rsidP="00046602">
            <w:r>
              <w:t xml:space="preserve">26 </w:t>
            </w:r>
            <w:proofErr w:type="spellStart"/>
            <w:r>
              <w:t>Feb</w:t>
            </w:r>
            <w:proofErr w:type="spellEnd"/>
          </w:p>
        </w:tc>
      </w:tr>
    </w:tbl>
    <w:p w14:paraId="0E58B19D" w14:textId="77777777" w:rsidR="00DB3C2E" w:rsidRDefault="00DB3C2E" w:rsidP="00DB3C2E">
      <w:pPr>
        <w:pStyle w:val="Heading3"/>
      </w:pPr>
      <w:bookmarkStart w:id="53" w:name="_Toc161423466"/>
      <w:r>
        <w:t>Sprint 4</w:t>
      </w:r>
      <w:bookmarkEnd w:id="53"/>
    </w:p>
    <w:p w14:paraId="7BA29418" w14:textId="77777777" w:rsidR="00DB3C2E" w:rsidRDefault="00DB3C2E" w:rsidP="00DB3C2E">
      <w:pPr>
        <w:pStyle w:val="Heading4"/>
      </w:pPr>
      <w:r>
        <w:t>Salon</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2169"/>
        <w:gridCol w:w="6275"/>
        <w:gridCol w:w="616"/>
      </w:tblGrid>
      <w:tr w:rsidR="00DB3C2E" w14:paraId="161BE5B7" w14:textId="77777777" w:rsidTr="00046602">
        <w:tc>
          <w:tcPr>
            <w:tcW w:w="0" w:type="auto"/>
          </w:tcPr>
          <w:p w14:paraId="27186889" w14:textId="77777777" w:rsidR="00DB3C2E" w:rsidRDefault="00DB3C2E" w:rsidP="00046602">
            <w:r>
              <w:t>Télévision</w:t>
            </w:r>
          </w:p>
        </w:tc>
        <w:tc>
          <w:tcPr>
            <w:tcW w:w="0" w:type="auto"/>
          </w:tcPr>
          <w:p w14:paraId="6E6F2782" w14:textId="77777777" w:rsidR="00DB3C2E" w:rsidRPr="00882614" w:rsidRDefault="00DB3C2E" w:rsidP="00046602">
            <w:r w:rsidRPr="00882614">
              <w:t>A l'opposé de la pièce par rapport au canapé, il y a une TV murale incurvée.</w:t>
            </w:r>
          </w:p>
        </w:tc>
        <w:tc>
          <w:tcPr>
            <w:tcW w:w="0" w:type="auto"/>
          </w:tcPr>
          <w:p w14:paraId="394B9AF7" w14:textId="77777777" w:rsidR="00DB3C2E" w:rsidRDefault="00DB3C2E" w:rsidP="00046602">
            <w:r>
              <w:t>OK</w:t>
            </w:r>
          </w:p>
          <w:p w14:paraId="2484CF92" w14:textId="77777777" w:rsidR="00DB3C2E" w:rsidRDefault="00DB3C2E" w:rsidP="00046602">
            <w:r>
              <w:t>11 Mar</w:t>
            </w:r>
          </w:p>
        </w:tc>
      </w:tr>
      <w:tr w:rsidR="00DB3C2E" w14:paraId="544BED81" w14:textId="77777777" w:rsidTr="00046602">
        <w:tc>
          <w:tcPr>
            <w:tcW w:w="0" w:type="auto"/>
          </w:tcPr>
          <w:p w14:paraId="47485082" w14:textId="77777777" w:rsidR="00DB3C2E" w:rsidRDefault="00DB3C2E" w:rsidP="00046602">
            <w:r>
              <w:t>Dimensions télévision</w:t>
            </w:r>
          </w:p>
        </w:tc>
        <w:tc>
          <w:tcPr>
            <w:tcW w:w="0" w:type="auto"/>
          </w:tcPr>
          <w:p w14:paraId="3C455974" w14:textId="77777777" w:rsidR="00DB3C2E" w:rsidRPr="00882614" w:rsidRDefault="00DB3C2E" w:rsidP="00046602">
            <w:r w:rsidRPr="00882614">
              <w:t>Quand je mesure la télévision, elle fait 1m de hauteur et 2.75m de longueur</w:t>
            </w:r>
          </w:p>
        </w:tc>
        <w:tc>
          <w:tcPr>
            <w:tcW w:w="0" w:type="auto"/>
          </w:tcPr>
          <w:p w14:paraId="4B8582E5" w14:textId="77777777" w:rsidR="00DB3C2E" w:rsidRDefault="00DB3C2E" w:rsidP="00046602">
            <w:r>
              <w:t>OK</w:t>
            </w:r>
          </w:p>
          <w:p w14:paraId="5BFB572B" w14:textId="77777777" w:rsidR="00DB3C2E" w:rsidRDefault="00DB3C2E" w:rsidP="00046602">
            <w:r>
              <w:t>11 Mar</w:t>
            </w:r>
          </w:p>
        </w:tc>
      </w:tr>
      <w:tr w:rsidR="00DB3C2E" w14:paraId="42E5F37E" w14:textId="77777777" w:rsidTr="00046602">
        <w:tc>
          <w:tcPr>
            <w:tcW w:w="0" w:type="auto"/>
          </w:tcPr>
          <w:p w14:paraId="7FE34261" w14:textId="77777777" w:rsidR="00DB3C2E" w:rsidRDefault="00DB3C2E" w:rsidP="00046602">
            <w:r>
              <w:t>Canapé</w:t>
            </w:r>
          </w:p>
        </w:tc>
        <w:tc>
          <w:tcPr>
            <w:tcW w:w="0" w:type="auto"/>
          </w:tcPr>
          <w:p w14:paraId="4C767F3F" w14:textId="77777777" w:rsidR="00DB3C2E" w:rsidRPr="00882614" w:rsidRDefault="00DB3C2E" w:rsidP="00046602">
            <w:r w:rsidRPr="00882614">
              <w:t>Quand j'entre dans la pièce, il y a un canapé gris foncé à ma droite.</w:t>
            </w:r>
          </w:p>
        </w:tc>
        <w:tc>
          <w:tcPr>
            <w:tcW w:w="0" w:type="auto"/>
          </w:tcPr>
          <w:p w14:paraId="78FC5F09" w14:textId="77777777" w:rsidR="00DB3C2E" w:rsidRDefault="00DB3C2E" w:rsidP="00046602">
            <w:r>
              <w:t>OK</w:t>
            </w:r>
          </w:p>
          <w:p w14:paraId="04D6E398" w14:textId="77777777" w:rsidR="00DB3C2E" w:rsidRDefault="00DB3C2E" w:rsidP="00046602">
            <w:r>
              <w:t>11 Mar</w:t>
            </w:r>
          </w:p>
        </w:tc>
      </w:tr>
      <w:tr w:rsidR="00DB3C2E" w14:paraId="6C4DB48C" w14:textId="77777777" w:rsidTr="00046602">
        <w:tc>
          <w:tcPr>
            <w:tcW w:w="0" w:type="auto"/>
          </w:tcPr>
          <w:p w14:paraId="0ABB083C" w14:textId="77777777" w:rsidR="00DB3C2E" w:rsidRDefault="00DB3C2E" w:rsidP="00046602">
            <w:r>
              <w:t>Bibliothèque</w:t>
            </w:r>
          </w:p>
        </w:tc>
        <w:tc>
          <w:tcPr>
            <w:tcW w:w="0" w:type="auto"/>
          </w:tcPr>
          <w:p w14:paraId="4437A902" w14:textId="77777777" w:rsidR="00DB3C2E" w:rsidRPr="00882614" w:rsidRDefault="00DB3C2E" w:rsidP="00046602">
            <w:r w:rsidRPr="00882614">
              <w:t>A droite du canapé (par rapport à où il "regarde"), il y a une bibliothèque</w:t>
            </w:r>
          </w:p>
        </w:tc>
        <w:tc>
          <w:tcPr>
            <w:tcW w:w="0" w:type="auto"/>
          </w:tcPr>
          <w:p w14:paraId="265B88F2" w14:textId="77777777" w:rsidR="00DB3C2E" w:rsidRDefault="00DB3C2E" w:rsidP="00046602">
            <w:r>
              <w:t>OK</w:t>
            </w:r>
          </w:p>
          <w:p w14:paraId="20A16FE0" w14:textId="77777777" w:rsidR="00DB3C2E" w:rsidRDefault="00DB3C2E" w:rsidP="00046602">
            <w:r>
              <w:t>11 Mar</w:t>
            </w:r>
          </w:p>
        </w:tc>
      </w:tr>
      <w:tr w:rsidR="00DB3C2E" w14:paraId="6F727515" w14:textId="77777777" w:rsidTr="00046602">
        <w:tc>
          <w:tcPr>
            <w:tcW w:w="0" w:type="auto"/>
          </w:tcPr>
          <w:p w14:paraId="7C144655" w14:textId="77777777" w:rsidR="00DB3C2E" w:rsidRDefault="00DB3C2E" w:rsidP="00046602">
            <w:r>
              <w:t>Dimensions bibliothèque</w:t>
            </w:r>
          </w:p>
        </w:tc>
        <w:tc>
          <w:tcPr>
            <w:tcW w:w="0" w:type="auto"/>
          </w:tcPr>
          <w:p w14:paraId="30DB253D" w14:textId="77777777" w:rsidR="00DB3C2E" w:rsidRPr="00882614" w:rsidRDefault="00DB3C2E" w:rsidP="00046602">
            <w:r w:rsidRPr="00882614">
              <w:t>Quand je mesure la bibliothèque, elle fait 2,5m de hauteur et 1m de largeur</w:t>
            </w:r>
          </w:p>
        </w:tc>
        <w:tc>
          <w:tcPr>
            <w:tcW w:w="0" w:type="auto"/>
          </w:tcPr>
          <w:p w14:paraId="62306076" w14:textId="77777777" w:rsidR="00DB3C2E" w:rsidRDefault="00DB3C2E" w:rsidP="00046602">
            <w:r>
              <w:t>OK</w:t>
            </w:r>
          </w:p>
          <w:p w14:paraId="74F17DC2" w14:textId="77777777" w:rsidR="00DB3C2E" w:rsidRDefault="00DB3C2E" w:rsidP="00046602">
            <w:r>
              <w:t>11 Mar</w:t>
            </w:r>
          </w:p>
        </w:tc>
      </w:tr>
      <w:tr w:rsidR="00DB3C2E" w14:paraId="023664E6" w14:textId="77777777" w:rsidTr="00046602">
        <w:tc>
          <w:tcPr>
            <w:tcW w:w="0" w:type="auto"/>
          </w:tcPr>
          <w:p w14:paraId="15029F57" w14:textId="77777777" w:rsidR="00DB3C2E" w:rsidRDefault="00DB3C2E" w:rsidP="00046602">
            <w:r>
              <w:t>Table basse</w:t>
            </w:r>
          </w:p>
        </w:tc>
        <w:tc>
          <w:tcPr>
            <w:tcW w:w="0" w:type="auto"/>
          </w:tcPr>
          <w:p w14:paraId="20A7980F" w14:textId="77777777" w:rsidR="00DB3C2E" w:rsidRPr="00882614" w:rsidRDefault="00DB3C2E" w:rsidP="00046602">
            <w:r w:rsidRPr="00882614">
              <w:t>Devant le canapé, il y a une table basse à trois pieds grise</w:t>
            </w:r>
          </w:p>
        </w:tc>
        <w:tc>
          <w:tcPr>
            <w:tcW w:w="0" w:type="auto"/>
          </w:tcPr>
          <w:p w14:paraId="58814DEA" w14:textId="77777777" w:rsidR="00DB3C2E" w:rsidRDefault="00DB3C2E" w:rsidP="00046602">
            <w:r>
              <w:t>OK</w:t>
            </w:r>
          </w:p>
          <w:p w14:paraId="7396FB5F" w14:textId="77777777" w:rsidR="00DB3C2E" w:rsidRDefault="00DB3C2E" w:rsidP="00046602">
            <w:r>
              <w:t>11 Mar</w:t>
            </w:r>
          </w:p>
        </w:tc>
      </w:tr>
      <w:tr w:rsidR="00DB3C2E" w14:paraId="7E9A8F21" w14:textId="77777777" w:rsidTr="00046602">
        <w:tc>
          <w:tcPr>
            <w:tcW w:w="0" w:type="auto"/>
          </w:tcPr>
          <w:p w14:paraId="7BC988EB" w14:textId="77777777" w:rsidR="00DB3C2E" w:rsidRDefault="00DB3C2E" w:rsidP="00046602">
            <w:r>
              <w:t>Tapis</w:t>
            </w:r>
          </w:p>
        </w:tc>
        <w:tc>
          <w:tcPr>
            <w:tcW w:w="0" w:type="auto"/>
          </w:tcPr>
          <w:p w14:paraId="7D969682" w14:textId="77777777" w:rsidR="00DB3C2E" w:rsidRPr="00882614" w:rsidRDefault="00DB3C2E" w:rsidP="00046602">
            <w:r w:rsidRPr="00882614">
              <w:t>Au milieu de la pièce sur le sol, il y a un tapis rectangle.</w:t>
            </w:r>
          </w:p>
        </w:tc>
        <w:tc>
          <w:tcPr>
            <w:tcW w:w="0" w:type="auto"/>
          </w:tcPr>
          <w:p w14:paraId="1518E2CE" w14:textId="77777777" w:rsidR="00DB3C2E" w:rsidRDefault="00DB3C2E" w:rsidP="00046602">
            <w:r>
              <w:t>OK</w:t>
            </w:r>
          </w:p>
          <w:p w14:paraId="76C1A9C3" w14:textId="77777777" w:rsidR="00DB3C2E" w:rsidRDefault="00DB3C2E" w:rsidP="00046602">
            <w:r>
              <w:t>11 Mar</w:t>
            </w:r>
          </w:p>
        </w:tc>
      </w:tr>
      <w:tr w:rsidR="00DB3C2E" w14:paraId="10D8A703" w14:textId="77777777" w:rsidTr="00046602">
        <w:tc>
          <w:tcPr>
            <w:tcW w:w="0" w:type="auto"/>
          </w:tcPr>
          <w:p w14:paraId="0A71D768" w14:textId="77777777" w:rsidR="00DB3C2E" w:rsidRDefault="00DB3C2E" w:rsidP="00046602">
            <w:r>
              <w:t>Parquet</w:t>
            </w:r>
          </w:p>
        </w:tc>
        <w:tc>
          <w:tcPr>
            <w:tcW w:w="0" w:type="auto"/>
          </w:tcPr>
          <w:p w14:paraId="4C617258" w14:textId="77777777" w:rsidR="00DB3C2E" w:rsidRPr="00882614" w:rsidRDefault="00DB3C2E" w:rsidP="00046602">
            <w:r w:rsidRPr="00882614">
              <w:t>Dans le salon, le sol est en parquet</w:t>
            </w:r>
          </w:p>
        </w:tc>
        <w:tc>
          <w:tcPr>
            <w:tcW w:w="0" w:type="auto"/>
          </w:tcPr>
          <w:p w14:paraId="516C7156" w14:textId="77777777" w:rsidR="00DB3C2E" w:rsidRDefault="00DB3C2E" w:rsidP="00046602">
            <w:r>
              <w:t>OK</w:t>
            </w:r>
          </w:p>
          <w:p w14:paraId="4844C223" w14:textId="77777777" w:rsidR="00DB3C2E" w:rsidRDefault="00DB3C2E" w:rsidP="00046602">
            <w:r>
              <w:t>11 Mar</w:t>
            </w:r>
          </w:p>
        </w:tc>
      </w:tr>
      <w:tr w:rsidR="00DB3C2E" w14:paraId="610D43EC" w14:textId="77777777" w:rsidTr="00046602">
        <w:tc>
          <w:tcPr>
            <w:tcW w:w="0" w:type="auto"/>
          </w:tcPr>
          <w:p w14:paraId="628BDFF3" w14:textId="77777777" w:rsidR="00DB3C2E" w:rsidRDefault="00DB3C2E" w:rsidP="00046602">
            <w:r>
              <w:t>Mur</w:t>
            </w:r>
          </w:p>
        </w:tc>
        <w:tc>
          <w:tcPr>
            <w:tcW w:w="0" w:type="auto"/>
          </w:tcPr>
          <w:p w14:paraId="2B1B6085" w14:textId="77777777" w:rsidR="00DB3C2E" w:rsidRPr="00882614" w:rsidRDefault="00DB3C2E" w:rsidP="00046602">
            <w:r w:rsidRPr="00882614">
              <w:t>Dans le salon, les murs sont en briques</w:t>
            </w:r>
          </w:p>
        </w:tc>
        <w:tc>
          <w:tcPr>
            <w:tcW w:w="0" w:type="auto"/>
          </w:tcPr>
          <w:p w14:paraId="54528FBA" w14:textId="77777777" w:rsidR="00DB3C2E" w:rsidRDefault="00DB3C2E" w:rsidP="00046602">
            <w:r>
              <w:t>OK</w:t>
            </w:r>
          </w:p>
          <w:p w14:paraId="7E60C25C" w14:textId="77777777" w:rsidR="00DB3C2E" w:rsidRDefault="00DB3C2E" w:rsidP="00046602">
            <w:r>
              <w:t>11 Mar</w:t>
            </w:r>
          </w:p>
        </w:tc>
      </w:tr>
      <w:tr w:rsidR="00DB3C2E" w14:paraId="3346F320" w14:textId="77777777" w:rsidTr="00046602">
        <w:tc>
          <w:tcPr>
            <w:tcW w:w="0" w:type="auto"/>
          </w:tcPr>
          <w:p w14:paraId="54F3A25A" w14:textId="77777777" w:rsidR="00DB3C2E" w:rsidRDefault="00DB3C2E" w:rsidP="00046602">
            <w:r>
              <w:t>Lustre</w:t>
            </w:r>
          </w:p>
        </w:tc>
        <w:tc>
          <w:tcPr>
            <w:tcW w:w="0" w:type="auto"/>
          </w:tcPr>
          <w:p w14:paraId="21A84CEF" w14:textId="77777777" w:rsidR="00DB3C2E" w:rsidRPr="00882614" w:rsidRDefault="00DB3C2E" w:rsidP="00046602">
            <w:r w:rsidRPr="00882614">
              <w:t>Sur le plafond, au milieu il y a un lustre.</w:t>
            </w:r>
          </w:p>
        </w:tc>
        <w:tc>
          <w:tcPr>
            <w:tcW w:w="0" w:type="auto"/>
          </w:tcPr>
          <w:p w14:paraId="509C386D" w14:textId="77777777" w:rsidR="00DB3C2E" w:rsidRDefault="00DB3C2E" w:rsidP="00046602">
            <w:r>
              <w:t>OK</w:t>
            </w:r>
          </w:p>
          <w:p w14:paraId="142D9201" w14:textId="77777777" w:rsidR="00DB3C2E" w:rsidRDefault="00DB3C2E" w:rsidP="00046602">
            <w:r>
              <w:t>11 Mar</w:t>
            </w:r>
          </w:p>
        </w:tc>
      </w:tr>
      <w:tr w:rsidR="00DB3C2E" w14:paraId="09EE17F7" w14:textId="77777777" w:rsidTr="00046602">
        <w:tc>
          <w:tcPr>
            <w:tcW w:w="0" w:type="auto"/>
          </w:tcPr>
          <w:p w14:paraId="43E9E665" w14:textId="77777777" w:rsidR="00DB3C2E" w:rsidRDefault="00DB3C2E" w:rsidP="00046602">
            <w:r>
              <w:t>Etage et emplacement</w:t>
            </w:r>
          </w:p>
        </w:tc>
        <w:tc>
          <w:tcPr>
            <w:tcW w:w="0" w:type="auto"/>
          </w:tcPr>
          <w:p w14:paraId="7F388D60" w14:textId="77777777" w:rsidR="00DB3C2E" w:rsidRPr="00882614" w:rsidRDefault="00DB3C2E" w:rsidP="00046602">
            <w:r w:rsidRPr="00882614">
              <w:t>Dans l'immeuble, le salon est dans les 3 appartements à l'ouest du 2ème étage</w:t>
            </w:r>
          </w:p>
        </w:tc>
        <w:tc>
          <w:tcPr>
            <w:tcW w:w="0" w:type="auto"/>
          </w:tcPr>
          <w:p w14:paraId="3794902A" w14:textId="77777777" w:rsidR="00DB3C2E" w:rsidRDefault="00DB3C2E" w:rsidP="00046602">
            <w:r>
              <w:t>OK</w:t>
            </w:r>
          </w:p>
          <w:p w14:paraId="596B7180" w14:textId="77777777" w:rsidR="00DB3C2E" w:rsidRDefault="00DB3C2E" w:rsidP="00046602">
            <w:r>
              <w:t>11 Mar</w:t>
            </w:r>
          </w:p>
        </w:tc>
      </w:tr>
    </w:tbl>
    <w:p w14:paraId="0E1A17C1" w14:textId="77777777" w:rsidR="00DB3C2E" w:rsidRDefault="00DB3C2E" w:rsidP="00DB3C2E">
      <w:pPr>
        <w:pStyle w:val="Heading4"/>
      </w:pPr>
      <w:r>
        <w:t>Studio</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791"/>
        <w:gridCol w:w="6752"/>
        <w:gridCol w:w="517"/>
      </w:tblGrid>
      <w:tr w:rsidR="00DB3C2E" w14:paraId="53731339" w14:textId="77777777" w:rsidTr="00046602">
        <w:tc>
          <w:tcPr>
            <w:tcW w:w="0" w:type="auto"/>
          </w:tcPr>
          <w:p w14:paraId="1A0E035C" w14:textId="77777777" w:rsidR="00DB3C2E" w:rsidRDefault="00DB3C2E" w:rsidP="00046602">
            <w:proofErr w:type="gramStart"/>
            <w:r>
              <w:t>dimensions</w:t>
            </w:r>
            <w:proofErr w:type="gramEnd"/>
          </w:p>
        </w:tc>
        <w:tc>
          <w:tcPr>
            <w:tcW w:w="0" w:type="auto"/>
          </w:tcPr>
          <w:p w14:paraId="26A39566" w14:textId="77777777" w:rsidR="00DB3C2E" w:rsidRPr="00882614" w:rsidRDefault="00DB3C2E" w:rsidP="00046602">
            <w:r w:rsidRPr="00882614">
              <w:t>Quand je mesure la pièce elle fait exactement 1000x800cm</w:t>
            </w:r>
          </w:p>
        </w:tc>
        <w:tc>
          <w:tcPr>
            <w:tcW w:w="0" w:type="auto"/>
          </w:tcPr>
          <w:p w14:paraId="6CA72DA3" w14:textId="77777777" w:rsidR="00DB3C2E" w:rsidRDefault="00DB3C2E" w:rsidP="00046602">
            <w:r>
              <w:t>OK</w:t>
            </w:r>
          </w:p>
          <w:p w14:paraId="648EC045" w14:textId="77777777" w:rsidR="00DB3C2E" w:rsidRDefault="00DB3C2E" w:rsidP="00046602">
            <w:r>
              <w:t>11 Mar</w:t>
            </w:r>
          </w:p>
        </w:tc>
      </w:tr>
      <w:tr w:rsidR="00DB3C2E" w14:paraId="360ADB26" w14:textId="77777777" w:rsidTr="00046602">
        <w:tc>
          <w:tcPr>
            <w:tcW w:w="0" w:type="auto"/>
          </w:tcPr>
          <w:p w14:paraId="00B54ABA" w14:textId="77777777" w:rsidR="00DB3C2E" w:rsidRDefault="00DB3C2E" w:rsidP="00046602">
            <w:r>
              <w:t>Mur</w:t>
            </w:r>
          </w:p>
        </w:tc>
        <w:tc>
          <w:tcPr>
            <w:tcW w:w="0" w:type="auto"/>
          </w:tcPr>
          <w:p w14:paraId="46006CF4" w14:textId="77777777" w:rsidR="00DB3C2E" w:rsidRPr="00882614" w:rsidRDefault="00DB3C2E" w:rsidP="00046602">
            <w:r w:rsidRPr="00882614">
              <w:t xml:space="preserve">Quand je regarde les murs de la pièce, ils sont tous en </w:t>
            </w:r>
            <w:proofErr w:type="spellStart"/>
            <w:r w:rsidRPr="00882614">
              <w:t>crepi</w:t>
            </w:r>
            <w:proofErr w:type="spellEnd"/>
          </w:p>
        </w:tc>
        <w:tc>
          <w:tcPr>
            <w:tcW w:w="0" w:type="auto"/>
          </w:tcPr>
          <w:p w14:paraId="1960AD01" w14:textId="77777777" w:rsidR="00DB3C2E" w:rsidRDefault="00DB3C2E" w:rsidP="00046602">
            <w:r>
              <w:t>OK</w:t>
            </w:r>
          </w:p>
          <w:p w14:paraId="2CD9AE92" w14:textId="77777777" w:rsidR="00DB3C2E" w:rsidRDefault="00DB3C2E" w:rsidP="00046602">
            <w:r>
              <w:t>11 Mar</w:t>
            </w:r>
          </w:p>
        </w:tc>
      </w:tr>
      <w:tr w:rsidR="00DB3C2E" w14:paraId="44786670" w14:textId="77777777" w:rsidTr="00046602">
        <w:tc>
          <w:tcPr>
            <w:tcW w:w="0" w:type="auto"/>
          </w:tcPr>
          <w:p w14:paraId="59861EEA" w14:textId="77777777" w:rsidR="00DB3C2E" w:rsidRDefault="00DB3C2E" w:rsidP="00046602">
            <w:r>
              <w:t>Table</w:t>
            </w:r>
          </w:p>
        </w:tc>
        <w:tc>
          <w:tcPr>
            <w:tcW w:w="0" w:type="auto"/>
          </w:tcPr>
          <w:p w14:paraId="095CD63F" w14:textId="77777777" w:rsidR="00DB3C2E" w:rsidRPr="00882614" w:rsidRDefault="00DB3C2E" w:rsidP="00046602">
            <w:r w:rsidRPr="00882614">
              <w:t>Quand je rentre dans la pièce, au milieu, il y a une table en bois de 200x200x100</w:t>
            </w:r>
          </w:p>
        </w:tc>
        <w:tc>
          <w:tcPr>
            <w:tcW w:w="0" w:type="auto"/>
          </w:tcPr>
          <w:p w14:paraId="4993DD31" w14:textId="77777777" w:rsidR="00DB3C2E" w:rsidRDefault="00DB3C2E" w:rsidP="00046602">
            <w:r>
              <w:t>OK</w:t>
            </w:r>
          </w:p>
          <w:p w14:paraId="48998461" w14:textId="77777777" w:rsidR="00DB3C2E" w:rsidRDefault="00DB3C2E" w:rsidP="00046602">
            <w:r>
              <w:lastRenderedPageBreak/>
              <w:t>11 Mar</w:t>
            </w:r>
          </w:p>
        </w:tc>
      </w:tr>
      <w:tr w:rsidR="00DB3C2E" w14:paraId="5E32D657" w14:textId="77777777" w:rsidTr="00046602">
        <w:tc>
          <w:tcPr>
            <w:tcW w:w="0" w:type="auto"/>
          </w:tcPr>
          <w:p w14:paraId="59FEB16D" w14:textId="77777777" w:rsidR="00DB3C2E" w:rsidRDefault="00DB3C2E" w:rsidP="00046602">
            <w:r>
              <w:lastRenderedPageBreak/>
              <w:t>Chaise</w:t>
            </w:r>
          </w:p>
        </w:tc>
        <w:tc>
          <w:tcPr>
            <w:tcW w:w="0" w:type="auto"/>
          </w:tcPr>
          <w:p w14:paraId="1AE97B2A" w14:textId="77777777" w:rsidR="00DB3C2E" w:rsidRPr="00882614" w:rsidRDefault="00DB3C2E" w:rsidP="00046602">
            <w:r w:rsidRPr="00882614">
              <w:t>Tout autour de la table, je vois 4 chaises en bois</w:t>
            </w:r>
          </w:p>
        </w:tc>
        <w:tc>
          <w:tcPr>
            <w:tcW w:w="0" w:type="auto"/>
          </w:tcPr>
          <w:p w14:paraId="0A26C890" w14:textId="77777777" w:rsidR="00DB3C2E" w:rsidRDefault="00DB3C2E" w:rsidP="00046602">
            <w:r>
              <w:t>OK</w:t>
            </w:r>
          </w:p>
          <w:p w14:paraId="0CE8E8AC" w14:textId="77777777" w:rsidR="00DB3C2E" w:rsidRDefault="00DB3C2E" w:rsidP="00046602">
            <w:r>
              <w:t>11 Mar</w:t>
            </w:r>
          </w:p>
        </w:tc>
      </w:tr>
      <w:tr w:rsidR="00DB3C2E" w14:paraId="10A5444D" w14:textId="77777777" w:rsidTr="00046602">
        <w:tc>
          <w:tcPr>
            <w:tcW w:w="0" w:type="auto"/>
          </w:tcPr>
          <w:p w14:paraId="5F55A8DC" w14:textId="77777777" w:rsidR="00DB3C2E" w:rsidRDefault="00DB3C2E" w:rsidP="00046602">
            <w:r>
              <w:t>Cactus</w:t>
            </w:r>
          </w:p>
        </w:tc>
        <w:tc>
          <w:tcPr>
            <w:tcW w:w="0" w:type="auto"/>
          </w:tcPr>
          <w:p w14:paraId="743BF748" w14:textId="77777777" w:rsidR="00DB3C2E" w:rsidRPr="00882614" w:rsidRDefault="00DB3C2E" w:rsidP="00046602">
            <w:r w:rsidRPr="00882614">
              <w:t>Au milieu de la table, je vois deux cactus de 5x5x15cm</w:t>
            </w:r>
          </w:p>
        </w:tc>
        <w:tc>
          <w:tcPr>
            <w:tcW w:w="0" w:type="auto"/>
          </w:tcPr>
          <w:p w14:paraId="3B8A6C8F" w14:textId="77777777" w:rsidR="00DB3C2E" w:rsidRDefault="00DB3C2E" w:rsidP="00046602">
            <w:r>
              <w:t>OK</w:t>
            </w:r>
          </w:p>
          <w:p w14:paraId="487376E6" w14:textId="77777777" w:rsidR="00DB3C2E" w:rsidRDefault="00DB3C2E" w:rsidP="00046602">
            <w:r>
              <w:t>11 Mar</w:t>
            </w:r>
          </w:p>
        </w:tc>
      </w:tr>
      <w:tr w:rsidR="00DB3C2E" w14:paraId="582FEC68" w14:textId="77777777" w:rsidTr="00046602">
        <w:tc>
          <w:tcPr>
            <w:tcW w:w="0" w:type="auto"/>
          </w:tcPr>
          <w:p w14:paraId="2F3A0348" w14:textId="77777777" w:rsidR="00DB3C2E" w:rsidRDefault="00DB3C2E" w:rsidP="00046602">
            <w:r>
              <w:t>Lit</w:t>
            </w:r>
          </w:p>
        </w:tc>
        <w:tc>
          <w:tcPr>
            <w:tcW w:w="0" w:type="auto"/>
          </w:tcPr>
          <w:p w14:paraId="5F9CBBAB" w14:textId="77777777" w:rsidR="00DB3C2E" w:rsidRPr="00882614" w:rsidRDefault="00DB3C2E" w:rsidP="00046602">
            <w:r w:rsidRPr="00882614">
              <w:t>Dans le coin inferieur droit de la pièce il y a un lit de 220x150x70</w:t>
            </w:r>
          </w:p>
        </w:tc>
        <w:tc>
          <w:tcPr>
            <w:tcW w:w="0" w:type="auto"/>
          </w:tcPr>
          <w:p w14:paraId="1AD87926" w14:textId="77777777" w:rsidR="00DB3C2E" w:rsidRDefault="00DB3C2E" w:rsidP="00046602">
            <w:r>
              <w:t>OK</w:t>
            </w:r>
          </w:p>
          <w:p w14:paraId="7DAC5B1A" w14:textId="77777777" w:rsidR="00DB3C2E" w:rsidRDefault="00DB3C2E" w:rsidP="00046602">
            <w:r>
              <w:t>11 Mar</w:t>
            </w:r>
          </w:p>
        </w:tc>
      </w:tr>
      <w:tr w:rsidR="00DB3C2E" w14:paraId="12EF727F" w14:textId="77777777" w:rsidTr="00046602">
        <w:tc>
          <w:tcPr>
            <w:tcW w:w="0" w:type="auto"/>
          </w:tcPr>
          <w:p w14:paraId="418D2447" w14:textId="77777777" w:rsidR="00DB3C2E" w:rsidRDefault="00DB3C2E" w:rsidP="00046602">
            <w:r>
              <w:t>Salle de bain</w:t>
            </w:r>
          </w:p>
        </w:tc>
        <w:tc>
          <w:tcPr>
            <w:tcW w:w="0" w:type="auto"/>
          </w:tcPr>
          <w:p w14:paraId="5EB5911B" w14:textId="77777777" w:rsidR="00DB3C2E" w:rsidRPr="00882614" w:rsidRDefault="00DB3C2E" w:rsidP="00046602">
            <w:r w:rsidRPr="00882614">
              <w:t>Au fond à gauche, quand je rentre dans la pièce, je vois une salle de bain de 200x300 et une porte au mur Sud</w:t>
            </w:r>
          </w:p>
        </w:tc>
        <w:tc>
          <w:tcPr>
            <w:tcW w:w="0" w:type="auto"/>
          </w:tcPr>
          <w:p w14:paraId="768CA66D" w14:textId="77777777" w:rsidR="00DB3C2E" w:rsidRDefault="00DB3C2E" w:rsidP="00046602">
            <w:r>
              <w:t>OK</w:t>
            </w:r>
          </w:p>
          <w:p w14:paraId="0CD999D7" w14:textId="77777777" w:rsidR="00DB3C2E" w:rsidRDefault="00DB3C2E" w:rsidP="00046602">
            <w:r>
              <w:t>11 Mar</w:t>
            </w:r>
          </w:p>
        </w:tc>
      </w:tr>
      <w:tr w:rsidR="00DB3C2E" w14:paraId="56B04889" w14:textId="77777777" w:rsidTr="00046602">
        <w:tc>
          <w:tcPr>
            <w:tcW w:w="0" w:type="auto"/>
          </w:tcPr>
          <w:p w14:paraId="07083E1E" w14:textId="77777777" w:rsidR="00DB3C2E" w:rsidRDefault="00DB3C2E" w:rsidP="00046602">
            <w:r>
              <w:t>Toilette</w:t>
            </w:r>
          </w:p>
        </w:tc>
        <w:tc>
          <w:tcPr>
            <w:tcW w:w="0" w:type="auto"/>
          </w:tcPr>
          <w:p w14:paraId="6243BF6A" w14:textId="77777777" w:rsidR="00DB3C2E" w:rsidRPr="00882614" w:rsidRDefault="00DB3C2E" w:rsidP="00046602">
            <w:r w:rsidRPr="00882614">
              <w:t>Dans le coin inferieur droit, quand je rentre dans la salle de bain, je vois des toilettes de 70x40x40 et dans le coin supérieur gauche il y a un lavabo</w:t>
            </w:r>
          </w:p>
        </w:tc>
        <w:tc>
          <w:tcPr>
            <w:tcW w:w="0" w:type="auto"/>
          </w:tcPr>
          <w:p w14:paraId="5C134064" w14:textId="77777777" w:rsidR="00DB3C2E" w:rsidRDefault="00DB3C2E" w:rsidP="00046602">
            <w:r>
              <w:t>OK</w:t>
            </w:r>
          </w:p>
          <w:p w14:paraId="699A11F8" w14:textId="77777777" w:rsidR="00DB3C2E" w:rsidRDefault="00DB3C2E" w:rsidP="00046602">
            <w:r>
              <w:t>11 Mar</w:t>
            </w:r>
          </w:p>
        </w:tc>
      </w:tr>
      <w:tr w:rsidR="00DB3C2E" w14:paraId="09AF19CD" w14:textId="77777777" w:rsidTr="00046602">
        <w:tc>
          <w:tcPr>
            <w:tcW w:w="0" w:type="auto"/>
          </w:tcPr>
          <w:p w14:paraId="43DB89C2" w14:textId="77777777" w:rsidR="00DB3C2E" w:rsidRDefault="00DB3C2E" w:rsidP="00046602">
            <w:r>
              <w:t>Four</w:t>
            </w:r>
          </w:p>
        </w:tc>
        <w:tc>
          <w:tcPr>
            <w:tcW w:w="0" w:type="auto"/>
          </w:tcPr>
          <w:p w14:paraId="5840B715" w14:textId="77777777" w:rsidR="00DB3C2E" w:rsidRPr="00882614" w:rsidRDefault="00DB3C2E" w:rsidP="00046602">
            <w:r w:rsidRPr="00882614">
              <w:t>Si je longe le mur à droite de la porte dans le coin il y a un four de 1m/1m</w:t>
            </w:r>
          </w:p>
        </w:tc>
        <w:tc>
          <w:tcPr>
            <w:tcW w:w="0" w:type="auto"/>
          </w:tcPr>
          <w:p w14:paraId="45BC9824" w14:textId="77777777" w:rsidR="00DB3C2E" w:rsidRDefault="00DB3C2E" w:rsidP="00046602">
            <w:r>
              <w:t>OK</w:t>
            </w:r>
          </w:p>
          <w:p w14:paraId="6F256C0D" w14:textId="77777777" w:rsidR="00DB3C2E" w:rsidRDefault="00DB3C2E" w:rsidP="00046602">
            <w:r>
              <w:t>11 Mar</w:t>
            </w:r>
          </w:p>
        </w:tc>
      </w:tr>
      <w:tr w:rsidR="00DB3C2E" w14:paraId="5314761D" w14:textId="77777777" w:rsidTr="00046602">
        <w:tc>
          <w:tcPr>
            <w:tcW w:w="0" w:type="auto"/>
          </w:tcPr>
          <w:p w14:paraId="1D7D7051" w14:textId="77777777" w:rsidR="00DB3C2E" w:rsidRDefault="00DB3C2E" w:rsidP="00046602">
            <w:r>
              <w:t>Lavabo et poubelle</w:t>
            </w:r>
          </w:p>
        </w:tc>
        <w:tc>
          <w:tcPr>
            <w:tcW w:w="0" w:type="auto"/>
          </w:tcPr>
          <w:p w14:paraId="704A98A8" w14:textId="77777777" w:rsidR="00DB3C2E" w:rsidRPr="00882614" w:rsidRDefault="00DB3C2E" w:rsidP="00046602">
            <w:r w:rsidRPr="00882614">
              <w:t>A droite du four il y a un lavabo avec une poubelle en dessous</w:t>
            </w:r>
          </w:p>
        </w:tc>
        <w:tc>
          <w:tcPr>
            <w:tcW w:w="0" w:type="auto"/>
          </w:tcPr>
          <w:p w14:paraId="78CF5EF0" w14:textId="77777777" w:rsidR="00DB3C2E" w:rsidRDefault="00DB3C2E" w:rsidP="00046602">
            <w:r>
              <w:t>OK</w:t>
            </w:r>
          </w:p>
          <w:p w14:paraId="467A0B68" w14:textId="77777777" w:rsidR="00DB3C2E" w:rsidRDefault="00DB3C2E" w:rsidP="00046602">
            <w:r>
              <w:t>11 Mar</w:t>
            </w:r>
          </w:p>
        </w:tc>
      </w:tr>
      <w:tr w:rsidR="00DB3C2E" w14:paraId="1F8744DA" w14:textId="77777777" w:rsidTr="00046602">
        <w:tc>
          <w:tcPr>
            <w:tcW w:w="0" w:type="auto"/>
          </w:tcPr>
          <w:p w14:paraId="53040E80" w14:textId="77777777" w:rsidR="00DB3C2E" w:rsidRDefault="00DB3C2E" w:rsidP="00046602">
            <w:r>
              <w:t xml:space="preserve">Lave </w:t>
            </w:r>
            <w:proofErr w:type="spellStart"/>
            <w:r>
              <w:t>vaiselle</w:t>
            </w:r>
            <w:proofErr w:type="spellEnd"/>
          </w:p>
        </w:tc>
        <w:tc>
          <w:tcPr>
            <w:tcW w:w="0" w:type="auto"/>
          </w:tcPr>
          <w:p w14:paraId="5DAD27C7" w14:textId="77777777" w:rsidR="00DB3C2E" w:rsidRPr="00882614" w:rsidRDefault="00DB3C2E" w:rsidP="00046602">
            <w:r w:rsidRPr="00882614">
              <w:t xml:space="preserve">A </w:t>
            </w:r>
            <w:proofErr w:type="spellStart"/>
            <w:r w:rsidRPr="00882614">
              <w:t>coté</w:t>
            </w:r>
            <w:proofErr w:type="spellEnd"/>
            <w:r w:rsidRPr="00882614">
              <w:t xml:space="preserve"> du lavabo il y a un </w:t>
            </w:r>
            <w:proofErr w:type="spellStart"/>
            <w:r w:rsidRPr="00882614">
              <w:t>lave vaisselle</w:t>
            </w:r>
            <w:proofErr w:type="spellEnd"/>
            <w:r w:rsidRPr="00882614">
              <w:t xml:space="preserve"> de 70x70x85cm</w:t>
            </w:r>
          </w:p>
        </w:tc>
        <w:tc>
          <w:tcPr>
            <w:tcW w:w="0" w:type="auto"/>
          </w:tcPr>
          <w:p w14:paraId="56DBF0FB" w14:textId="77777777" w:rsidR="00DB3C2E" w:rsidRDefault="00DB3C2E" w:rsidP="00046602">
            <w:r>
              <w:t>OK</w:t>
            </w:r>
          </w:p>
          <w:p w14:paraId="4EB8B868" w14:textId="77777777" w:rsidR="00DB3C2E" w:rsidRDefault="00DB3C2E" w:rsidP="00046602">
            <w:r>
              <w:t>11 Mar</w:t>
            </w:r>
          </w:p>
        </w:tc>
      </w:tr>
      <w:tr w:rsidR="00DB3C2E" w14:paraId="7C7C5BAA" w14:textId="77777777" w:rsidTr="00046602">
        <w:tc>
          <w:tcPr>
            <w:tcW w:w="0" w:type="auto"/>
          </w:tcPr>
          <w:p w14:paraId="23691538" w14:textId="77777777" w:rsidR="00DB3C2E" w:rsidRDefault="00DB3C2E" w:rsidP="00046602">
            <w:r>
              <w:t>Fenêtre</w:t>
            </w:r>
          </w:p>
        </w:tc>
        <w:tc>
          <w:tcPr>
            <w:tcW w:w="0" w:type="auto"/>
          </w:tcPr>
          <w:p w14:paraId="115FDDC3" w14:textId="77777777" w:rsidR="00DB3C2E" w:rsidRPr="00882614" w:rsidRDefault="00DB3C2E" w:rsidP="00046602">
            <w:r w:rsidRPr="00882614">
              <w:t xml:space="preserve">Sur chaque mur </w:t>
            </w:r>
            <w:proofErr w:type="spellStart"/>
            <w:r w:rsidRPr="00882614">
              <w:t>exterieur</w:t>
            </w:r>
            <w:proofErr w:type="spellEnd"/>
            <w:r w:rsidRPr="00882614">
              <w:t>, au milieu il y a 1 fenêtre 200x100cm</w:t>
            </w:r>
          </w:p>
        </w:tc>
        <w:tc>
          <w:tcPr>
            <w:tcW w:w="0" w:type="auto"/>
          </w:tcPr>
          <w:p w14:paraId="25CB4235" w14:textId="77777777" w:rsidR="00DB3C2E" w:rsidRDefault="00DB3C2E" w:rsidP="00046602">
            <w:r>
              <w:t>OK</w:t>
            </w:r>
          </w:p>
          <w:p w14:paraId="01B79FDC" w14:textId="77777777" w:rsidR="00DB3C2E" w:rsidRDefault="00DB3C2E" w:rsidP="00046602">
            <w:r>
              <w:t>11 Mar</w:t>
            </w:r>
          </w:p>
        </w:tc>
      </w:tr>
      <w:tr w:rsidR="00DB3C2E" w14:paraId="30E83947" w14:textId="77777777" w:rsidTr="00046602">
        <w:tc>
          <w:tcPr>
            <w:tcW w:w="0" w:type="auto"/>
          </w:tcPr>
          <w:p w14:paraId="49D5710F" w14:textId="77777777" w:rsidR="00DB3C2E" w:rsidRDefault="00DB3C2E" w:rsidP="00046602">
            <w:r>
              <w:t>Etage et emplacement</w:t>
            </w:r>
          </w:p>
        </w:tc>
        <w:tc>
          <w:tcPr>
            <w:tcW w:w="0" w:type="auto"/>
          </w:tcPr>
          <w:p w14:paraId="1C5F3760" w14:textId="77777777" w:rsidR="00DB3C2E" w:rsidRPr="00882614" w:rsidRDefault="00DB3C2E" w:rsidP="00046602">
            <w:r w:rsidRPr="00882614">
              <w:t>Dans l'immeuble, il y a trois studios comme ceci à l'est du 2ème étage (image partie jaune).</w:t>
            </w:r>
          </w:p>
        </w:tc>
        <w:tc>
          <w:tcPr>
            <w:tcW w:w="0" w:type="auto"/>
          </w:tcPr>
          <w:p w14:paraId="0BDC1912" w14:textId="77777777" w:rsidR="00DB3C2E" w:rsidRDefault="00DB3C2E" w:rsidP="00046602">
            <w:r>
              <w:t>OK</w:t>
            </w:r>
          </w:p>
          <w:p w14:paraId="15BA8E0D" w14:textId="77777777" w:rsidR="00DB3C2E" w:rsidRDefault="00DB3C2E" w:rsidP="00046602">
            <w:r>
              <w:t>11 Mar</w:t>
            </w:r>
          </w:p>
        </w:tc>
      </w:tr>
      <w:tr w:rsidR="00DB3C2E" w14:paraId="06A6F2DF" w14:textId="77777777" w:rsidTr="00046602">
        <w:tc>
          <w:tcPr>
            <w:tcW w:w="0" w:type="auto"/>
          </w:tcPr>
          <w:p w14:paraId="57EA273E" w14:textId="77777777" w:rsidR="00DB3C2E" w:rsidRDefault="00DB3C2E" w:rsidP="00046602">
            <w:r>
              <w:t>Porte</w:t>
            </w:r>
          </w:p>
        </w:tc>
        <w:tc>
          <w:tcPr>
            <w:tcW w:w="0" w:type="auto"/>
          </w:tcPr>
          <w:p w14:paraId="4CF0562E" w14:textId="77777777" w:rsidR="00DB3C2E" w:rsidRPr="00882614" w:rsidRDefault="00DB3C2E" w:rsidP="00046602">
            <w:r w:rsidRPr="00882614">
              <w:t xml:space="preserve">La porte de l'appartement se trouve </w:t>
            </w:r>
            <w:proofErr w:type="spellStart"/>
            <w:proofErr w:type="gramStart"/>
            <w:r w:rsidRPr="00882614">
              <w:t>a</w:t>
            </w:r>
            <w:proofErr w:type="spellEnd"/>
            <w:proofErr w:type="gramEnd"/>
            <w:r w:rsidRPr="00882614">
              <w:t xml:space="preserve"> l'ouest</w:t>
            </w:r>
          </w:p>
        </w:tc>
        <w:tc>
          <w:tcPr>
            <w:tcW w:w="0" w:type="auto"/>
          </w:tcPr>
          <w:p w14:paraId="3B2708B0" w14:textId="77777777" w:rsidR="00DB3C2E" w:rsidRDefault="00DB3C2E" w:rsidP="00046602">
            <w:r>
              <w:t>OK</w:t>
            </w:r>
          </w:p>
          <w:p w14:paraId="638529F1" w14:textId="77777777" w:rsidR="00DB3C2E" w:rsidRDefault="00DB3C2E" w:rsidP="00046602">
            <w:r>
              <w:t>11 Mar</w:t>
            </w:r>
          </w:p>
        </w:tc>
      </w:tr>
    </w:tbl>
    <w:p w14:paraId="4DC01334" w14:textId="77777777" w:rsidR="00DB3C2E" w:rsidRDefault="00DB3C2E" w:rsidP="00DB3C2E">
      <w:pPr>
        <w:pStyle w:val="Heading4"/>
      </w:pPr>
      <w:r>
        <w:t>Appartement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427"/>
        <w:gridCol w:w="7179"/>
        <w:gridCol w:w="454"/>
      </w:tblGrid>
      <w:tr w:rsidR="00DB3C2E" w14:paraId="5174FC59" w14:textId="77777777" w:rsidTr="00046602">
        <w:tc>
          <w:tcPr>
            <w:tcW w:w="0" w:type="auto"/>
          </w:tcPr>
          <w:p w14:paraId="5CAD8296" w14:textId="77777777" w:rsidR="00DB3C2E" w:rsidRDefault="00DB3C2E" w:rsidP="00046602">
            <w:proofErr w:type="gramStart"/>
            <w:r>
              <w:t>pc</w:t>
            </w:r>
            <w:proofErr w:type="gramEnd"/>
            <w:r>
              <w:t xml:space="preserve"> et fenêtre</w:t>
            </w:r>
          </w:p>
        </w:tc>
        <w:tc>
          <w:tcPr>
            <w:tcW w:w="0" w:type="auto"/>
          </w:tcPr>
          <w:p w14:paraId="0777A663" w14:textId="77777777" w:rsidR="00DB3C2E" w:rsidRPr="00882614" w:rsidRDefault="00DB3C2E" w:rsidP="00046602">
            <w:r w:rsidRPr="00882614">
              <w:t xml:space="preserve">Dans le coin supérieur droit de l'appartement, quand j'entre dans l'appartement, Il y a un bureau à </w:t>
            </w:r>
            <w:proofErr w:type="spellStart"/>
            <w:r w:rsidRPr="00882614">
              <w:t>coté</w:t>
            </w:r>
            <w:proofErr w:type="spellEnd"/>
            <w:r w:rsidRPr="00882614">
              <w:t xml:space="preserve"> d'une fenêtre, avec un pc fixe, une chaise de bureau et un écran</w:t>
            </w:r>
          </w:p>
        </w:tc>
        <w:tc>
          <w:tcPr>
            <w:tcW w:w="0" w:type="auto"/>
          </w:tcPr>
          <w:p w14:paraId="1436DB0A" w14:textId="77777777" w:rsidR="00DB3C2E" w:rsidRDefault="00DB3C2E" w:rsidP="00046602">
            <w:r>
              <w:t>OK</w:t>
            </w:r>
          </w:p>
          <w:p w14:paraId="177DD585" w14:textId="77777777" w:rsidR="00DB3C2E" w:rsidRDefault="00DB3C2E" w:rsidP="00046602">
            <w:r>
              <w:t>4 Mar</w:t>
            </w:r>
          </w:p>
        </w:tc>
      </w:tr>
      <w:tr w:rsidR="00DB3C2E" w14:paraId="535C24FC" w14:textId="77777777" w:rsidTr="00046602">
        <w:tc>
          <w:tcPr>
            <w:tcW w:w="0" w:type="auto"/>
          </w:tcPr>
          <w:p w14:paraId="1001C28B" w14:textId="77777777" w:rsidR="00DB3C2E" w:rsidRDefault="00DB3C2E" w:rsidP="00046602">
            <w:proofErr w:type="gramStart"/>
            <w:r>
              <w:t>lit</w:t>
            </w:r>
            <w:proofErr w:type="gramEnd"/>
          </w:p>
        </w:tc>
        <w:tc>
          <w:tcPr>
            <w:tcW w:w="0" w:type="auto"/>
          </w:tcPr>
          <w:p w14:paraId="2E910AAA" w14:textId="77777777" w:rsidR="00DB3C2E" w:rsidRPr="00882614" w:rsidRDefault="00DB3C2E" w:rsidP="00046602">
            <w:r w:rsidRPr="00882614">
              <w:t xml:space="preserve">A gauche, quand j'entre dans l'appartement, Il y a un lit de deux mètres de long et </w:t>
            </w:r>
            <w:proofErr w:type="gramStart"/>
            <w:r w:rsidRPr="00882614">
              <w:t>de un</w:t>
            </w:r>
            <w:proofErr w:type="gramEnd"/>
            <w:r w:rsidRPr="00882614">
              <w:t xml:space="preserve"> mètre de large en bois.</w:t>
            </w:r>
          </w:p>
        </w:tc>
        <w:tc>
          <w:tcPr>
            <w:tcW w:w="0" w:type="auto"/>
          </w:tcPr>
          <w:p w14:paraId="0D52F021" w14:textId="77777777" w:rsidR="00DB3C2E" w:rsidRDefault="00DB3C2E" w:rsidP="00046602">
            <w:r>
              <w:t>OK</w:t>
            </w:r>
          </w:p>
          <w:p w14:paraId="41D2E9B2" w14:textId="77777777" w:rsidR="00DB3C2E" w:rsidRDefault="00DB3C2E" w:rsidP="00046602">
            <w:r>
              <w:t>4 Mar</w:t>
            </w:r>
          </w:p>
        </w:tc>
      </w:tr>
      <w:tr w:rsidR="00DB3C2E" w14:paraId="71903A91" w14:textId="77777777" w:rsidTr="00046602">
        <w:tc>
          <w:tcPr>
            <w:tcW w:w="0" w:type="auto"/>
          </w:tcPr>
          <w:p w14:paraId="1103B0CA" w14:textId="77777777" w:rsidR="00DB3C2E" w:rsidRDefault="00DB3C2E" w:rsidP="00046602">
            <w:proofErr w:type="gramStart"/>
            <w:r>
              <w:t>colonne</w:t>
            </w:r>
            <w:proofErr w:type="gramEnd"/>
            <w:r>
              <w:t xml:space="preserve"> et cheminée</w:t>
            </w:r>
          </w:p>
        </w:tc>
        <w:tc>
          <w:tcPr>
            <w:tcW w:w="0" w:type="auto"/>
          </w:tcPr>
          <w:p w14:paraId="55A1F5AC" w14:textId="77777777" w:rsidR="00DB3C2E" w:rsidRPr="00882614" w:rsidRDefault="00DB3C2E" w:rsidP="00046602">
            <w:r w:rsidRPr="00882614">
              <w:t xml:space="preserve">Au milieu de </w:t>
            </w:r>
            <w:proofErr w:type="gramStart"/>
            <w:r w:rsidRPr="00882614">
              <w:t>l'appartement  Quand</w:t>
            </w:r>
            <w:proofErr w:type="gramEnd"/>
            <w:r w:rsidRPr="00882614">
              <w:t xml:space="preserve"> j'entre par la porte  Il y a une colonne avec une cheminée devant.</w:t>
            </w:r>
          </w:p>
        </w:tc>
        <w:tc>
          <w:tcPr>
            <w:tcW w:w="0" w:type="auto"/>
          </w:tcPr>
          <w:p w14:paraId="415A9B7B" w14:textId="77777777" w:rsidR="00DB3C2E" w:rsidRDefault="00DB3C2E" w:rsidP="00046602">
            <w:r>
              <w:t>OK</w:t>
            </w:r>
          </w:p>
          <w:p w14:paraId="4C0B88E9" w14:textId="77777777" w:rsidR="00DB3C2E" w:rsidRDefault="00DB3C2E" w:rsidP="00046602">
            <w:r>
              <w:t>4 Mar</w:t>
            </w:r>
          </w:p>
        </w:tc>
      </w:tr>
      <w:tr w:rsidR="00DB3C2E" w14:paraId="4A79F69E" w14:textId="77777777" w:rsidTr="00046602">
        <w:tc>
          <w:tcPr>
            <w:tcW w:w="0" w:type="auto"/>
          </w:tcPr>
          <w:p w14:paraId="4523CA68" w14:textId="77777777" w:rsidR="00DB3C2E" w:rsidRDefault="00DB3C2E" w:rsidP="00046602">
            <w:r>
              <w:t>Cuisine</w:t>
            </w:r>
          </w:p>
        </w:tc>
        <w:tc>
          <w:tcPr>
            <w:tcW w:w="0" w:type="auto"/>
          </w:tcPr>
          <w:p w14:paraId="0918C9D5" w14:textId="77777777" w:rsidR="00DB3C2E" w:rsidRPr="00882614" w:rsidRDefault="00DB3C2E" w:rsidP="00046602">
            <w:r w:rsidRPr="00882614">
              <w:t xml:space="preserve">A droite de </w:t>
            </w:r>
            <w:proofErr w:type="gramStart"/>
            <w:r w:rsidRPr="00882614">
              <w:t>l'appartement  quand</w:t>
            </w:r>
            <w:proofErr w:type="gramEnd"/>
            <w:r w:rsidRPr="00882614">
              <w:t xml:space="preserve"> j'entre par la porte  Il y a une cuisine composée des appareils dans l'ordre suivant de droite à gauche : un four, une cuisinière, un </w:t>
            </w:r>
            <w:proofErr w:type="spellStart"/>
            <w:r w:rsidRPr="00882614">
              <w:t>lave vaisselle</w:t>
            </w:r>
            <w:proofErr w:type="spellEnd"/>
            <w:r w:rsidRPr="00882614">
              <w:t>,  et un réfrigérateur.</w:t>
            </w:r>
          </w:p>
        </w:tc>
        <w:tc>
          <w:tcPr>
            <w:tcW w:w="0" w:type="auto"/>
          </w:tcPr>
          <w:p w14:paraId="17039FE3" w14:textId="77777777" w:rsidR="00DB3C2E" w:rsidRDefault="00DB3C2E" w:rsidP="00046602">
            <w:r>
              <w:t>OK</w:t>
            </w:r>
          </w:p>
          <w:p w14:paraId="01198117" w14:textId="77777777" w:rsidR="00DB3C2E" w:rsidRDefault="00DB3C2E" w:rsidP="00046602">
            <w:r>
              <w:t>4 Mar</w:t>
            </w:r>
          </w:p>
        </w:tc>
      </w:tr>
      <w:tr w:rsidR="00DB3C2E" w14:paraId="4BB01536" w14:textId="77777777" w:rsidTr="00046602">
        <w:tc>
          <w:tcPr>
            <w:tcW w:w="0" w:type="auto"/>
          </w:tcPr>
          <w:p w14:paraId="43F6EC22" w14:textId="77777777" w:rsidR="00DB3C2E" w:rsidRDefault="00DB3C2E" w:rsidP="00046602">
            <w:r>
              <w:t>Plante</w:t>
            </w:r>
          </w:p>
        </w:tc>
        <w:tc>
          <w:tcPr>
            <w:tcW w:w="0" w:type="auto"/>
          </w:tcPr>
          <w:p w14:paraId="72CDA665" w14:textId="77777777" w:rsidR="00DB3C2E" w:rsidRPr="00882614" w:rsidRDefault="00DB3C2E" w:rsidP="00046602">
            <w:r w:rsidRPr="00882614">
              <w:t>A droite de la cheminée, il y a une plante verte dans un pot brun.</w:t>
            </w:r>
          </w:p>
        </w:tc>
        <w:tc>
          <w:tcPr>
            <w:tcW w:w="0" w:type="auto"/>
          </w:tcPr>
          <w:p w14:paraId="56756CEC" w14:textId="77777777" w:rsidR="00DB3C2E" w:rsidRDefault="00DB3C2E" w:rsidP="00046602">
            <w:r>
              <w:t>OK</w:t>
            </w:r>
          </w:p>
          <w:p w14:paraId="71E079DD" w14:textId="77777777" w:rsidR="00DB3C2E" w:rsidRDefault="00DB3C2E" w:rsidP="00046602">
            <w:r>
              <w:t>4 Mar</w:t>
            </w:r>
          </w:p>
        </w:tc>
      </w:tr>
      <w:tr w:rsidR="00DB3C2E" w14:paraId="48157D50" w14:textId="77777777" w:rsidTr="00046602">
        <w:tc>
          <w:tcPr>
            <w:tcW w:w="0" w:type="auto"/>
          </w:tcPr>
          <w:p w14:paraId="3D2A9142" w14:textId="77777777" w:rsidR="00DB3C2E" w:rsidRDefault="00DB3C2E" w:rsidP="00046602">
            <w:r>
              <w:t>Fenêtres</w:t>
            </w:r>
          </w:p>
        </w:tc>
        <w:tc>
          <w:tcPr>
            <w:tcW w:w="0" w:type="auto"/>
          </w:tcPr>
          <w:p w14:paraId="2513663F" w14:textId="77777777" w:rsidR="00DB3C2E" w:rsidRPr="00882614" w:rsidRDefault="00DB3C2E" w:rsidP="00046602">
            <w:r w:rsidRPr="00882614">
              <w:t>Sur le mur vue extérieure de l'appartement, Il y a 2 fenêtres de 350x130cm.</w:t>
            </w:r>
          </w:p>
        </w:tc>
        <w:tc>
          <w:tcPr>
            <w:tcW w:w="0" w:type="auto"/>
          </w:tcPr>
          <w:p w14:paraId="74464D7C" w14:textId="77777777" w:rsidR="00DB3C2E" w:rsidRDefault="00DB3C2E" w:rsidP="00046602">
            <w:r>
              <w:t>OK</w:t>
            </w:r>
          </w:p>
          <w:p w14:paraId="48177CA4" w14:textId="77777777" w:rsidR="00DB3C2E" w:rsidRDefault="00DB3C2E" w:rsidP="00046602">
            <w:r>
              <w:t>4 Mar</w:t>
            </w:r>
          </w:p>
        </w:tc>
      </w:tr>
      <w:tr w:rsidR="00DB3C2E" w14:paraId="332DF217" w14:textId="77777777" w:rsidTr="00046602">
        <w:tc>
          <w:tcPr>
            <w:tcW w:w="0" w:type="auto"/>
          </w:tcPr>
          <w:p w14:paraId="7B7548D1" w14:textId="77777777" w:rsidR="00DB3C2E" w:rsidRDefault="00DB3C2E" w:rsidP="00046602">
            <w:r>
              <w:lastRenderedPageBreak/>
              <w:t>Murs</w:t>
            </w:r>
          </w:p>
        </w:tc>
        <w:tc>
          <w:tcPr>
            <w:tcW w:w="0" w:type="auto"/>
          </w:tcPr>
          <w:p w14:paraId="5D776333" w14:textId="77777777" w:rsidR="00DB3C2E" w:rsidRPr="00882614" w:rsidRDefault="00DB3C2E" w:rsidP="00046602">
            <w:r w:rsidRPr="00882614">
              <w:t xml:space="preserve">Dans </w:t>
            </w:r>
            <w:proofErr w:type="gramStart"/>
            <w:r w:rsidRPr="00882614">
              <w:t>l'appartement ,</w:t>
            </w:r>
            <w:proofErr w:type="gramEnd"/>
            <w:r w:rsidRPr="00882614">
              <w:t xml:space="preserve"> les murs sont en crépis.</w:t>
            </w:r>
          </w:p>
        </w:tc>
        <w:tc>
          <w:tcPr>
            <w:tcW w:w="0" w:type="auto"/>
          </w:tcPr>
          <w:p w14:paraId="48257D4F" w14:textId="77777777" w:rsidR="00DB3C2E" w:rsidRDefault="00DB3C2E" w:rsidP="00046602">
            <w:r>
              <w:t>OK</w:t>
            </w:r>
          </w:p>
          <w:p w14:paraId="61451B1C" w14:textId="77777777" w:rsidR="00DB3C2E" w:rsidRDefault="00DB3C2E" w:rsidP="00046602">
            <w:r>
              <w:t>4 Mar</w:t>
            </w:r>
          </w:p>
        </w:tc>
      </w:tr>
      <w:tr w:rsidR="00DB3C2E" w14:paraId="25B880F8" w14:textId="77777777" w:rsidTr="00046602">
        <w:tc>
          <w:tcPr>
            <w:tcW w:w="0" w:type="auto"/>
          </w:tcPr>
          <w:p w14:paraId="04AD2BEF" w14:textId="77777777" w:rsidR="00DB3C2E" w:rsidRDefault="00DB3C2E" w:rsidP="00046602">
            <w:r>
              <w:t>Projecteurs</w:t>
            </w:r>
          </w:p>
        </w:tc>
        <w:tc>
          <w:tcPr>
            <w:tcW w:w="0" w:type="auto"/>
          </w:tcPr>
          <w:p w14:paraId="027B1F8F" w14:textId="77777777" w:rsidR="00DB3C2E" w:rsidRPr="00882614" w:rsidRDefault="00DB3C2E" w:rsidP="00046602">
            <w:r w:rsidRPr="00882614">
              <w:t>Au plafond, Il y a quatre projecteurs noirs répartis en carré.</w:t>
            </w:r>
          </w:p>
        </w:tc>
        <w:tc>
          <w:tcPr>
            <w:tcW w:w="0" w:type="auto"/>
          </w:tcPr>
          <w:p w14:paraId="4876591C" w14:textId="77777777" w:rsidR="00DB3C2E" w:rsidRDefault="00DB3C2E" w:rsidP="00046602">
            <w:r>
              <w:t>OK</w:t>
            </w:r>
          </w:p>
          <w:p w14:paraId="7F456ECC" w14:textId="77777777" w:rsidR="00DB3C2E" w:rsidRDefault="00DB3C2E" w:rsidP="00046602">
            <w:r>
              <w:t>4 Mar</w:t>
            </w:r>
          </w:p>
        </w:tc>
      </w:tr>
      <w:tr w:rsidR="00DB3C2E" w14:paraId="1328219C" w14:textId="77777777" w:rsidTr="00046602">
        <w:tc>
          <w:tcPr>
            <w:tcW w:w="0" w:type="auto"/>
          </w:tcPr>
          <w:p w14:paraId="3238837C" w14:textId="77777777" w:rsidR="00DB3C2E" w:rsidRDefault="00DB3C2E" w:rsidP="00046602">
            <w:r>
              <w:t>Etage et nombre</w:t>
            </w:r>
          </w:p>
        </w:tc>
        <w:tc>
          <w:tcPr>
            <w:tcW w:w="0" w:type="auto"/>
          </w:tcPr>
          <w:p w14:paraId="3D18FA46" w14:textId="77777777" w:rsidR="00DB3C2E" w:rsidRDefault="00DB3C2E" w:rsidP="00046602">
            <w:r w:rsidRPr="00882614">
              <w:t xml:space="preserve">Dans l'immeuble au 2ème étage il y a 2 </w:t>
            </w:r>
            <w:proofErr w:type="gramStart"/>
            <w:r w:rsidRPr="00882614">
              <w:t>studio</w:t>
            </w:r>
            <w:proofErr w:type="gramEnd"/>
            <w:r w:rsidRPr="00882614">
              <w:t xml:space="preserve"> comme celui-ci, un au nord et un au sud. </w:t>
            </w:r>
            <w:r>
              <w:t>(</w:t>
            </w:r>
            <w:proofErr w:type="gramStart"/>
            <w:r>
              <w:t>voir</w:t>
            </w:r>
            <w:proofErr w:type="gramEnd"/>
            <w:r>
              <w:t xml:space="preserve"> image)</w:t>
            </w:r>
          </w:p>
        </w:tc>
        <w:tc>
          <w:tcPr>
            <w:tcW w:w="0" w:type="auto"/>
          </w:tcPr>
          <w:p w14:paraId="02461B30" w14:textId="77777777" w:rsidR="00DB3C2E" w:rsidRDefault="00DB3C2E" w:rsidP="00046602">
            <w:r>
              <w:t>OK</w:t>
            </w:r>
          </w:p>
          <w:p w14:paraId="568DA60D" w14:textId="77777777" w:rsidR="00DB3C2E" w:rsidRDefault="00DB3C2E" w:rsidP="00046602">
            <w:r>
              <w:t>4 Mar</w:t>
            </w:r>
          </w:p>
        </w:tc>
      </w:tr>
      <w:tr w:rsidR="00DB3C2E" w14:paraId="334D23CE" w14:textId="77777777" w:rsidTr="00046602">
        <w:tc>
          <w:tcPr>
            <w:tcW w:w="0" w:type="auto"/>
          </w:tcPr>
          <w:p w14:paraId="059E22D6" w14:textId="77777777" w:rsidR="00DB3C2E" w:rsidRDefault="00DB3C2E" w:rsidP="00046602">
            <w:r>
              <w:t>Dimensions</w:t>
            </w:r>
          </w:p>
        </w:tc>
        <w:tc>
          <w:tcPr>
            <w:tcW w:w="0" w:type="auto"/>
          </w:tcPr>
          <w:p w14:paraId="1EAB11F5" w14:textId="77777777" w:rsidR="00DB3C2E" w:rsidRDefault="00DB3C2E" w:rsidP="00046602">
            <w:r>
              <w:t>L'appartement fait 1248.5x1000cm.</w:t>
            </w:r>
          </w:p>
        </w:tc>
        <w:tc>
          <w:tcPr>
            <w:tcW w:w="0" w:type="auto"/>
          </w:tcPr>
          <w:p w14:paraId="23DCAFE9" w14:textId="77777777" w:rsidR="00DB3C2E" w:rsidRDefault="00DB3C2E" w:rsidP="00046602">
            <w:r>
              <w:t>OK</w:t>
            </w:r>
          </w:p>
          <w:p w14:paraId="64553131" w14:textId="77777777" w:rsidR="00DB3C2E" w:rsidRDefault="00DB3C2E" w:rsidP="00046602">
            <w:r>
              <w:t>4 Mar</w:t>
            </w:r>
          </w:p>
        </w:tc>
      </w:tr>
    </w:tbl>
    <w:p w14:paraId="31636B1B" w14:textId="77777777" w:rsidR="00DB3C2E" w:rsidRDefault="00DB3C2E" w:rsidP="00DB3C2E">
      <w:pPr>
        <w:pStyle w:val="Heading4"/>
      </w:pPr>
      <w:r>
        <w:t>Changement porte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528"/>
        <w:gridCol w:w="3767"/>
        <w:gridCol w:w="567"/>
      </w:tblGrid>
      <w:tr w:rsidR="00DB3C2E" w14:paraId="30A852BE" w14:textId="77777777" w:rsidTr="00046602">
        <w:tc>
          <w:tcPr>
            <w:tcW w:w="0" w:type="auto"/>
          </w:tcPr>
          <w:p w14:paraId="4E10B968" w14:textId="77777777" w:rsidR="00DB3C2E" w:rsidRDefault="00DB3C2E" w:rsidP="00046602">
            <w:r>
              <w:t>Porte</w:t>
            </w:r>
          </w:p>
        </w:tc>
        <w:tc>
          <w:tcPr>
            <w:tcW w:w="0" w:type="auto"/>
          </w:tcPr>
          <w:p w14:paraId="72A5B95F" w14:textId="77777777" w:rsidR="00DB3C2E" w:rsidRPr="00882614" w:rsidRDefault="00DB3C2E" w:rsidP="00046602">
            <w:r w:rsidRPr="00882614">
              <w:t>La porte se trouve au milieu du mur est</w:t>
            </w:r>
          </w:p>
        </w:tc>
        <w:tc>
          <w:tcPr>
            <w:tcW w:w="0" w:type="auto"/>
          </w:tcPr>
          <w:p w14:paraId="5AC5759C" w14:textId="77777777" w:rsidR="00DB3C2E" w:rsidRDefault="00DB3C2E" w:rsidP="00046602">
            <w:r>
              <w:t>OK</w:t>
            </w:r>
          </w:p>
          <w:p w14:paraId="643DC480" w14:textId="77777777" w:rsidR="00DB3C2E" w:rsidRDefault="00DB3C2E" w:rsidP="00046602">
            <w:r>
              <w:t>4 Mar</w:t>
            </w:r>
          </w:p>
        </w:tc>
      </w:tr>
    </w:tbl>
    <w:p w14:paraId="447B209C" w14:textId="77777777" w:rsidR="00DB3C2E" w:rsidRDefault="00DB3C2E" w:rsidP="00DB3C2E">
      <w:pPr>
        <w:pStyle w:val="Heading3"/>
      </w:pPr>
      <w:bookmarkStart w:id="54" w:name="_Toc161423467"/>
      <w:r>
        <w:t>Sprint 5</w:t>
      </w:r>
      <w:bookmarkEnd w:id="54"/>
    </w:p>
    <w:p w14:paraId="429ED57E" w14:textId="77777777" w:rsidR="00DB3C2E" w:rsidRDefault="00DB3C2E" w:rsidP="00DB3C2E">
      <w:pPr>
        <w:pStyle w:val="Heading4"/>
      </w:pPr>
      <w:r>
        <w:t>Chambre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901"/>
        <w:gridCol w:w="6607"/>
        <w:gridCol w:w="552"/>
      </w:tblGrid>
      <w:tr w:rsidR="00DB3C2E" w14:paraId="082AF18E" w14:textId="77777777" w:rsidTr="00046602">
        <w:tc>
          <w:tcPr>
            <w:tcW w:w="0" w:type="auto"/>
          </w:tcPr>
          <w:p w14:paraId="62710DED" w14:textId="77777777" w:rsidR="00DB3C2E" w:rsidRDefault="00DB3C2E" w:rsidP="00046602">
            <w:r>
              <w:t>Lit</w:t>
            </w:r>
          </w:p>
        </w:tc>
        <w:tc>
          <w:tcPr>
            <w:tcW w:w="0" w:type="auto"/>
          </w:tcPr>
          <w:p w14:paraId="26301E0F" w14:textId="77777777" w:rsidR="00DB3C2E" w:rsidRPr="00882614" w:rsidRDefault="00DB3C2E" w:rsidP="00046602">
            <w:r w:rsidRPr="00882614">
              <w:t>Quand je rentre dans la pièce, dans le coin à droite il y a un grand lit de 120x230x70cm</w:t>
            </w:r>
          </w:p>
        </w:tc>
        <w:tc>
          <w:tcPr>
            <w:tcW w:w="0" w:type="auto"/>
          </w:tcPr>
          <w:p w14:paraId="1EFDDA93" w14:textId="77777777" w:rsidR="00DB3C2E" w:rsidRDefault="00DB3C2E" w:rsidP="00046602">
            <w:r>
              <w:t>OK</w:t>
            </w:r>
          </w:p>
          <w:p w14:paraId="0BB70AEE" w14:textId="77777777" w:rsidR="00DB3C2E" w:rsidRDefault="00DB3C2E" w:rsidP="00046602">
            <w:r>
              <w:t>12 Mar</w:t>
            </w:r>
          </w:p>
        </w:tc>
      </w:tr>
      <w:tr w:rsidR="00DB3C2E" w14:paraId="07D641EC" w14:textId="77777777" w:rsidTr="00046602">
        <w:tc>
          <w:tcPr>
            <w:tcW w:w="0" w:type="auto"/>
          </w:tcPr>
          <w:p w14:paraId="728184B0" w14:textId="77777777" w:rsidR="00DB3C2E" w:rsidRDefault="00DB3C2E" w:rsidP="00046602">
            <w:r>
              <w:t>Dimension de la pièce</w:t>
            </w:r>
          </w:p>
        </w:tc>
        <w:tc>
          <w:tcPr>
            <w:tcW w:w="0" w:type="auto"/>
          </w:tcPr>
          <w:p w14:paraId="6DCC454D" w14:textId="77777777" w:rsidR="00DB3C2E" w:rsidRPr="00882614" w:rsidRDefault="00DB3C2E" w:rsidP="00046602">
            <w:r w:rsidRPr="00882614">
              <w:t>Quand je rentre dans la pièce je mesure une pièce qui fait 500x400cm et une hauteur de 250cm</w:t>
            </w:r>
          </w:p>
        </w:tc>
        <w:tc>
          <w:tcPr>
            <w:tcW w:w="0" w:type="auto"/>
          </w:tcPr>
          <w:p w14:paraId="508B946E" w14:textId="77777777" w:rsidR="00DB3C2E" w:rsidRDefault="00DB3C2E" w:rsidP="00046602">
            <w:r>
              <w:t>OK</w:t>
            </w:r>
          </w:p>
          <w:p w14:paraId="15CA2ABD" w14:textId="77777777" w:rsidR="00DB3C2E" w:rsidRDefault="00DB3C2E" w:rsidP="00046602">
            <w:r>
              <w:t>12 Mar</w:t>
            </w:r>
          </w:p>
        </w:tc>
      </w:tr>
      <w:tr w:rsidR="00DB3C2E" w14:paraId="6D5BA01E" w14:textId="77777777" w:rsidTr="00046602">
        <w:tc>
          <w:tcPr>
            <w:tcW w:w="0" w:type="auto"/>
          </w:tcPr>
          <w:p w14:paraId="41ABA31F" w14:textId="77777777" w:rsidR="00DB3C2E" w:rsidRDefault="00DB3C2E" w:rsidP="00046602">
            <w:r>
              <w:t>Table</w:t>
            </w:r>
          </w:p>
        </w:tc>
        <w:tc>
          <w:tcPr>
            <w:tcW w:w="0" w:type="auto"/>
          </w:tcPr>
          <w:p w14:paraId="709DB26D" w14:textId="77777777" w:rsidR="00DB3C2E" w:rsidRPr="00882614" w:rsidRDefault="00DB3C2E" w:rsidP="00046602">
            <w:r w:rsidRPr="00882614">
              <w:t>Quand je rentre dans la chambre au milieu il y a une table de 150x100x90</w:t>
            </w:r>
          </w:p>
        </w:tc>
        <w:tc>
          <w:tcPr>
            <w:tcW w:w="0" w:type="auto"/>
          </w:tcPr>
          <w:p w14:paraId="6CD2FB74" w14:textId="77777777" w:rsidR="00DB3C2E" w:rsidRDefault="00DB3C2E" w:rsidP="00046602">
            <w:r>
              <w:t>OK</w:t>
            </w:r>
          </w:p>
          <w:p w14:paraId="750574B8" w14:textId="77777777" w:rsidR="00DB3C2E" w:rsidRDefault="00DB3C2E" w:rsidP="00046602">
            <w:r>
              <w:t>12 Mar</w:t>
            </w:r>
          </w:p>
        </w:tc>
      </w:tr>
      <w:tr w:rsidR="00DB3C2E" w14:paraId="59D0D334" w14:textId="77777777" w:rsidTr="00046602">
        <w:tc>
          <w:tcPr>
            <w:tcW w:w="0" w:type="auto"/>
          </w:tcPr>
          <w:p w14:paraId="6F1A80AD" w14:textId="77777777" w:rsidR="00DB3C2E" w:rsidRDefault="00DB3C2E" w:rsidP="00046602">
            <w:r>
              <w:t>Lampe plafond</w:t>
            </w:r>
          </w:p>
        </w:tc>
        <w:tc>
          <w:tcPr>
            <w:tcW w:w="0" w:type="auto"/>
          </w:tcPr>
          <w:p w14:paraId="66C76EB2" w14:textId="77777777" w:rsidR="00DB3C2E" w:rsidRPr="00882614" w:rsidRDefault="00DB3C2E" w:rsidP="00046602">
            <w:r w:rsidRPr="00882614">
              <w:t xml:space="preserve">Quand je me couche sur mon lit, juste </w:t>
            </w:r>
            <w:proofErr w:type="spellStart"/>
            <w:r w:rsidRPr="00882614">
              <w:t>au dessus</w:t>
            </w:r>
            <w:proofErr w:type="spellEnd"/>
            <w:r w:rsidRPr="00882614">
              <w:t xml:space="preserve"> de ma tête je vois une lampe ronde en verre de 30cm de rayon</w:t>
            </w:r>
          </w:p>
        </w:tc>
        <w:tc>
          <w:tcPr>
            <w:tcW w:w="0" w:type="auto"/>
          </w:tcPr>
          <w:p w14:paraId="0BEE9AA1" w14:textId="77777777" w:rsidR="00DB3C2E" w:rsidRDefault="00DB3C2E" w:rsidP="00046602">
            <w:r>
              <w:t>OK</w:t>
            </w:r>
          </w:p>
          <w:p w14:paraId="5BAEBE8B" w14:textId="77777777" w:rsidR="00DB3C2E" w:rsidRDefault="00DB3C2E" w:rsidP="00046602">
            <w:r>
              <w:t>12 Mar</w:t>
            </w:r>
          </w:p>
        </w:tc>
      </w:tr>
      <w:tr w:rsidR="00DB3C2E" w14:paraId="3509BE14" w14:textId="77777777" w:rsidTr="00046602">
        <w:tc>
          <w:tcPr>
            <w:tcW w:w="0" w:type="auto"/>
          </w:tcPr>
          <w:p w14:paraId="3B4363A2" w14:textId="77777777" w:rsidR="00DB3C2E" w:rsidRDefault="00DB3C2E" w:rsidP="00046602">
            <w:r>
              <w:t>Télévision</w:t>
            </w:r>
          </w:p>
        </w:tc>
        <w:tc>
          <w:tcPr>
            <w:tcW w:w="0" w:type="auto"/>
          </w:tcPr>
          <w:p w14:paraId="23520D5A" w14:textId="77777777" w:rsidR="00DB3C2E" w:rsidRPr="00882614" w:rsidRDefault="00DB3C2E" w:rsidP="00046602">
            <w:r w:rsidRPr="00882614">
              <w:t>Au pied du lit, il y a une télévision de 120cm sur 70cm posé sur une table de 1m de hauteur</w:t>
            </w:r>
          </w:p>
        </w:tc>
        <w:tc>
          <w:tcPr>
            <w:tcW w:w="0" w:type="auto"/>
          </w:tcPr>
          <w:p w14:paraId="1DD704D2" w14:textId="77777777" w:rsidR="00DB3C2E" w:rsidRDefault="00DB3C2E" w:rsidP="00046602">
            <w:r>
              <w:t>OK</w:t>
            </w:r>
          </w:p>
          <w:p w14:paraId="5CE0BEEF" w14:textId="77777777" w:rsidR="00DB3C2E" w:rsidRDefault="00DB3C2E" w:rsidP="00046602">
            <w:r>
              <w:t>12 Mar</w:t>
            </w:r>
          </w:p>
        </w:tc>
      </w:tr>
      <w:tr w:rsidR="00DB3C2E" w14:paraId="721E22A3" w14:textId="77777777" w:rsidTr="00046602">
        <w:tc>
          <w:tcPr>
            <w:tcW w:w="0" w:type="auto"/>
          </w:tcPr>
          <w:p w14:paraId="51CDC448" w14:textId="77777777" w:rsidR="00DB3C2E" w:rsidRDefault="00DB3C2E" w:rsidP="00046602">
            <w:r>
              <w:t>Bureau</w:t>
            </w:r>
          </w:p>
        </w:tc>
        <w:tc>
          <w:tcPr>
            <w:tcW w:w="0" w:type="auto"/>
          </w:tcPr>
          <w:p w14:paraId="5DEFCEC7" w14:textId="77777777" w:rsidR="00DB3C2E" w:rsidRPr="00882614" w:rsidRDefault="00DB3C2E" w:rsidP="00046602">
            <w:r w:rsidRPr="00882614">
              <w:t>Quand je rentre dans la pièce, contre le mur à gauche il y a un bureau de 170x90x100</w:t>
            </w:r>
          </w:p>
        </w:tc>
        <w:tc>
          <w:tcPr>
            <w:tcW w:w="0" w:type="auto"/>
          </w:tcPr>
          <w:p w14:paraId="53DC9337" w14:textId="77777777" w:rsidR="00DB3C2E" w:rsidRDefault="00DB3C2E" w:rsidP="00046602">
            <w:r>
              <w:t>OK</w:t>
            </w:r>
          </w:p>
          <w:p w14:paraId="50088689" w14:textId="77777777" w:rsidR="00DB3C2E" w:rsidRDefault="00DB3C2E" w:rsidP="00046602">
            <w:r>
              <w:t>12 Mar</w:t>
            </w:r>
          </w:p>
        </w:tc>
      </w:tr>
      <w:tr w:rsidR="00DB3C2E" w14:paraId="24255AAA" w14:textId="77777777" w:rsidTr="00046602">
        <w:tc>
          <w:tcPr>
            <w:tcW w:w="0" w:type="auto"/>
          </w:tcPr>
          <w:p w14:paraId="0923C480" w14:textId="77777777" w:rsidR="00DB3C2E" w:rsidRDefault="00DB3C2E" w:rsidP="00046602">
            <w:r>
              <w:t>Sur le bureau</w:t>
            </w:r>
          </w:p>
        </w:tc>
        <w:tc>
          <w:tcPr>
            <w:tcW w:w="0" w:type="auto"/>
          </w:tcPr>
          <w:p w14:paraId="3C360A96" w14:textId="77777777" w:rsidR="00DB3C2E" w:rsidRPr="00882614" w:rsidRDefault="00DB3C2E" w:rsidP="00046602">
            <w:r w:rsidRPr="00882614">
              <w:t>Sur le bureau il y a un écran, un clavier et une souris.</w:t>
            </w:r>
          </w:p>
        </w:tc>
        <w:tc>
          <w:tcPr>
            <w:tcW w:w="0" w:type="auto"/>
          </w:tcPr>
          <w:p w14:paraId="0040FD27" w14:textId="77777777" w:rsidR="00DB3C2E" w:rsidRDefault="00DB3C2E" w:rsidP="00046602">
            <w:r>
              <w:t>OK</w:t>
            </w:r>
          </w:p>
          <w:p w14:paraId="583C80C8" w14:textId="77777777" w:rsidR="00DB3C2E" w:rsidRDefault="00DB3C2E" w:rsidP="00046602">
            <w:r>
              <w:t>12 Mar</w:t>
            </w:r>
          </w:p>
        </w:tc>
      </w:tr>
      <w:tr w:rsidR="00DB3C2E" w14:paraId="59FC9C3A" w14:textId="77777777" w:rsidTr="00046602">
        <w:tc>
          <w:tcPr>
            <w:tcW w:w="0" w:type="auto"/>
          </w:tcPr>
          <w:p w14:paraId="48140419" w14:textId="77777777" w:rsidR="00DB3C2E" w:rsidRDefault="00DB3C2E" w:rsidP="00046602">
            <w:r>
              <w:t>Matériau mur</w:t>
            </w:r>
          </w:p>
        </w:tc>
        <w:tc>
          <w:tcPr>
            <w:tcW w:w="0" w:type="auto"/>
          </w:tcPr>
          <w:p w14:paraId="42EE12D7" w14:textId="77777777" w:rsidR="00DB3C2E" w:rsidRPr="00882614" w:rsidRDefault="00DB3C2E" w:rsidP="00046602">
            <w:r w:rsidRPr="00882614">
              <w:t>Tous les murs/plafonds de la chambre sont en crépis</w:t>
            </w:r>
          </w:p>
        </w:tc>
        <w:tc>
          <w:tcPr>
            <w:tcW w:w="0" w:type="auto"/>
          </w:tcPr>
          <w:p w14:paraId="4255A131" w14:textId="77777777" w:rsidR="00DB3C2E" w:rsidRDefault="00DB3C2E" w:rsidP="00046602">
            <w:r>
              <w:t>OK</w:t>
            </w:r>
          </w:p>
          <w:p w14:paraId="6A159B88" w14:textId="77777777" w:rsidR="00DB3C2E" w:rsidRDefault="00DB3C2E" w:rsidP="00046602">
            <w:r>
              <w:t>12 Mar</w:t>
            </w:r>
          </w:p>
        </w:tc>
      </w:tr>
      <w:tr w:rsidR="00DB3C2E" w14:paraId="775EEEDF" w14:textId="77777777" w:rsidTr="00046602">
        <w:tc>
          <w:tcPr>
            <w:tcW w:w="0" w:type="auto"/>
          </w:tcPr>
          <w:p w14:paraId="4B024585" w14:textId="77777777" w:rsidR="00DB3C2E" w:rsidRDefault="00DB3C2E" w:rsidP="00046602">
            <w:r>
              <w:t>Chaises</w:t>
            </w:r>
          </w:p>
        </w:tc>
        <w:tc>
          <w:tcPr>
            <w:tcW w:w="0" w:type="auto"/>
          </w:tcPr>
          <w:p w14:paraId="3131E119" w14:textId="77777777" w:rsidR="00DB3C2E" w:rsidRPr="00882614" w:rsidRDefault="00DB3C2E" w:rsidP="00046602">
            <w:r w:rsidRPr="00882614">
              <w:t>Autour de la table, il y a 6 chaises en bois.</w:t>
            </w:r>
          </w:p>
        </w:tc>
        <w:tc>
          <w:tcPr>
            <w:tcW w:w="0" w:type="auto"/>
          </w:tcPr>
          <w:p w14:paraId="6195577E" w14:textId="77777777" w:rsidR="00DB3C2E" w:rsidRDefault="00DB3C2E" w:rsidP="00046602">
            <w:r>
              <w:t>OK</w:t>
            </w:r>
          </w:p>
          <w:p w14:paraId="394A6DB1" w14:textId="77777777" w:rsidR="00DB3C2E" w:rsidRDefault="00DB3C2E" w:rsidP="00046602">
            <w:r>
              <w:t>12 Mar</w:t>
            </w:r>
          </w:p>
        </w:tc>
      </w:tr>
      <w:tr w:rsidR="00DB3C2E" w14:paraId="5E498D5A" w14:textId="77777777" w:rsidTr="00046602">
        <w:tc>
          <w:tcPr>
            <w:tcW w:w="0" w:type="auto"/>
          </w:tcPr>
          <w:p w14:paraId="0FFEDD79" w14:textId="77777777" w:rsidR="00DB3C2E" w:rsidRDefault="00DB3C2E" w:rsidP="00046602">
            <w:r>
              <w:t>Etage et emplacement</w:t>
            </w:r>
          </w:p>
        </w:tc>
        <w:tc>
          <w:tcPr>
            <w:tcW w:w="0" w:type="auto"/>
          </w:tcPr>
          <w:p w14:paraId="3F831332" w14:textId="77777777" w:rsidR="00DB3C2E" w:rsidRPr="00882614" w:rsidRDefault="00DB3C2E" w:rsidP="00046602">
            <w:r w:rsidRPr="00882614">
              <w:t>Dans l'immeuble, la chambre est dans les 3 appartements à l'ouest du 2ème étage</w:t>
            </w:r>
          </w:p>
        </w:tc>
        <w:tc>
          <w:tcPr>
            <w:tcW w:w="0" w:type="auto"/>
          </w:tcPr>
          <w:p w14:paraId="22842D66" w14:textId="77777777" w:rsidR="00DB3C2E" w:rsidRDefault="00DB3C2E" w:rsidP="00046602">
            <w:r>
              <w:t>OK</w:t>
            </w:r>
          </w:p>
          <w:p w14:paraId="43CE596D" w14:textId="77777777" w:rsidR="00DB3C2E" w:rsidRDefault="00DB3C2E" w:rsidP="00046602">
            <w:r>
              <w:t>12 Mar</w:t>
            </w:r>
          </w:p>
        </w:tc>
      </w:tr>
    </w:tbl>
    <w:p w14:paraId="46C09EF8" w14:textId="77777777" w:rsidR="00DB3C2E" w:rsidRDefault="00DB3C2E" w:rsidP="00DB3C2E">
      <w:pPr>
        <w:pStyle w:val="Heading4"/>
      </w:pPr>
      <w:r>
        <w:t>Salle de bain</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578"/>
        <w:gridCol w:w="6943"/>
        <w:gridCol w:w="539"/>
      </w:tblGrid>
      <w:tr w:rsidR="00DB3C2E" w14:paraId="61714990" w14:textId="77777777" w:rsidTr="00046602">
        <w:tc>
          <w:tcPr>
            <w:tcW w:w="0" w:type="auto"/>
          </w:tcPr>
          <w:p w14:paraId="669F71CC" w14:textId="77777777" w:rsidR="00DB3C2E" w:rsidRDefault="00DB3C2E" w:rsidP="00046602">
            <w:r>
              <w:t>Couleur</w:t>
            </w:r>
          </w:p>
        </w:tc>
        <w:tc>
          <w:tcPr>
            <w:tcW w:w="0" w:type="auto"/>
          </w:tcPr>
          <w:p w14:paraId="0DDD99EC" w14:textId="77777777" w:rsidR="00DB3C2E" w:rsidRPr="00882614" w:rsidRDefault="00DB3C2E" w:rsidP="00046602">
            <w:r w:rsidRPr="00882614">
              <w:t>Dans la salle de bain à gauche de la porte, il y a des toilettes bleues</w:t>
            </w:r>
          </w:p>
        </w:tc>
        <w:tc>
          <w:tcPr>
            <w:tcW w:w="0" w:type="auto"/>
          </w:tcPr>
          <w:p w14:paraId="09669B0D" w14:textId="77777777" w:rsidR="00DB3C2E" w:rsidRDefault="00DB3C2E" w:rsidP="00046602">
            <w:r>
              <w:t>OK</w:t>
            </w:r>
          </w:p>
          <w:p w14:paraId="4056EA8F" w14:textId="77777777" w:rsidR="00DB3C2E" w:rsidRDefault="00DB3C2E" w:rsidP="00046602">
            <w:r>
              <w:lastRenderedPageBreak/>
              <w:t>12 Mar</w:t>
            </w:r>
          </w:p>
        </w:tc>
      </w:tr>
      <w:tr w:rsidR="00DB3C2E" w14:paraId="5D86D44B" w14:textId="77777777" w:rsidTr="00046602">
        <w:tc>
          <w:tcPr>
            <w:tcW w:w="0" w:type="auto"/>
          </w:tcPr>
          <w:p w14:paraId="521FFC71" w14:textId="77777777" w:rsidR="00DB3C2E" w:rsidRDefault="00DB3C2E" w:rsidP="00046602">
            <w:r>
              <w:lastRenderedPageBreak/>
              <w:t>Papier</w:t>
            </w:r>
          </w:p>
        </w:tc>
        <w:tc>
          <w:tcPr>
            <w:tcW w:w="0" w:type="auto"/>
          </w:tcPr>
          <w:p w14:paraId="302460CE" w14:textId="77777777" w:rsidR="00DB3C2E" w:rsidRPr="00882614" w:rsidRDefault="00DB3C2E" w:rsidP="00046602">
            <w:r w:rsidRPr="00882614">
              <w:t>Sur la droite des toilettes (en regardant depuis ceux-ci), il y a du papier déroulant.</w:t>
            </w:r>
          </w:p>
        </w:tc>
        <w:tc>
          <w:tcPr>
            <w:tcW w:w="0" w:type="auto"/>
          </w:tcPr>
          <w:p w14:paraId="7EA28BEF" w14:textId="77777777" w:rsidR="00DB3C2E" w:rsidRDefault="00DB3C2E" w:rsidP="00046602">
            <w:r>
              <w:t>OK</w:t>
            </w:r>
          </w:p>
          <w:p w14:paraId="3CDF4C81" w14:textId="77777777" w:rsidR="00DB3C2E" w:rsidRDefault="00DB3C2E" w:rsidP="00046602">
            <w:r>
              <w:t>12 Mar</w:t>
            </w:r>
          </w:p>
        </w:tc>
      </w:tr>
      <w:tr w:rsidR="00DB3C2E" w14:paraId="1D7B41AC" w14:textId="77777777" w:rsidTr="00046602">
        <w:tc>
          <w:tcPr>
            <w:tcW w:w="0" w:type="auto"/>
          </w:tcPr>
          <w:p w14:paraId="188B1C83" w14:textId="77777777" w:rsidR="00DB3C2E" w:rsidRDefault="00DB3C2E" w:rsidP="00046602">
            <w:r>
              <w:t>Dimensions</w:t>
            </w:r>
          </w:p>
        </w:tc>
        <w:tc>
          <w:tcPr>
            <w:tcW w:w="0" w:type="auto"/>
          </w:tcPr>
          <w:p w14:paraId="2BD18A35" w14:textId="77777777" w:rsidR="00DB3C2E" w:rsidRPr="00882614" w:rsidRDefault="00DB3C2E" w:rsidP="00046602">
            <w:r w:rsidRPr="00882614">
              <w:t>Quand je mesure les dimensions des toilettes, elles font 60x30x60</w:t>
            </w:r>
          </w:p>
        </w:tc>
        <w:tc>
          <w:tcPr>
            <w:tcW w:w="0" w:type="auto"/>
          </w:tcPr>
          <w:p w14:paraId="20AFEB12" w14:textId="77777777" w:rsidR="00DB3C2E" w:rsidRDefault="00DB3C2E" w:rsidP="00046602">
            <w:r>
              <w:t>OK</w:t>
            </w:r>
          </w:p>
          <w:p w14:paraId="17D9E6E3" w14:textId="77777777" w:rsidR="00DB3C2E" w:rsidRDefault="00DB3C2E" w:rsidP="00046602">
            <w:r>
              <w:t>12 Mar</w:t>
            </w:r>
          </w:p>
        </w:tc>
      </w:tr>
      <w:tr w:rsidR="00DB3C2E" w14:paraId="4BE1CB9A" w14:textId="77777777" w:rsidTr="00046602">
        <w:tc>
          <w:tcPr>
            <w:tcW w:w="0" w:type="auto"/>
          </w:tcPr>
          <w:p w14:paraId="1C932799" w14:textId="77777777" w:rsidR="00DB3C2E" w:rsidRDefault="00DB3C2E" w:rsidP="00046602">
            <w:r>
              <w:t>Visibilité de l'extérieur</w:t>
            </w:r>
          </w:p>
        </w:tc>
        <w:tc>
          <w:tcPr>
            <w:tcW w:w="0" w:type="auto"/>
          </w:tcPr>
          <w:p w14:paraId="5462D054" w14:textId="77777777" w:rsidR="00DB3C2E" w:rsidRPr="00882614" w:rsidRDefault="00DB3C2E" w:rsidP="00046602">
            <w:r w:rsidRPr="00882614">
              <w:t>Quand je regarde dans la salle de bain par la fenêtre depuis l'extérieur, je ne peux pas voir l'intérieur grâce à une fenêtre teintée.</w:t>
            </w:r>
          </w:p>
        </w:tc>
        <w:tc>
          <w:tcPr>
            <w:tcW w:w="0" w:type="auto"/>
          </w:tcPr>
          <w:p w14:paraId="6DDF05BF" w14:textId="77777777" w:rsidR="00DB3C2E" w:rsidRDefault="00DB3C2E" w:rsidP="00046602">
            <w:r>
              <w:t>OK</w:t>
            </w:r>
          </w:p>
          <w:p w14:paraId="1FEC6B6C" w14:textId="77777777" w:rsidR="00DB3C2E" w:rsidRDefault="00DB3C2E" w:rsidP="00046602">
            <w:r>
              <w:t>12 Mar</w:t>
            </w:r>
          </w:p>
        </w:tc>
      </w:tr>
      <w:tr w:rsidR="00DB3C2E" w14:paraId="1C0C7226" w14:textId="77777777" w:rsidTr="00046602">
        <w:tc>
          <w:tcPr>
            <w:tcW w:w="0" w:type="auto"/>
          </w:tcPr>
          <w:p w14:paraId="304CA3B8" w14:textId="77777777" w:rsidR="00DB3C2E" w:rsidRDefault="00DB3C2E" w:rsidP="00046602">
            <w:r>
              <w:t>Carrelage au sol</w:t>
            </w:r>
          </w:p>
        </w:tc>
        <w:tc>
          <w:tcPr>
            <w:tcW w:w="0" w:type="auto"/>
          </w:tcPr>
          <w:p w14:paraId="07319C58" w14:textId="77777777" w:rsidR="00DB3C2E" w:rsidRPr="00882614" w:rsidRDefault="00DB3C2E" w:rsidP="00046602">
            <w:r w:rsidRPr="00882614">
              <w:t xml:space="preserve">Sur le sol, il y a du carrelage </w:t>
            </w:r>
            <w:proofErr w:type="gramStart"/>
            <w:r w:rsidRPr="00882614">
              <w:t>bleu clairs</w:t>
            </w:r>
            <w:proofErr w:type="gramEnd"/>
            <w:r w:rsidRPr="00882614">
              <w:t>.</w:t>
            </w:r>
          </w:p>
        </w:tc>
        <w:tc>
          <w:tcPr>
            <w:tcW w:w="0" w:type="auto"/>
          </w:tcPr>
          <w:p w14:paraId="15478EEC" w14:textId="77777777" w:rsidR="00DB3C2E" w:rsidRDefault="00DB3C2E" w:rsidP="00046602">
            <w:r>
              <w:t>OK</w:t>
            </w:r>
          </w:p>
          <w:p w14:paraId="7542BAFD" w14:textId="77777777" w:rsidR="00DB3C2E" w:rsidRDefault="00DB3C2E" w:rsidP="00046602">
            <w:r>
              <w:t>12 Mar</w:t>
            </w:r>
          </w:p>
        </w:tc>
      </w:tr>
      <w:tr w:rsidR="00DB3C2E" w14:paraId="28E9F3FB" w14:textId="77777777" w:rsidTr="00046602">
        <w:tc>
          <w:tcPr>
            <w:tcW w:w="0" w:type="auto"/>
          </w:tcPr>
          <w:p w14:paraId="2483E78F" w14:textId="77777777" w:rsidR="00DB3C2E" w:rsidRDefault="00DB3C2E" w:rsidP="00046602">
            <w:r>
              <w:t>Lumière</w:t>
            </w:r>
          </w:p>
        </w:tc>
        <w:tc>
          <w:tcPr>
            <w:tcW w:w="0" w:type="auto"/>
          </w:tcPr>
          <w:p w14:paraId="735724EC" w14:textId="77777777" w:rsidR="00DB3C2E" w:rsidRPr="00882614" w:rsidRDefault="00DB3C2E" w:rsidP="00046602">
            <w:r w:rsidRPr="00882614">
              <w:t>Au centre de la pièce au plafond, il y a une lumière blanche.</w:t>
            </w:r>
          </w:p>
        </w:tc>
        <w:tc>
          <w:tcPr>
            <w:tcW w:w="0" w:type="auto"/>
          </w:tcPr>
          <w:p w14:paraId="713078FA" w14:textId="77777777" w:rsidR="00DB3C2E" w:rsidRDefault="00DB3C2E" w:rsidP="00046602">
            <w:r>
              <w:t>OK</w:t>
            </w:r>
          </w:p>
          <w:p w14:paraId="6B9E09C6" w14:textId="77777777" w:rsidR="00DB3C2E" w:rsidRDefault="00DB3C2E" w:rsidP="00046602">
            <w:r>
              <w:t>12 Mar</w:t>
            </w:r>
          </w:p>
        </w:tc>
      </w:tr>
      <w:tr w:rsidR="00DB3C2E" w14:paraId="57EFEF4B" w14:textId="77777777" w:rsidTr="00046602">
        <w:tc>
          <w:tcPr>
            <w:tcW w:w="0" w:type="auto"/>
          </w:tcPr>
          <w:p w14:paraId="3241B22F" w14:textId="77777777" w:rsidR="00DB3C2E" w:rsidRDefault="00DB3C2E" w:rsidP="00046602">
            <w:r>
              <w:t>Mur</w:t>
            </w:r>
          </w:p>
        </w:tc>
        <w:tc>
          <w:tcPr>
            <w:tcW w:w="0" w:type="auto"/>
          </w:tcPr>
          <w:p w14:paraId="1D5D924A" w14:textId="77777777" w:rsidR="00DB3C2E" w:rsidRPr="00882614" w:rsidRDefault="00DB3C2E" w:rsidP="00046602">
            <w:r w:rsidRPr="00882614">
              <w:t>Dans la salle de bain, les murs sont blancs.</w:t>
            </w:r>
          </w:p>
        </w:tc>
        <w:tc>
          <w:tcPr>
            <w:tcW w:w="0" w:type="auto"/>
          </w:tcPr>
          <w:p w14:paraId="29C1D2DD" w14:textId="77777777" w:rsidR="00DB3C2E" w:rsidRDefault="00DB3C2E" w:rsidP="00046602">
            <w:r>
              <w:t>OK</w:t>
            </w:r>
          </w:p>
          <w:p w14:paraId="0BC321AF" w14:textId="77777777" w:rsidR="00DB3C2E" w:rsidRDefault="00DB3C2E" w:rsidP="00046602">
            <w:r>
              <w:t>12 Mar</w:t>
            </w:r>
          </w:p>
        </w:tc>
      </w:tr>
      <w:tr w:rsidR="00DB3C2E" w14:paraId="24257A7E" w14:textId="77777777" w:rsidTr="00046602">
        <w:tc>
          <w:tcPr>
            <w:tcW w:w="0" w:type="auto"/>
          </w:tcPr>
          <w:p w14:paraId="2ABBFD58" w14:textId="77777777" w:rsidR="00DB3C2E" w:rsidRDefault="00DB3C2E" w:rsidP="00046602">
            <w:r>
              <w:t>Etage</w:t>
            </w:r>
          </w:p>
        </w:tc>
        <w:tc>
          <w:tcPr>
            <w:tcW w:w="0" w:type="auto"/>
          </w:tcPr>
          <w:p w14:paraId="08F2DE6E" w14:textId="77777777" w:rsidR="00DB3C2E" w:rsidRPr="00882614" w:rsidRDefault="00DB3C2E" w:rsidP="00046602">
            <w:r w:rsidRPr="00882614">
              <w:t>Dans l'immeuble, la salle de bain est dans les 3 appartements à l'ouest du 2ème étage</w:t>
            </w:r>
          </w:p>
        </w:tc>
        <w:tc>
          <w:tcPr>
            <w:tcW w:w="0" w:type="auto"/>
          </w:tcPr>
          <w:p w14:paraId="684BE40C" w14:textId="77777777" w:rsidR="00DB3C2E" w:rsidRDefault="00DB3C2E" w:rsidP="00046602">
            <w:r>
              <w:t>OK</w:t>
            </w:r>
          </w:p>
          <w:p w14:paraId="42788224" w14:textId="77777777" w:rsidR="00DB3C2E" w:rsidRDefault="00DB3C2E" w:rsidP="00046602">
            <w:r>
              <w:t>12 Mar</w:t>
            </w:r>
          </w:p>
        </w:tc>
      </w:tr>
    </w:tbl>
    <w:p w14:paraId="4CD8FE54" w14:textId="77777777" w:rsidR="00DB3C2E" w:rsidRDefault="00DB3C2E" w:rsidP="00DB3C2E">
      <w:pPr>
        <w:pStyle w:val="Heading4"/>
      </w:pPr>
      <w:r>
        <w:t>Studio 4eme étage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585"/>
        <w:gridCol w:w="6984"/>
        <w:gridCol w:w="491"/>
      </w:tblGrid>
      <w:tr w:rsidR="00DB3C2E" w14:paraId="54858A70" w14:textId="77777777" w:rsidTr="00046602">
        <w:tc>
          <w:tcPr>
            <w:tcW w:w="0" w:type="auto"/>
          </w:tcPr>
          <w:p w14:paraId="3BA1AC17" w14:textId="77777777" w:rsidR="00DB3C2E" w:rsidRDefault="00DB3C2E" w:rsidP="00046602">
            <w:r>
              <w:t>Dimensions</w:t>
            </w:r>
          </w:p>
        </w:tc>
        <w:tc>
          <w:tcPr>
            <w:tcW w:w="0" w:type="auto"/>
          </w:tcPr>
          <w:p w14:paraId="4453C473" w14:textId="77777777" w:rsidR="00DB3C2E" w:rsidRPr="00882614" w:rsidRDefault="00DB3C2E" w:rsidP="00046602">
            <w:r w:rsidRPr="00882614">
              <w:t>Il y a 3 studios comme celui-ci à l'est du 4ème étage et ils mesurent 10x9m.</w:t>
            </w:r>
          </w:p>
        </w:tc>
        <w:tc>
          <w:tcPr>
            <w:tcW w:w="0" w:type="auto"/>
          </w:tcPr>
          <w:p w14:paraId="5CA43E4D" w14:textId="77777777" w:rsidR="00DB3C2E" w:rsidRDefault="00DB3C2E" w:rsidP="00046602">
            <w:r>
              <w:t>OK</w:t>
            </w:r>
          </w:p>
          <w:p w14:paraId="23F6F79A" w14:textId="77777777" w:rsidR="00DB3C2E" w:rsidRDefault="00DB3C2E" w:rsidP="00046602">
            <w:r>
              <w:t>12 Mar</w:t>
            </w:r>
          </w:p>
        </w:tc>
      </w:tr>
      <w:tr w:rsidR="00DB3C2E" w14:paraId="7CE2F9FA" w14:textId="77777777" w:rsidTr="00046602">
        <w:tc>
          <w:tcPr>
            <w:tcW w:w="0" w:type="auto"/>
          </w:tcPr>
          <w:p w14:paraId="221CCD12" w14:textId="77777777" w:rsidR="00DB3C2E" w:rsidRDefault="00DB3C2E" w:rsidP="00046602">
            <w:r>
              <w:t>Emplacement</w:t>
            </w:r>
          </w:p>
        </w:tc>
        <w:tc>
          <w:tcPr>
            <w:tcW w:w="0" w:type="auto"/>
          </w:tcPr>
          <w:p w14:paraId="45F3F1F9" w14:textId="77777777" w:rsidR="00DB3C2E" w:rsidRPr="00882614" w:rsidRDefault="00DB3C2E" w:rsidP="00046602">
            <w:r w:rsidRPr="00882614">
              <w:t>Les studios se trouvent au 4ème étage côté est.</w:t>
            </w:r>
          </w:p>
        </w:tc>
        <w:tc>
          <w:tcPr>
            <w:tcW w:w="0" w:type="auto"/>
          </w:tcPr>
          <w:p w14:paraId="3A96AD68" w14:textId="77777777" w:rsidR="00DB3C2E" w:rsidRDefault="00DB3C2E" w:rsidP="00046602">
            <w:r>
              <w:t>OK</w:t>
            </w:r>
          </w:p>
          <w:p w14:paraId="4187415A" w14:textId="77777777" w:rsidR="00DB3C2E" w:rsidRDefault="00DB3C2E" w:rsidP="00046602">
            <w:r>
              <w:t>12 Mar</w:t>
            </w:r>
          </w:p>
        </w:tc>
      </w:tr>
      <w:tr w:rsidR="00DB3C2E" w14:paraId="48C880CA" w14:textId="77777777" w:rsidTr="00046602">
        <w:tc>
          <w:tcPr>
            <w:tcW w:w="0" w:type="auto"/>
          </w:tcPr>
          <w:p w14:paraId="2A9CD552" w14:textId="77777777" w:rsidR="00DB3C2E" w:rsidRDefault="00DB3C2E" w:rsidP="00046602">
            <w:r>
              <w:t>Porte</w:t>
            </w:r>
          </w:p>
        </w:tc>
        <w:tc>
          <w:tcPr>
            <w:tcW w:w="0" w:type="auto"/>
          </w:tcPr>
          <w:p w14:paraId="5DB07B09" w14:textId="77777777" w:rsidR="00DB3C2E" w:rsidRPr="00882614" w:rsidRDefault="00DB3C2E" w:rsidP="00046602">
            <w:r w:rsidRPr="00882614">
              <w:t>La porte est en bois et elle se trouve au milieu du mur ouest du studio.</w:t>
            </w:r>
          </w:p>
        </w:tc>
        <w:tc>
          <w:tcPr>
            <w:tcW w:w="0" w:type="auto"/>
          </w:tcPr>
          <w:p w14:paraId="566CF6B6" w14:textId="77777777" w:rsidR="00DB3C2E" w:rsidRDefault="00DB3C2E" w:rsidP="00046602">
            <w:r>
              <w:t>OK</w:t>
            </w:r>
          </w:p>
          <w:p w14:paraId="2D419A48" w14:textId="77777777" w:rsidR="00DB3C2E" w:rsidRDefault="00DB3C2E" w:rsidP="00046602">
            <w:r>
              <w:t>12 Mar</w:t>
            </w:r>
          </w:p>
        </w:tc>
      </w:tr>
      <w:tr w:rsidR="00DB3C2E" w14:paraId="367C1F8F" w14:textId="77777777" w:rsidTr="00046602">
        <w:tc>
          <w:tcPr>
            <w:tcW w:w="0" w:type="auto"/>
          </w:tcPr>
          <w:p w14:paraId="4F01ADE8" w14:textId="77777777" w:rsidR="00DB3C2E" w:rsidRDefault="00DB3C2E" w:rsidP="00046602">
            <w:r>
              <w:t>Mur et plafond</w:t>
            </w:r>
          </w:p>
        </w:tc>
        <w:tc>
          <w:tcPr>
            <w:tcW w:w="0" w:type="auto"/>
          </w:tcPr>
          <w:p w14:paraId="0E798609" w14:textId="77777777" w:rsidR="00DB3C2E" w:rsidRPr="00882614" w:rsidRDefault="00DB3C2E" w:rsidP="00046602">
            <w:r w:rsidRPr="00882614">
              <w:t>Les murs et le plafond sont en crépis</w:t>
            </w:r>
          </w:p>
        </w:tc>
        <w:tc>
          <w:tcPr>
            <w:tcW w:w="0" w:type="auto"/>
          </w:tcPr>
          <w:p w14:paraId="6717B832" w14:textId="77777777" w:rsidR="00DB3C2E" w:rsidRDefault="00DB3C2E" w:rsidP="00046602">
            <w:r>
              <w:t>OK</w:t>
            </w:r>
          </w:p>
          <w:p w14:paraId="14024775" w14:textId="77777777" w:rsidR="00DB3C2E" w:rsidRDefault="00DB3C2E" w:rsidP="00046602">
            <w:r>
              <w:t>12 Mar</w:t>
            </w:r>
          </w:p>
        </w:tc>
      </w:tr>
      <w:tr w:rsidR="00DB3C2E" w14:paraId="1FEE78B1" w14:textId="77777777" w:rsidTr="00046602">
        <w:tc>
          <w:tcPr>
            <w:tcW w:w="0" w:type="auto"/>
          </w:tcPr>
          <w:p w14:paraId="52D37270" w14:textId="77777777" w:rsidR="00DB3C2E" w:rsidRDefault="00DB3C2E" w:rsidP="00046602">
            <w:r>
              <w:t>Table</w:t>
            </w:r>
          </w:p>
        </w:tc>
        <w:tc>
          <w:tcPr>
            <w:tcW w:w="0" w:type="auto"/>
          </w:tcPr>
          <w:p w14:paraId="14DA0317" w14:textId="77777777" w:rsidR="00DB3C2E" w:rsidRPr="00882614" w:rsidRDefault="00DB3C2E" w:rsidP="00046602">
            <w:r w:rsidRPr="00882614">
              <w:t>Quand je rentre dans le studio au milieu il y a une table en bois de 3x1,5x0,8m</w:t>
            </w:r>
          </w:p>
        </w:tc>
        <w:tc>
          <w:tcPr>
            <w:tcW w:w="0" w:type="auto"/>
          </w:tcPr>
          <w:p w14:paraId="0AB53903" w14:textId="77777777" w:rsidR="00DB3C2E" w:rsidRDefault="00DB3C2E" w:rsidP="00046602">
            <w:r>
              <w:t>OK</w:t>
            </w:r>
          </w:p>
          <w:p w14:paraId="6558EFA5" w14:textId="77777777" w:rsidR="00DB3C2E" w:rsidRDefault="00DB3C2E" w:rsidP="00046602">
            <w:r>
              <w:t>12 Mar</w:t>
            </w:r>
          </w:p>
        </w:tc>
      </w:tr>
      <w:tr w:rsidR="00DB3C2E" w14:paraId="3BF752AC" w14:textId="77777777" w:rsidTr="00046602">
        <w:tc>
          <w:tcPr>
            <w:tcW w:w="0" w:type="auto"/>
          </w:tcPr>
          <w:p w14:paraId="1A98D96C" w14:textId="77777777" w:rsidR="00DB3C2E" w:rsidRDefault="00DB3C2E" w:rsidP="00046602">
            <w:r>
              <w:t>Chaises</w:t>
            </w:r>
          </w:p>
        </w:tc>
        <w:tc>
          <w:tcPr>
            <w:tcW w:w="0" w:type="auto"/>
          </w:tcPr>
          <w:p w14:paraId="74D9C3C5" w14:textId="77777777" w:rsidR="00DB3C2E" w:rsidRPr="00882614" w:rsidRDefault="00DB3C2E" w:rsidP="00046602">
            <w:r w:rsidRPr="00882614">
              <w:t>Autour de la table, il y a 6 chaises en bois équidistantes l'une de l'autre.</w:t>
            </w:r>
          </w:p>
        </w:tc>
        <w:tc>
          <w:tcPr>
            <w:tcW w:w="0" w:type="auto"/>
          </w:tcPr>
          <w:p w14:paraId="61385DF7" w14:textId="77777777" w:rsidR="00DB3C2E" w:rsidRDefault="00DB3C2E" w:rsidP="00046602">
            <w:r>
              <w:t>OK</w:t>
            </w:r>
          </w:p>
          <w:p w14:paraId="4A79C13E" w14:textId="77777777" w:rsidR="00DB3C2E" w:rsidRDefault="00DB3C2E" w:rsidP="00046602">
            <w:r>
              <w:t>12 Mar</w:t>
            </w:r>
          </w:p>
        </w:tc>
      </w:tr>
      <w:tr w:rsidR="00DB3C2E" w14:paraId="53C0237D" w14:textId="77777777" w:rsidTr="00046602">
        <w:tc>
          <w:tcPr>
            <w:tcW w:w="0" w:type="auto"/>
          </w:tcPr>
          <w:p w14:paraId="1A2B6096" w14:textId="77777777" w:rsidR="00DB3C2E" w:rsidRDefault="00DB3C2E" w:rsidP="00046602">
            <w:r>
              <w:t>Lit</w:t>
            </w:r>
          </w:p>
        </w:tc>
        <w:tc>
          <w:tcPr>
            <w:tcW w:w="0" w:type="auto"/>
          </w:tcPr>
          <w:p w14:paraId="0D2514A4" w14:textId="77777777" w:rsidR="00DB3C2E" w:rsidRPr="00882614" w:rsidRDefault="00DB3C2E" w:rsidP="00046602">
            <w:r w:rsidRPr="00882614">
              <w:t>Dans le coin supérieur gauche quand je rentre dans le studio il y a un lit double de 220x180x100cm</w:t>
            </w:r>
          </w:p>
        </w:tc>
        <w:tc>
          <w:tcPr>
            <w:tcW w:w="0" w:type="auto"/>
          </w:tcPr>
          <w:p w14:paraId="62958941" w14:textId="77777777" w:rsidR="00DB3C2E" w:rsidRDefault="00DB3C2E" w:rsidP="00046602">
            <w:r>
              <w:t>OK</w:t>
            </w:r>
          </w:p>
          <w:p w14:paraId="1DBF6CDD" w14:textId="77777777" w:rsidR="00DB3C2E" w:rsidRDefault="00DB3C2E" w:rsidP="00046602">
            <w:r>
              <w:t>12 Mar</w:t>
            </w:r>
          </w:p>
        </w:tc>
      </w:tr>
      <w:tr w:rsidR="00DB3C2E" w14:paraId="51A5B166" w14:textId="77777777" w:rsidTr="00046602">
        <w:tc>
          <w:tcPr>
            <w:tcW w:w="0" w:type="auto"/>
          </w:tcPr>
          <w:p w14:paraId="0D1E5E03" w14:textId="77777777" w:rsidR="00DB3C2E" w:rsidRDefault="00DB3C2E" w:rsidP="00046602">
            <w:r>
              <w:t>Bureaux</w:t>
            </w:r>
          </w:p>
        </w:tc>
        <w:tc>
          <w:tcPr>
            <w:tcW w:w="0" w:type="auto"/>
          </w:tcPr>
          <w:p w14:paraId="61094645" w14:textId="77777777" w:rsidR="00DB3C2E" w:rsidRPr="00882614" w:rsidRDefault="00DB3C2E" w:rsidP="00046602">
            <w:r w:rsidRPr="00882614">
              <w:t xml:space="preserve">Dans le coins inférieur gauche quand je rentre dans la pièce il </w:t>
            </w:r>
            <w:proofErr w:type="gramStart"/>
            <w:r w:rsidRPr="00882614">
              <w:t>y  a</w:t>
            </w:r>
            <w:proofErr w:type="gramEnd"/>
            <w:r w:rsidRPr="00882614">
              <w:t xml:space="preserve"> un bureaux de 120x70x100cm et une chaise de bureaux noir.</w:t>
            </w:r>
          </w:p>
        </w:tc>
        <w:tc>
          <w:tcPr>
            <w:tcW w:w="0" w:type="auto"/>
          </w:tcPr>
          <w:p w14:paraId="3BD9B336" w14:textId="77777777" w:rsidR="00DB3C2E" w:rsidRDefault="00DB3C2E" w:rsidP="00046602">
            <w:r>
              <w:t>OK</w:t>
            </w:r>
          </w:p>
          <w:p w14:paraId="29BCF8E8" w14:textId="77777777" w:rsidR="00DB3C2E" w:rsidRDefault="00DB3C2E" w:rsidP="00046602">
            <w:r>
              <w:t>12 Mar</w:t>
            </w:r>
          </w:p>
        </w:tc>
      </w:tr>
      <w:tr w:rsidR="00DB3C2E" w14:paraId="7C6BDC98" w14:textId="77777777" w:rsidTr="00046602">
        <w:tc>
          <w:tcPr>
            <w:tcW w:w="0" w:type="auto"/>
          </w:tcPr>
          <w:p w14:paraId="5C937D14" w14:textId="77777777" w:rsidR="00DB3C2E" w:rsidRDefault="00DB3C2E" w:rsidP="00046602">
            <w:r>
              <w:t>Bureaux</w:t>
            </w:r>
          </w:p>
        </w:tc>
        <w:tc>
          <w:tcPr>
            <w:tcW w:w="0" w:type="auto"/>
          </w:tcPr>
          <w:p w14:paraId="21325F1B" w14:textId="77777777" w:rsidR="00DB3C2E" w:rsidRPr="00882614" w:rsidRDefault="00DB3C2E" w:rsidP="00046602">
            <w:r w:rsidRPr="00882614">
              <w:t xml:space="preserve">Sur </w:t>
            </w:r>
            <w:proofErr w:type="gramStart"/>
            <w:r w:rsidRPr="00882614">
              <w:t>le bureaux</w:t>
            </w:r>
            <w:proofErr w:type="gramEnd"/>
            <w:r w:rsidRPr="00882614">
              <w:t xml:space="preserve"> il y a un pc noir, un écran, un clavier et une souris.</w:t>
            </w:r>
          </w:p>
        </w:tc>
        <w:tc>
          <w:tcPr>
            <w:tcW w:w="0" w:type="auto"/>
          </w:tcPr>
          <w:p w14:paraId="2477456F" w14:textId="77777777" w:rsidR="00DB3C2E" w:rsidRDefault="00DB3C2E" w:rsidP="00046602">
            <w:r>
              <w:t>OK</w:t>
            </w:r>
          </w:p>
          <w:p w14:paraId="0EAF76C3" w14:textId="77777777" w:rsidR="00DB3C2E" w:rsidRDefault="00DB3C2E" w:rsidP="00046602">
            <w:r>
              <w:t>12 Mar</w:t>
            </w:r>
          </w:p>
        </w:tc>
      </w:tr>
      <w:tr w:rsidR="00DB3C2E" w14:paraId="51D82392" w14:textId="77777777" w:rsidTr="00046602">
        <w:tc>
          <w:tcPr>
            <w:tcW w:w="0" w:type="auto"/>
          </w:tcPr>
          <w:p w14:paraId="50FAB78B" w14:textId="77777777" w:rsidR="00DB3C2E" w:rsidRDefault="00DB3C2E" w:rsidP="00046602">
            <w:r>
              <w:t>Cuisine</w:t>
            </w:r>
          </w:p>
        </w:tc>
        <w:tc>
          <w:tcPr>
            <w:tcW w:w="0" w:type="auto"/>
          </w:tcPr>
          <w:p w14:paraId="3D6020F2" w14:textId="77777777" w:rsidR="00DB3C2E" w:rsidRPr="00882614" w:rsidRDefault="00DB3C2E" w:rsidP="00046602">
            <w:r w:rsidRPr="00882614">
              <w:t xml:space="preserve">Dans le coin inférieur droit quand je rentre dans la pièce il y a une cuisine composée d'un </w:t>
            </w:r>
            <w:proofErr w:type="spellStart"/>
            <w:r w:rsidRPr="00882614">
              <w:t>lave vaisselle</w:t>
            </w:r>
            <w:proofErr w:type="spellEnd"/>
            <w:r w:rsidRPr="00882614">
              <w:t>, d'un four d'un lavabo.</w:t>
            </w:r>
          </w:p>
        </w:tc>
        <w:tc>
          <w:tcPr>
            <w:tcW w:w="0" w:type="auto"/>
          </w:tcPr>
          <w:p w14:paraId="2BDCA866" w14:textId="77777777" w:rsidR="00DB3C2E" w:rsidRDefault="00DB3C2E" w:rsidP="00046602">
            <w:r>
              <w:t>OK</w:t>
            </w:r>
          </w:p>
          <w:p w14:paraId="4B352BA5" w14:textId="77777777" w:rsidR="00DB3C2E" w:rsidRDefault="00DB3C2E" w:rsidP="00046602">
            <w:r>
              <w:t>12 Mar</w:t>
            </w:r>
          </w:p>
        </w:tc>
      </w:tr>
      <w:tr w:rsidR="00DB3C2E" w14:paraId="27339E16" w14:textId="77777777" w:rsidTr="00046602">
        <w:tc>
          <w:tcPr>
            <w:tcW w:w="0" w:type="auto"/>
          </w:tcPr>
          <w:p w14:paraId="6BD96E94" w14:textId="77777777" w:rsidR="00DB3C2E" w:rsidRDefault="00DB3C2E" w:rsidP="00046602">
            <w:r>
              <w:lastRenderedPageBreak/>
              <w:t>Dimensions et place</w:t>
            </w:r>
          </w:p>
        </w:tc>
        <w:tc>
          <w:tcPr>
            <w:tcW w:w="0" w:type="auto"/>
          </w:tcPr>
          <w:p w14:paraId="0F741C1B" w14:textId="77777777" w:rsidR="00DB3C2E" w:rsidRPr="00882614" w:rsidRDefault="00DB3C2E" w:rsidP="00046602">
            <w:r w:rsidRPr="00882614">
              <w:t xml:space="preserve">Contre le mur il y a le lavabo de 100x100x60cm, à sa gauche il y a le four sur un meuble de cuisine de 100x100x60cm et à gauche du four il y a le </w:t>
            </w:r>
            <w:proofErr w:type="spellStart"/>
            <w:r w:rsidRPr="00882614">
              <w:t>lave vaisselle</w:t>
            </w:r>
            <w:proofErr w:type="spellEnd"/>
            <w:r w:rsidRPr="00882614">
              <w:t xml:space="preserve"> qui fait les mêmes dimensions.</w:t>
            </w:r>
          </w:p>
        </w:tc>
        <w:tc>
          <w:tcPr>
            <w:tcW w:w="0" w:type="auto"/>
          </w:tcPr>
          <w:p w14:paraId="7466E07E" w14:textId="77777777" w:rsidR="00DB3C2E" w:rsidRDefault="00DB3C2E" w:rsidP="00046602">
            <w:r>
              <w:t>OK</w:t>
            </w:r>
          </w:p>
          <w:p w14:paraId="29BF33D1" w14:textId="77777777" w:rsidR="00DB3C2E" w:rsidRDefault="00DB3C2E" w:rsidP="00046602">
            <w:r>
              <w:t>12 Mar</w:t>
            </w:r>
          </w:p>
        </w:tc>
      </w:tr>
      <w:tr w:rsidR="00DB3C2E" w14:paraId="59EABABA" w14:textId="77777777" w:rsidTr="00046602">
        <w:tc>
          <w:tcPr>
            <w:tcW w:w="0" w:type="auto"/>
          </w:tcPr>
          <w:p w14:paraId="02447E93" w14:textId="77777777" w:rsidR="00DB3C2E" w:rsidRDefault="00DB3C2E" w:rsidP="00046602">
            <w:r>
              <w:t>Fenêtres</w:t>
            </w:r>
          </w:p>
        </w:tc>
        <w:tc>
          <w:tcPr>
            <w:tcW w:w="0" w:type="auto"/>
          </w:tcPr>
          <w:p w14:paraId="18B872F2" w14:textId="77777777" w:rsidR="00DB3C2E" w:rsidRPr="00882614" w:rsidRDefault="00DB3C2E" w:rsidP="00046602">
            <w:r w:rsidRPr="00882614">
              <w:t>Dans le studio, il y a une fenêtre au milieu de chaque mur extérieur.</w:t>
            </w:r>
          </w:p>
        </w:tc>
        <w:tc>
          <w:tcPr>
            <w:tcW w:w="0" w:type="auto"/>
          </w:tcPr>
          <w:p w14:paraId="771E6177" w14:textId="77777777" w:rsidR="00DB3C2E" w:rsidRDefault="00DB3C2E" w:rsidP="00046602">
            <w:r>
              <w:t>OK</w:t>
            </w:r>
          </w:p>
          <w:p w14:paraId="638E01DF" w14:textId="77777777" w:rsidR="00DB3C2E" w:rsidRDefault="00DB3C2E" w:rsidP="00046602">
            <w:r>
              <w:t>12 Mar</w:t>
            </w:r>
          </w:p>
        </w:tc>
      </w:tr>
    </w:tbl>
    <w:p w14:paraId="1D0A4EEF" w14:textId="77777777" w:rsidR="00DB3C2E" w:rsidRDefault="00DB3C2E" w:rsidP="00DB3C2E">
      <w:pPr>
        <w:pStyle w:val="Heading4"/>
      </w:pPr>
      <w:r>
        <w:t>Bureau personnel</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395"/>
        <w:gridCol w:w="7169"/>
        <w:gridCol w:w="496"/>
      </w:tblGrid>
      <w:tr w:rsidR="00DB3C2E" w14:paraId="046929D1" w14:textId="77777777" w:rsidTr="00046602">
        <w:tc>
          <w:tcPr>
            <w:tcW w:w="0" w:type="auto"/>
          </w:tcPr>
          <w:p w14:paraId="2F82E6BD" w14:textId="77777777" w:rsidR="00DB3C2E" w:rsidRDefault="00DB3C2E" w:rsidP="00046602">
            <w:r>
              <w:t>Bureau</w:t>
            </w:r>
          </w:p>
        </w:tc>
        <w:tc>
          <w:tcPr>
            <w:tcW w:w="0" w:type="auto"/>
          </w:tcPr>
          <w:p w14:paraId="4BDAB82D" w14:textId="77777777" w:rsidR="00DB3C2E" w:rsidRPr="00882614" w:rsidRDefault="00DB3C2E" w:rsidP="00046602">
            <w:r w:rsidRPr="00882614">
              <w:t>Quand j'entre par la porte, Je vois un bureau contre et au milieu du mur du fond, qui fait 90cm de hauteur, 150cm de longueur et 50cm de largeur.</w:t>
            </w:r>
          </w:p>
        </w:tc>
        <w:tc>
          <w:tcPr>
            <w:tcW w:w="0" w:type="auto"/>
          </w:tcPr>
          <w:p w14:paraId="20D8762F" w14:textId="77777777" w:rsidR="00DB3C2E" w:rsidRDefault="00DB3C2E" w:rsidP="00046602">
            <w:r>
              <w:t>OK</w:t>
            </w:r>
          </w:p>
          <w:p w14:paraId="2B3AA8C4" w14:textId="77777777" w:rsidR="00DB3C2E" w:rsidRDefault="00DB3C2E" w:rsidP="00046602">
            <w:r>
              <w:t>12 Mar</w:t>
            </w:r>
          </w:p>
        </w:tc>
      </w:tr>
      <w:tr w:rsidR="00DB3C2E" w14:paraId="13363B32" w14:textId="77777777" w:rsidTr="00046602">
        <w:tc>
          <w:tcPr>
            <w:tcW w:w="0" w:type="auto"/>
          </w:tcPr>
          <w:p w14:paraId="5175FCC2" w14:textId="77777777" w:rsidR="00DB3C2E" w:rsidRDefault="00DB3C2E" w:rsidP="00046602">
            <w:r>
              <w:t>Fenêtres</w:t>
            </w:r>
          </w:p>
        </w:tc>
        <w:tc>
          <w:tcPr>
            <w:tcW w:w="0" w:type="auto"/>
          </w:tcPr>
          <w:p w14:paraId="366E8368" w14:textId="77777777" w:rsidR="00DB3C2E" w:rsidRPr="00882614" w:rsidRDefault="00DB3C2E" w:rsidP="00046602">
            <w:r w:rsidRPr="00882614">
              <w:t xml:space="preserve">Au centre de chaque mur extérieur, Il y a </w:t>
            </w:r>
            <w:proofErr w:type="gramStart"/>
            <w:r w:rsidRPr="00882614">
              <w:t>une fenêtre carré</w:t>
            </w:r>
            <w:proofErr w:type="gramEnd"/>
            <w:r w:rsidRPr="00882614">
              <w:t xml:space="preserve"> de 60cm sur 60cm.</w:t>
            </w:r>
          </w:p>
        </w:tc>
        <w:tc>
          <w:tcPr>
            <w:tcW w:w="0" w:type="auto"/>
          </w:tcPr>
          <w:p w14:paraId="48B3F9F5" w14:textId="77777777" w:rsidR="00DB3C2E" w:rsidRDefault="00DB3C2E" w:rsidP="00046602">
            <w:r>
              <w:t>OK</w:t>
            </w:r>
          </w:p>
          <w:p w14:paraId="3B89094A" w14:textId="77777777" w:rsidR="00DB3C2E" w:rsidRDefault="00DB3C2E" w:rsidP="00046602">
            <w:r>
              <w:t>12 Mar</w:t>
            </w:r>
          </w:p>
        </w:tc>
      </w:tr>
      <w:tr w:rsidR="00DB3C2E" w14:paraId="17E6A172" w14:textId="77777777" w:rsidTr="00046602">
        <w:tc>
          <w:tcPr>
            <w:tcW w:w="0" w:type="auto"/>
          </w:tcPr>
          <w:p w14:paraId="2289A271" w14:textId="77777777" w:rsidR="00DB3C2E" w:rsidRDefault="00DB3C2E" w:rsidP="00046602">
            <w:r>
              <w:t>PC</w:t>
            </w:r>
          </w:p>
        </w:tc>
        <w:tc>
          <w:tcPr>
            <w:tcW w:w="0" w:type="auto"/>
          </w:tcPr>
          <w:p w14:paraId="15298226" w14:textId="77777777" w:rsidR="00DB3C2E" w:rsidRPr="00882614" w:rsidRDefault="00DB3C2E" w:rsidP="00046602">
            <w:r w:rsidRPr="00882614">
              <w:t>Quand j'entre dans la pièce, Sur le bureau, Il y a un pc, un écran, un clavier.</w:t>
            </w:r>
          </w:p>
        </w:tc>
        <w:tc>
          <w:tcPr>
            <w:tcW w:w="0" w:type="auto"/>
          </w:tcPr>
          <w:p w14:paraId="7472AF03" w14:textId="77777777" w:rsidR="00DB3C2E" w:rsidRDefault="00DB3C2E" w:rsidP="00046602">
            <w:r>
              <w:t>OK</w:t>
            </w:r>
          </w:p>
          <w:p w14:paraId="6EB103AB" w14:textId="77777777" w:rsidR="00DB3C2E" w:rsidRDefault="00DB3C2E" w:rsidP="00046602">
            <w:r>
              <w:t>12 Mar</w:t>
            </w:r>
          </w:p>
        </w:tc>
      </w:tr>
      <w:tr w:rsidR="00DB3C2E" w14:paraId="0BFB2789" w14:textId="77777777" w:rsidTr="00046602">
        <w:tc>
          <w:tcPr>
            <w:tcW w:w="0" w:type="auto"/>
          </w:tcPr>
          <w:p w14:paraId="05CC62AB" w14:textId="77777777" w:rsidR="00DB3C2E" w:rsidRDefault="00DB3C2E" w:rsidP="00046602">
            <w:r>
              <w:t>Aquarium</w:t>
            </w:r>
          </w:p>
        </w:tc>
        <w:tc>
          <w:tcPr>
            <w:tcW w:w="0" w:type="auto"/>
          </w:tcPr>
          <w:p w14:paraId="0CF1DBD8" w14:textId="77777777" w:rsidR="00DB3C2E" w:rsidRPr="00882614" w:rsidRDefault="00DB3C2E" w:rsidP="00046602">
            <w:r w:rsidRPr="00882614">
              <w:t>Quand j'entre par la porte, Contre le mur de droite à un mètre par rapport au mur du fond, Il y a un aquarium qui fait exactement 150cm de hauteur, 100cm de longueur et 70cm de largeur.</w:t>
            </w:r>
          </w:p>
        </w:tc>
        <w:tc>
          <w:tcPr>
            <w:tcW w:w="0" w:type="auto"/>
          </w:tcPr>
          <w:p w14:paraId="358B96E8" w14:textId="77777777" w:rsidR="00DB3C2E" w:rsidRDefault="00DB3C2E" w:rsidP="00046602">
            <w:r>
              <w:t>OK</w:t>
            </w:r>
          </w:p>
          <w:p w14:paraId="472906EA" w14:textId="77777777" w:rsidR="00DB3C2E" w:rsidRDefault="00DB3C2E" w:rsidP="00046602">
            <w:r>
              <w:t>12 Mar</w:t>
            </w:r>
          </w:p>
        </w:tc>
      </w:tr>
      <w:tr w:rsidR="00DB3C2E" w14:paraId="45DA8BA3" w14:textId="77777777" w:rsidTr="00046602">
        <w:tc>
          <w:tcPr>
            <w:tcW w:w="0" w:type="auto"/>
          </w:tcPr>
          <w:p w14:paraId="3D287528" w14:textId="77777777" w:rsidR="00DB3C2E" w:rsidRDefault="00DB3C2E" w:rsidP="00046602">
            <w:r>
              <w:t>Table</w:t>
            </w:r>
          </w:p>
        </w:tc>
        <w:tc>
          <w:tcPr>
            <w:tcW w:w="0" w:type="auto"/>
          </w:tcPr>
          <w:p w14:paraId="542356D2" w14:textId="77777777" w:rsidR="00DB3C2E" w:rsidRPr="00882614" w:rsidRDefault="00DB3C2E" w:rsidP="00046602">
            <w:r w:rsidRPr="00882614">
              <w:t>Au centre de la pièce, Il y a une table rectangulaire en bois qui fait 80 cm de hauteur, 120 cm de largeur et 70 cm de longueur.</w:t>
            </w:r>
          </w:p>
        </w:tc>
        <w:tc>
          <w:tcPr>
            <w:tcW w:w="0" w:type="auto"/>
          </w:tcPr>
          <w:p w14:paraId="6AC6A794" w14:textId="77777777" w:rsidR="00DB3C2E" w:rsidRDefault="00DB3C2E" w:rsidP="00046602">
            <w:r>
              <w:t>OK</w:t>
            </w:r>
          </w:p>
          <w:p w14:paraId="6217CB2E" w14:textId="77777777" w:rsidR="00DB3C2E" w:rsidRDefault="00DB3C2E" w:rsidP="00046602">
            <w:r>
              <w:t>12 Mar</w:t>
            </w:r>
          </w:p>
        </w:tc>
      </w:tr>
      <w:tr w:rsidR="00DB3C2E" w14:paraId="390B48D8" w14:textId="77777777" w:rsidTr="00046602">
        <w:tc>
          <w:tcPr>
            <w:tcW w:w="0" w:type="auto"/>
          </w:tcPr>
          <w:p w14:paraId="6C2BC394" w14:textId="77777777" w:rsidR="00DB3C2E" w:rsidRDefault="00DB3C2E" w:rsidP="00046602">
            <w:r>
              <w:t>Lumières</w:t>
            </w:r>
          </w:p>
        </w:tc>
        <w:tc>
          <w:tcPr>
            <w:tcW w:w="0" w:type="auto"/>
          </w:tcPr>
          <w:p w14:paraId="65FAFD06" w14:textId="77777777" w:rsidR="00DB3C2E" w:rsidRPr="00882614" w:rsidRDefault="00DB3C2E" w:rsidP="00046602">
            <w:r w:rsidRPr="00882614">
              <w:t>Au plafond, Quand j'entre dans la pièce, Il y a deux projecteurs noirs</w:t>
            </w:r>
          </w:p>
        </w:tc>
        <w:tc>
          <w:tcPr>
            <w:tcW w:w="0" w:type="auto"/>
          </w:tcPr>
          <w:p w14:paraId="68C9BD8C" w14:textId="77777777" w:rsidR="00DB3C2E" w:rsidRDefault="00DB3C2E" w:rsidP="00046602">
            <w:r>
              <w:t>OK</w:t>
            </w:r>
          </w:p>
          <w:p w14:paraId="1E79930E" w14:textId="77777777" w:rsidR="00DB3C2E" w:rsidRDefault="00DB3C2E" w:rsidP="00046602">
            <w:r>
              <w:t>12 Mar</w:t>
            </w:r>
          </w:p>
        </w:tc>
      </w:tr>
      <w:tr w:rsidR="00DB3C2E" w14:paraId="55A3CFE4" w14:textId="77777777" w:rsidTr="00046602">
        <w:tc>
          <w:tcPr>
            <w:tcW w:w="0" w:type="auto"/>
          </w:tcPr>
          <w:p w14:paraId="00F64843" w14:textId="77777777" w:rsidR="00DB3C2E" w:rsidRDefault="00DB3C2E" w:rsidP="00046602">
            <w:r>
              <w:t>Cheminée</w:t>
            </w:r>
          </w:p>
        </w:tc>
        <w:tc>
          <w:tcPr>
            <w:tcW w:w="0" w:type="auto"/>
          </w:tcPr>
          <w:p w14:paraId="033ED1E4" w14:textId="77777777" w:rsidR="00DB3C2E" w:rsidRPr="00882614" w:rsidRDefault="00DB3C2E" w:rsidP="00046602">
            <w:r w:rsidRPr="00882614">
              <w:t>Contre le mur du fond collé au mur de gauche, Quand j'entre dans la pièce, Il y a une cheminée qui fait 95 cm de largeur et 170 cm de longueur.</w:t>
            </w:r>
          </w:p>
        </w:tc>
        <w:tc>
          <w:tcPr>
            <w:tcW w:w="0" w:type="auto"/>
          </w:tcPr>
          <w:p w14:paraId="1C06B701" w14:textId="77777777" w:rsidR="00DB3C2E" w:rsidRDefault="00DB3C2E" w:rsidP="00046602">
            <w:r>
              <w:t>OK</w:t>
            </w:r>
          </w:p>
          <w:p w14:paraId="48A74F8E" w14:textId="77777777" w:rsidR="00DB3C2E" w:rsidRDefault="00DB3C2E" w:rsidP="00046602">
            <w:r>
              <w:t>12 Mar</w:t>
            </w:r>
          </w:p>
        </w:tc>
      </w:tr>
      <w:tr w:rsidR="00DB3C2E" w14:paraId="6C4345C2" w14:textId="77777777" w:rsidTr="00046602">
        <w:tc>
          <w:tcPr>
            <w:tcW w:w="0" w:type="auto"/>
          </w:tcPr>
          <w:p w14:paraId="086B4323" w14:textId="77777777" w:rsidR="00DB3C2E" w:rsidRDefault="00DB3C2E" w:rsidP="00046602">
            <w:r>
              <w:t>Emplacement</w:t>
            </w:r>
          </w:p>
        </w:tc>
        <w:tc>
          <w:tcPr>
            <w:tcW w:w="0" w:type="auto"/>
          </w:tcPr>
          <w:p w14:paraId="15FB3902" w14:textId="77777777" w:rsidR="00DB3C2E" w:rsidRPr="00882614" w:rsidRDefault="00DB3C2E" w:rsidP="00046602">
            <w:r w:rsidRPr="00882614">
              <w:t>Dans l'immeuble, Le bureau se situe au 4ème étage au Nord-ouest.</w:t>
            </w:r>
          </w:p>
        </w:tc>
        <w:tc>
          <w:tcPr>
            <w:tcW w:w="0" w:type="auto"/>
          </w:tcPr>
          <w:p w14:paraId="61C6CA68" w14:textId="77777777" w:rsidR="00DB3C2E" w:rsidRDefault="00DB3C2E" w:rsidP="00046602">
            <w:r>
              <w:t>OK</w:t>
            </w:r>
          </w:p>
          <w:p w14:paraId="224FD8F7" w14:textId="77777777" w:rsidR="00DB3C2E" w:rsidRDefault="00DB3C2E" w:rsidP="00046602">
            <w:r>
              <w:t>12 Mar</w:t>
            </w:r>
          </w:p>
        </w:tc>
      </w:tr>
      <w:tr w:rsidR="00DB3C2E" w14:paraId="0B0EFA02" w14:textId="77777777" w:rsidTr="00046602">
        <w:tc>
          <w:tcPr>
            <w:tcW w:w="0" w:type="auto"/>
          </w:tcPr>
          <w:p w14:paraId="6BD80EFF" w14:textId="77777777" w:rsidR="00DB3C2E" w:rsidRDefault="00DB3C2E" w:rsidP="00046602">
            <w:r>
              <w:t>Dimensions</w:t>
            </w:r>
          </w:p>
        </w:tc>
        <w:tc>
          <w:tcPr>
            <w:tcW w:w="0" w:type="auto"/>
          </w:tcPr>
          <w:p w14:paraId="5AC43FA6" w14:textId="77777777" w:rsidR="00DB3C2E" w:rsidRPr="00882614" w:rsidRDefault="00DB3C2E" w:rsidP="00046602">
            <w:r w:rsidRPr="00882614">
              <w:t>La pièce qui contient le bureau fait 9x10m</w:t>
            </w:r>
          </w:p>
        </w:tc>
        <w:tc>
          <w:tcPr>
            <w:tcW w:w="0" w:type="auto"/>
          </w:tcPr>
          <w:p w14:paraId="35CABC9D" w14:textId="77777777" w:rsidR="00DB3C2E" w:rsidRDefault="00DB3C2E" w:rsidP="00046602">
            <w:r>
              <w:t>OK</w:t>
            </w:r>
          </w:p>
          <w:p w14:paraId="3DB2AFCC" w14:textId="77777777" w:rsidR="00DB3C2E" w:rsidRDefault="00DB3C2E" w:rsidP="00046602">
            <w:r>
              <w:t>12 Mar</w:t>
            </w:r>
          </w:p>
        </w:tc>
      </w:tr>
      <w:tr w:rsidR="00DB3C2E" w14:paraId="6F453037" w14:textId="77777777" w:rsidTr="00046602">
        <w:tc>
          <w:tcPr>
            <w:tcW w:w="0" w:type="auto"/>
          </w:tcPr>
          <w:p w14:paraId="5899CA7C" w14:textId="77777777" w:rsidR="00DB3C2E" w:rsidRDefault="00DB3C2E" w:rsidP="00046602">
            <w:r>
              <w:t>Chaises</w:t>
            </w:r>
          </w:p>
        </w:tc>
        <w:tc>
          <w:tcPr>
            <w:tcW w:w="0" w:type="auto"/>
          </w:tcPr>
          <w:p w14:paraId="1EF9D3E3" w14:textId="77777777" w:rsidR="00DB3C2E" w:rsidRPr="00882614" w:rsidRDefault="00DB3C2E" w:rsidP="00046602">
            <w:r w:rsidRPr="00882614">
              <w:t>Autour de la table, Il y a 4 chaises de 75 cm de hauteur, 60 cm de largeur et 60 cm de longueur.</w:t>
            </w:r>
          </w:p>
        </w:tc>
        <w:tc>
          <w:tcPr>
            <w:tcW w:w="0" w:type="auto"/>
          </w:tcPr>
          <w:p w14:paraId="714260F6" w14:textId="77777777" w:rsidR="00DB3C2E" w:rsidRDefault="00DB3C2E" w:rsidP="00046602">
            <w:r>
              <w:t>OK</w:t>
            </w:r>
          </w:p>
          <w:p w14:paraId="1A8EB1BC" w14:textId="77777777" w:rsidR="00DB3C2E" w:rsidRDefault="00DB3C2E" w:rsidP="00046602">
            <w:r>
              <w:t>12 Mar</w:t>
            </w:r>
          </w:p>
        </w:tc>
      </w:tr>
      <w:tr w:rsidR="00DB3C2E" w14:paraId="643BD601" w14:textId="77777777" w:rsidTr="00046602">
        <w:tc>
          <w:tcPr>
            <w:tcW w:w="0" w:type="auto"/>
          </w:tcPr>
          <w:p w14:paraId="4C57B3A7" w14:textId="77777777" w:rsidR="00DB3C2E" w:rsidRDefault="00DB3C2E" w:rsidP="00046602">
            <w:r>
              <w:t>Fauteuil</w:t>
            </w:r>
          </w:p>
        </w:tc>
        <w:tc>
          <w:tcPr>
            <w:tcW w:w="0" w:type="auto"/>
          </w:tcPr>
          <w:p w14:paraId="5B93E94E" w14:textId="77777777" w:rsidR="00DB3C2E" w:rsidRPr="00882614" w:rsidRDefault="00DB3C2E" w:rsidP="00046602">
            <w:r w:rsidRPr="00882614">
              <w:t>Devant le bureau, Il y a un fauteuil en cuir de 120 cm de hauteur, 70cm de largeur et 80 cm de longueur.</w:t>
            </w:r>
          </w:p>
        </w:tc>
        <w:tc>
          <w:tcPr>
            <w:tcW w:w="0" w:type="auto"/>
          </w:tcPr>
          <w:p w14:paraId="546A34CB" w14:textId="77777777" w:rsidR="00DB3C2E" w:rsidRDefault="00DB3C2E" w:rsidP="00046602">
            <w:r>
              <w:t>OK</w:t>
            </w:r>
          </w:p>
          <w:p w14:paraId="09783953" w14:textId="77777777" w:rsidR="00DB3C2E" w:rsidRDefault="00DB3C2E" w:rsidP="00046602">
            <w:r>
              <w:t>12 Mar</w:t>
            </w:r>
          </w:p>
        </w:tc>
      </w:tr>
    </w:tbl>
    <w:p w14:paraId="668DCEAF" w14:textId="77777777" w:rsidR="00DB3C2E" w:rsidRDefault="00DB3C2E" w:rsidP="00DB3C2E">
      <w:pPr>
        <w:pStyle w:val="Heading4"/>
      </w:pPr>
      <w:r>
        <w:t>Toit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734"/>
        <w:gridCol w:w="6737"/>
        <w:gridCol w:w="589"/>
      </w:tblGrid>
      <w:tr w:rsidR="00DB3C2E" w14:paraId="197CBA91" w14:textId="77777777" w:rsidTr="00046602">
        <w:tc>
          <w:tcPr>
            <w:tcW w:w="0" w:type="auto"/>
          </w:tcPr>
          <w:p w14:paraId="693F061C" w14:textId="77777777" w:rsidR="00DB3C2E" w:rsidRDefault="00DB3C2E" w:rsidP="00046602">
            <w:r>
              <w:t xml:space="preserve">Coin </w:t>
            </w:r>
            <w:proofErr w:type="spellStart"/>
            <w:r>
              <w:t>detente</w:t>
            </w:r>
            <w:proofErr w:type="spellEnd"/>
          </w:p>
        </w:tc>
        <w:tc>
          <w:tcPr>
            <w:tcW w:w="0" w:type="auto"/>
          </w:tcPr>
          <w:p w14:paraId="31DA47A6" w14:textId="77777777" w:rsidR="00DB3C2E" w:rsidRPr="00882614" w:rsidRDefault="00DB3C2E" w:rsidP="00046602">
            <w:r w:rsidRPr="00882614">
              <w:t xml:space="preserve">Dans le coin sud-ouest du toit, il y a un coin pour regarder la vue et se </w:t>
            </w:r>
            <w:proofErr w:type="spellStart"/>
            <w:r w:rsidRPr="00882614">
              <w:t>detendre</w:t>
            </w:r>
            <w:proofErr w:type="spellEnd"/>
            <w:r w:rsidRPr="00882614">
              <w:t>.</w:t>
            </w:r>
          </w:p>
        </w:tc>
        <w:tc>
          <w:tcPr>
            <w:tcW w:w="0" w:type="auto"/>
          </w:tcPr>
          <w:p w14:paraId="1DFB7F3A" w14:textId="77777777" w:rsidR="00DB3C2E" w:rsidRDefault="00DB3C2E" w:rsidP="00046602">
            <w:r>
              <w:t>OK</w:t>
            </w:r>
          </w:p>
          <w:p w14:paraId="544C9854" w14:textId="77777777" w:rsidR="00DB3C2E" w:rsidRDefault="00DB3C2E" w:rsidP="00046602">
            <w:r>
              <w:t>11 Mar</w:t>
            </w:r>
          </w:p>
        </w:tc>
      </w:tr>
      <w:tr w:rsidR="00DB3C2E" w14:paraId="43550763" w14:textId="77777777" w:rsidTr="00046602">
        <w:tc>
          <w:tcPr>
            <w:tcW w:w="0" w:type="auto"/>
          </w:tcPr>
          <w:p w14:paraId="610DFD4D" w14:textId="77777777" w:rsidR="00DB3C2E" w:rsidRDefault="00DB3C2E" w:rsidP="00046602">
            <w:r>
              <w:t>Banc</w:t>
            </w:r>
          </w:p>
        </w:tc>
        <w:tc>
          <w:tcPr>
            <w:tcW w:w="0" w:type="auto"/>
          </w:tcPr>
          <w:p w14:paraId="70BB6EC0" w14:textId="77777777" w:rsidR="00DB3C2E" w:rsidRPr="00882614" w:rsidRDefault="00DB3C2E" w:rsidP="00046602">
            <w:r w:rsidRPr="00882614">
              <w:t xml:space="preserve">Dans le coin </w:t>
            </w:r>
            <w:proofErr w:type="spellStart"/>
            <w:r w:rsidRPr="00882614">
              <w:t>detente</w:t>
            </w:r>
            <w:proofErr w:type="spellEnd"/>
            <w:r w:rsidRPr="00882614">
              <w:t>, il y a un banc blanc de 1,5m de longueur et 0.7m de largeur.</w:t>
            </w:r>
          </w:p>
        </w:tc>
        <w:tc>
          <w:tcPr>
            <w:tcW w:w="0" w:type="auto"/>
          </w:tcPr>
          <w:p w14:paraId="6194BEA6" w14:textId="77777777" w:rsidR="00DB3C2E" w:rsidRDefault="00DB3C2E" w:rsidP="00046602">
            <w:r>
              <w:t>OK</w:t>
            </w:r>
          </w:p>
          <w:p w14:paraId="2262CCBC" w14:textId="77777777" w:rsidR="00DB3C2E" w:rsidRDefault="00DB3C2E" w:rsidP="00046602">
            <w:r>
              <w:t>12 Mar</w:t>
            </w:r>
          </w:p>
        </w:tc>
      </w:tr>
      <w:tr w:rsidR="00DB3C2E" w14:paraId="586FD5AD" w14:textId="77777777" w:rsidTr="00046602">
        <w:tc>
          <w:tcPr>
            <w:tcW w:w="0" w:type="auto"/>
          </w:tcPr>
          <w:p w14:paraId="3009388F" w14:textId="77777777" w:rsidR="00DB3C2E" w:rsidRDefault="00DB3C2E" w:rsidP="00046602">
            <w:r>
              <w:t>Table basse</w:t>
            </w:r>
          </w:p>
        </w:tc>
        <w:tc>
          <w:tcPr>
            <w:tcW w:w="0" w:type="auto"/>
          </w:tcPr>
          <w:p w14:paraId="6CCB8663" w14:textId="77777777" w:rsidR="00DB3C2E" w:rsidRPr="00882614" w:rsidRDefault="00DB3C2E" w:rsidP="00046602">
            <w:r w:rsidRPr="00882614">
              <w:t xml:space="preserve">Devant le banc du coin </w:t>
            </w:r>
            <w:proofErr w:type="spellStart"/>
            <w:r w:rsidRPr="00882614">
              <w:t>detente</w:t>
            </w:r>
            <w:proofErr w:type="spellEnd"/>
            <w:r w:rsidRPr="00882614">
              <w:t>, il y a une table basse de 100x50x50cm.</w:t>
            </w:r>
          </w:p>
        </w:tc>
        <w:tc>
          <w:tcPr>
            <w:tcW w:w="0" w:type="auto"/>
          </w:tcPr>
          <w:p w14:paraId="56EF65E5" w14:textId="77777777" w:rsidR="00DB3C2E" w:rsidRDefault="00DB3C2E" w:rsidP="00046602">
            <w:r>
              <w:t>OK</w:t>
            </w:r>
          </w:p>
          <w:p w14:paraId="3924EB9E" w14:textId="77777777" w:rsidR="00DB3C2E" w:rsidRDefault="00DB3C2E" w:rsidP="00046602">
            <w:r>
              <w:t>11 Mar</w:t>
            </w:r>
          </w:p>
        </w:tc>
      </w:tr>
      <w:tr w:rsidR="00DB3C2E" w14:paraId="64372527" w14:textId="77777777" w:rsidTr="00046602">
        <w:tc>
          <w:tcPr>
            <w:tcW w:w="0" w:type="auto"/>
          </w:tcPr>
          <w:p w14:paraId="55654069" w14:textId="77777777" w:rsidR="00DB3C2E" w:rsidRDefault="00DB3C2E" w:rsidP="00046602">
            <w:r>
              <w:t>Chaises en plastique</w:t>
            </w:r>
          </w:p>
        </w:tc>
        <w:tc>
          <w:tcPr>
            <w:tcW w:w="0" w:type="auto"/>
          </w:tcPr>
          <w:p w14:paraId="2864F1EF" w14:textId="77777777" w:rsidR="00DB3C2E" w:rsidRPr="00882614" w:rsidRDefault="00DB3C2E" w:rsidP="00046602">
            <w:r w:rsidRPr="00882614">
              <w:t>Autour de la table basse, il y a 2 chaises en plastique.</w:t>
            </w:r>
          </w:p>
        </w:tc>
        <w:tc>
          <w:tcPr>
            <w:tcW w:w="0" w:type="auto"/>
          </w:tcPr>
          <w:p w14:paraId="43A225FB" w14:textId="77777777" w:rsidR="00DB3C2E" w:rsidRDefault="00DB3C2E" w:rsidP="00046602">
            <w:r>
              <w:t>OK</w:t>
            </w:r>
          </w:p>
          <w:p w14:paraId="3E97E4F3" w14:textId="77777777" w:rsidR="00DB3C2E" w:rsidRDefault="00DB3C2E" w:rsidP="00046602">
            <w:r>
              <w:lastRenderedPageBreak/>
              <w:t>11 Mar</w:t>
            </w:r>
          </w:p>
        </w:tc>
      </w:tr>
      <w:tr w:rsidR="00DB3C2E" w14:paraId="51F8CA7F" w14:textId="77777777" w:rsidTr="00046602">
        <w:tc>
          <w:tcPr>
            <w:tcW w:w="0" w:type="auto"/>
          </w:tcPr>
          <w:p w14:paraId="32993212" w14:textId="77777777" w:rsidR="00DB3C2E" w:rsidRDefault="00DB3C2E" w:rsidP="00046602">
            <w:r>
              <w:lastRenderedPageBreak/>
              <w:t>Pots de fleurs</w:t>
            </w:r>
          </w:p>
        </w:tc>
        <w:tc>
          <w:tcPr>
            <w:tcW w:w="0" w:type="auto"/>
          </w:tcPr>
          <w:p w14:paraId="3A229B68" w14:textId="77777777" w:rsidR="00DB3C2E" w:rsidRPr="00882614" w:rsidRDefault="00DB3C2E" w:rsidP="00046602">
            <w:r w:rsidRPr="00882614">
              <w:t xml:space="preserve">Sur les </w:t>
            </w:r>
            <w:proofErr w:type="spellStart"/>
            <w:r w:rsidRPr="00882614">
              <w:t>cotes</w:t>
            </w:r>
            <w:proofErr w:type="spellEnd"/>
            <w:r w:rsidRPr="00882614">
              <w:t xml:space="preserve"> du coin </w:t>
            </w:r>
            <w:proofErr w:type="spellStart"/>
            <w:r w:rsidRPr="00882614">
              <w:t>detente</w:t>
            </w:r>
            <w:proofErr w:type="spellEnd"/>
            <w:r w:rsidRPr="00882614">
              <w:t xml:space="preserve">, il y a des bacs </w:t>
            </w:r>
            <w:proofErr w:type="spellStart"/>
            <w:r w:rsidRPr="00882614">
              <w:t>a</w:t>
            </w:r>
            <w:proofErr w:type="spellEnd"/>
            <w:r w:rsidRPr="00882614">
              <w:t xml:space="preserve"> fleurs de 75cm de </w:t>
            </w:r>
            <w:proofErr w:type="spellStart"/>
            <w:r w:rsidRPr="00882614">
              <w:t>diametre</w:t>
            </w:r>
            <w:proofErr w:type="spellEnd"/>
            <w:r w:rsidRPr="00882614">
              <w:t xml:space="preserve"> et 50cm de hauteur.</w:t>
            </w:r>
          </w:p>
        </w:tc>
        <w:tc>
          <w:tcPr>
            <w:tcW w:w="0" w:type="auto"/>
          </w:tcPr>
          <w:p w14:paraId="5CB0A777" w14:textId="77777777" w:rsidR="00DB3C2E" w:rsidRDefault="00DB3C2E" w:rsidP="00046602">
            <w:r>
              <w:t>OK</w:t>
            </w:r>
          </w:p>
          <w:p w14:paraId="00157366" w14:textId="77777777" w:rsidR="00DB3C2E" w:rsidRDefault="00DB3C2E" w:rsidP="00046602">
            <w:r>
              <w:t>12 Mar</w:t>
            </w:r>
          </w:p>
        </w:tc>
      </w:tr>
      <w:tr w:rsidR="00DB3C2E" w14:paraId="041B0CFD" w14:textId="77777777" w:rsidTr="00046602">
        <w:tc>
          <w:tcPr>
            <w:tcW w:w="0" w:type="auto"/>
          </w:tcPr>
          <w:p w14:paraId="507D5E0D" w14:textId="77777777" w:rsidR="00DB3C2E" w:rsidRDefault="00DB3C2E" w:rsidP="00046602">
            <w:r>
              <w:t>Barbecue</w:t>
            </w:r>
          </w:p>
        </w:tc>
        <w:tc>
          <w:tcPr>
            <w:tcW w:w="0" w:type="auto"/>
          </w:tcPr>
          <w:p w14:paraId="748E001F" w14:textId="77777777" w:rsidR="00DB3C2E" w:rsidRPr="00882614" w:rsidRDefault="00DB3C2E" w:rsidP="00046602">
            <w:r w:rsidRPr="00882614">
              <w:t xml:space="preserve">Dans le coin </w:t>
            </w:r>
            <w:proofErr w:type="spellStart"/>
            <w:r w:rsidRPr="00882614">
              <w:t>detente</w:t>
            </w:r>
            <w:proofErr w:type="spellEnd"/>
            <w:r w:rsidRPr="00882614">
              <w:t>, il y a un barbecue portable de 80x50x30cm.</w:t>
            </w:r>
          </w:p>
        </w:tc>
        <w:tc>
          <w:tcPr>
            <w:tcW w:w="0" w:type="auto"/>
          </w:tcPr>
          <w:p w14:paraId="06A79895" w14:textId="77777777" w:rsidR="00DB3C2E" w:rsidRDefault="00DB3C2E" w:rsidP="00046602">
            <w:r>
              <w:t>OK</w:t>
            </w:r>
          </w:p>
          <w:p w14:paraId="66952E38" w14:textId="77777777" w:rsidR="00DB3C2E" w:rsidRDefault="00DB3C2E" w:rsidP="00046602">
            <w:r>
              <w:t>12 Mar</w:t>
            </w:r>
          </w:p>
        </w:tc>
      </w:tr>
      <w:tr w:rsidR="00DB3C2E" w14:paraId="78CD0A8C" w14:textId="77777777" w:rsidTr="00046602">
        <w:tc>
          <w:tcPr>
            <w:tcW w:w="0" w:type="auto"/>
          </w:tcPr>
          <w:p w14:paraId="1CCDF5F1" w14:textId="77777777" w:rsidR="00DB3C2E" w:rsidRDefault="00DB3C2E" w:rsidP="00046602">
            <w:proofErr w:type="spellStart"/>
            <w:r>
              <w:t>Cheminee</w:t>
            </w:r>
            <w:proofErr w:type="spellEnd"/>
          </w:p>
        </w:tc>
        <w:tc>
          <w:tcPr>
            <w:tcW w:w="0" w:type="auto"/>
          </w:tcPr>
          <w:p w14:paraId="2460E296" w14:textId="77777777" w:rsidR="00DB3C2E" w:rsidRPr="00882614" w:rsidRDefault="00DB3C2E" w:rsidP="00046602">
            <w:r w:rsidRPr="00882614">
              <w:t xml:space="preserve">Dans le coin nord-est du toit, il y a une </w:t>
            </w:r>
            <w:proofErr w:type="spellStart"/>
            <w:r w:rsidRPr="00882614">
              <w:t>cheminee</w:t>
            </w:r>
            <w:proofErr w:type="spellEnd"/>
            <w:r w:rsidRPr="00882614">
              <w:t xml:space="preserve"> en brique de 50x50x200cm</w:t>
            </w:r>
          </w:p>
        </w:tc>
        <w:tc>
          <w:tcPr>
            <w:tcW w:w="0" w:type="auto"/>
          </w:tcPr>
          <w:p w14:paraId="33E16BA3" w14:textId="77777777" w:rsidR="00DB3C2E" w:rsidRDefault="00DB3C2E" w:rsidP="00046602">
            <w:r>
              <w:t>OK</w:t>
            </w:r>
          </w:p>
          <w:p w14:paraId="69EB0934" w14:textId="77777777" w:rsidR="00DB3C2E" w:rsidRDefault="00DB3C2E" w:rsidP="00046602">
            <w:r>
              <w:t>11 Mar</w:t>
            </w:r>
          </w:p>
        </w:tc>
      </w:tr>
      <w:tr w:rsidR="00DB3C2E" w14:paraId="540C8E09" w14:textId="77777777" w:rsidTr="00046602">
        <w:tc>
          <w:tcPr>
            <w:tcW w:w="0" w:type="auto"/>
          </w:tcPr>
          <w:p w14:paraId="6D1A83F5" w14:textId="77777777" w:rsidR="00DB3C2E" w:rsidRDefault="00DB3C2E" w:rsidP="00046602">
            <w:r>
              <w:t>Panneaux solaires</w:t>
            </w:r>
          </w:p>
        </w:tc>
        <w:tc>
          <w:tcPr>
            <w:tcW w:w="0" w:type="auto"/>
          </w:tcPr>
          <w:p w14:paraId="2D454BCF" w14:textId="77777777" w:rsidR="00DB3C2E" w:rsidRPr="00882614" w:rsidRDefault="00DB3C2E" w:rsidP="00046602">
            <w:r w:rsidRPr="00882614">
              <w:t xml:space="preserve">Sur tout le </w:t>
            </w:r>
            <w:proofErr w:type="spellStart"/>
            <w:proofErr w:type="gramStart"/>
            <w:r w:rsidRPr="00882614">
              <w:t>cote</w:t>
            </w:r>
            <w:proofErr w:type="spellEnd"/>
            <w:proofErr w:type="gramEnd"/>
            <w:r w:rsidRPr="00882614">
              <w:t xml:space="preserve"> est du toit, il y a des panneaux solaires.</w:t>
            </w:r>
          </w:p>
        </w:tc>
        <w:tc>
          <w:tcPr>
            <w:tcW w:w="0" w:type="auto"/>
          </w:tcPr>
          <w:p w14:paraId="567A1D23" w14:textId="77777777" w:rsidR="00DB3C2E" w:rsidRDefault="00DB3C2E" w:rsidP="00046602">
            <w:r>
              <w:t>OK</w:t>
            </w:r>
          </w:p>
          <w:p w14:paraId="25BCB8DC" w14:textId="77777777" w:rsidR="00DB3C2E" w:rsidRDefault="00DB3C2E" w:rsidP="00046602">
            <w:r>
              <w:t>11 Mar</w:t>
            </w:r>
          </w:p>
        </w:tc>
      </w:tr>
      <w:tr w:rsidR="00DB3C2E" w14:paraId="3D356B5D" w14:textId="77777777" w:rsidTr="00046602">
        <w:tc>
          <w:tcPr>
            <w:tcW w:w="0" w:type="auto"/>
          </w:tcPr>
          <w:p w14:paraId="00B1DF5E" w14:textId="77777777" w:rsidR="00DB3C2E" w:rsidRDefault="00DB3C2E" w:rsidP="00046602">
            <w:r>
              <w:t>Ventilations</w:t>
            </w:r>
          </w:p>
        </w:tc>
        <w:tc>
          <w:tcPr>
            <w:tcW w:w="0" w:type="auto"/>
          </w:tcPr>
          <w:p w14:paraId="42D2C26F" w14:textId="77777777" w:rsidR="00DB3C2E" w:rsidRPr="00882614" w:rsidRDefault="00DB3C2E" w:rsidP="00046602">
            <w:r w:rsidRPr="00882614">
              <w:t>Dans le coin nord-ouest du toit, il y a 4 ventilations de 1m cube chacune.</w:t>
            </w:r>
          </w:p>
        </w:tc>
        <w:tc>
          <w:tcPr>
            <w:tcW w:w="0" w:type="auto"/>
          </w:tcPr>
          <w:p w14:paraId="2A79F963" w14:textId="77777777" w:rsidR="00DB3C2E" w:rsidRDefault="00DB3C2E" w:rsidP="00046602">
            <w:r>
              <w:t>OK</w:t>
            </w:r>
          </w:p>
          <w:p w14:paraId="246120D6" w14:textId="77777777" w:rsidR="00DB3C2E" w:rsidRDefault="00DB3C2E" w:rsidP="00046602">
            <w:r>
              <w:t>11 Mar</w:t>
            </w:r>
          </w:p>
        </w:tc>
      </w:tr>
      <w:tr w:rsidR="00DB3C2E" w14:paraId="72F1382C" w14:textId="77777777" w:rsidTr="00046602">
        <w:tc>
          <w:tcPr>
            <w:tcW w:w="0" w:type="auto"/>
          </w:tcPr>
          <w:p w14:paraId="45649C69" w14:textId="77777777" w:rsidR="00DB3C2E" w:rsidRDefault="00DB3C2E" w:rsidP="00046602">
            <w:r>
              <w:t>Parabole</w:t>
            </w:r>
          </w:p>
        </w:tc>
        <w:tc>
          <w:tcPr>
            <w:tcW w:w="0" w:type="auto"/>
          </w:tcPr>
          <w:p w14:paraId="3FD148E1" w14:textId="77777777" w:rsidR="00DB3C2E" w:rsidRPr="00882614" w:rsidRDefault="00DB3C2E" w:rsidP="00046602">
            <w:r w:rsidRPr="00882614">
              <w:t>Dans le milieu ouest du toit, il y a une antenne TV.</w:t>
            </w:r>
          </w:p>
        </w:tc>
        <w:tc>
          <w:tcPr>
            <w:tcW w:w="0" w:type="auto"/>
          </w:tcPr>
          <w:p w14:paraId="5AE5A652" w14:textId="77777777" w:rsidR="00DB3C2E" w:rsidRDefault="00DB3C2E" w:rsidP="00046602">
            <w:r>
              <w:t>OK</w:t>
            </w:r>
          </w:p>
          <w:p w14:paraId="372A75AD" w14:textId="77777777" w:rsidR="00DB3C2E" w:rsidRDefault="00DB3C2E" w:rsidP="00046602">
            <w:r>
              <w:t>11 Mar</w:t>
            </w:r>
          </w:p>
        </w:tc>
      </w:tr>
      <w:tr w:rsidR="00DB3C2E" w14:paraId="59A28940" w14:textId="77777777" w:rsidTr="00046602">
        <w:tc>
          <w:tcPr>
            <w:tcW w:w="0" w:type="auto"/>
          </w:tcPr>
          <w:p w14:paraId="2B04F762" w14:textId="77777777" w:rsidR="00DB3C2E" w:rsidRDefault="00DB3C2E" w:rsidP="00046602">
            <w:r>
              <w:t>Etage</w:t>
            </w:r>
          </w:p>
        </w:tc>
        <w:tc>
          <w:tcPr>
            <w:tcW w:w="0" w:type="auto"/>
          </w:tcPr>
          <w:p w14:paraId="789326C4" w14:textId="77777777" w:rsidR="00DB3C2E" w:rsidRPr="00882614" w:rsidRDefault="00DB3C2E" w:rsidP="00046602">
            <w:r w:rsidRPr="00882614">
              <w:t xml:space="preserve">Dans l'immeuble, ce toit est au dernier </w:t>
            </w:r>
            <w:proofErr w:type="spellStart"/>
            <w:r w:rsidRPr="00882614">
              <w:t>etage</w:t>
            </w:r>
            <w:proofErr w:type="spellEnd"/>
            <w:r w:rsidRPr="00882614">
              <w:t>.</w:t>
            </w:r>
          </w:p>
        </w:tc>
        <w:tc>
          <w:tcPr>
            <w:tcW w:w="0" w:type="auto"/>
          </w:tcPr>
          <w:p w14:paraId="404327F0" w14:textId="77777777" w:rsidR="00DB3C2E" w:rsidRDefault="00DB3C2E" w:rsidP="00046602">
            <w:r>
              <w:t>OK</w:t>
            </w:r>
          </w:p>
          <w:p w14:paraId="6B5FEA0B" w14:textId="77777777" w:rsidR="00DB3C2E" w:rsidRDefault="00DB3C2E" w:rsidP="00046602">
            <w:r>
              <w:t>11 Mar</w:t>
            </w:r>
          </w:p>
        </w:tc>
      </w:tr>
      <w:tr w:rsidR="00DB3C2E" w14:paraId="5268DE99" w14:textId="77777777" w:rsidTr="00046602">
        <w:tc>
          <w:tcPr>
            <w:tcW w:w="0" w:type="auto"/>
          </w:tcPr>
          <w:p w14:paraId="4B7853C3" w14:textId="77777777" w:rsidR="00DB3C2E" w:rsidRDefault="00DB3C2E" w:rsidP="00046602">
            <w:r>
              <w:t>Grillages</w:t>
            </w:r>
          </w:p>
        </w:tc>
        <w:tc>
          <w:tcPr>
            <w:tcW w:w="0" w:type="auto"/>
          </w:tcPr>
          <w:p w14:paraId="62322ED0" w14:textId="77777777" w:rsidR="00DB3C2E" w:rsidRPr="00882614" w:rsidRDefault="00DB3C2E" w:rsidP="00046602">
            <w:r w:rsidRPr="00882614">
              <w:t>Tout autour du toit, il y a des grillages de 2,5m de haut.</w:t>
            </w:r>
          </w:p>
        </w:tc>
        <w:tc>
          <w:tcPr>
            <w:tcW w:w="0" w:type="auto"/>
          </w:tcPr>
          <w:p w14:paraId="3A3ACCA3" w14:textId="77777777" w:rsidR="00DB3C2E" w:rsidRDefault="00DB3C2E" w:rsidP="00046602">
            <w:r>
              <w:t>OK</w:t>
            </w:r>
          </w:p>
          <w:p w14:paraId="7CC95257" w14:textId="77777777" w:rsidR="00DB3C2E" w:rsidRDefault="00DB3C2E" w:rsidP="00046602">
            <w:r>
              <w:t>11 Mar</w:t>
            </w:r>
          </w:p>
        </w:tc>
      </w:tr>
    </w:tbl>
    <w:p w14:paraId="1C306B53" w14:textId="77777777" w:rsidR="00DB3C2E" w:rsidRDefault="00DB3C2E" w:rsidP="00DB3C2E">
      <w:pPr>
        <w:pStyle w:val="Heading4"/>
      </w:pPr>
      <w:r>
        <w:t>Modifications toit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819"/>
        <w:gridCol w:w="6647"/>
        <w:gridCol w:w="594"/>
      </w:tblGrid>
      <w:tr w:rsidR="00DB3C2E" w14:paraId="66C5409B" w14:textId="77777777" w:rsidTr="00046602">
        <w:tc>
          <w:tcPr>
            <w:tcW w:w="0" w:type="auto"/>
          </w:tcPr>
          <w:p w14:paraId="08921D88" w14:textId="77777777" w:rsidR="00DB3C2E" w:rsidRDefault="00DB3C2E" w:rsidP="00046602">
            <w:r>
              <w:t>Snacks</w:t>
            </w:r>
          </w:p>
        </w:tc>
        <w:tc>
          <w:tcPr>
            <w:tcW w:w="0" w:type="auto"/>
          </w:tcPr>
          <w:p w14:paraId="68839DBB" w14:textId="77777777" w:rsidR="00DB3C2E" w:rsidRPr="00882614" w:rsidRDefault="00DB3C2E" w:rsidP="00046602">
            <w:r w:rsidRPr="00882614">
              <w:t>Sur la table basse du coin détente, il y a différents snacks.</w:t>
            </w:r>
          </w:p>
        </w:tc>
        <w:tc>
          <w:tcPr>
            <w:tcW w:w="0" w:type="auto"/>
          </w:tcPr>
          <w:p w14:paraId="1C46F909" w14:textId="77777777" w:rsidR="00DB3C2E" w:rsidRDefault="00DB3C2E" w:rsidP="00046602">
            <w:r>
              <w:t>OK</w:t>
            </w:r>
          </w:p>
          <w:p w14:paraId="69CC8989" w14:textId="77777777" w:rsidR="00DB3C2E" w:rsidRDefault="00DB3C2E" w:rsidP="00046602">
            <w:r>
              <w:t>11 Mar</w:t>
            </w:r>
          </w:p>
        </w:tc>
      </w:tr>
      <w:tr w:rsidR="00DB3C2E" w14:paraId="46DFF41C" w14:textId="77777777" w:rsidTr="00046602">
        <w:tc>
          <w:tcPr>
            <w:tcW w:w="0" w:type="auto"/>
          </w:tcPr>
          <w:p w14:paraId="384C7378" w14:textId="77777777" w:rsidR="00DB3C2E" w:rsidRDefault="00DB3C2E" w:rsidP="00046602">
            <w:r>
              <w:t>Chemins</w:t>
            </w:r>
          </w:p>
        </w:tc>
        <w:tc>
          <w:tcPr>
            <w:tcW w:w="0" w:type="auto"/>
          </w:tcPr>
          <w:p w14:paraId="67F6916B" w14:textId="77777777" w:rsidR="00DB3C2E" w:rsidRPr="00882614" w:rsidRDefault="00DB3C2E" w:rsidP="00046602">
            <w:r w:rsidRPr="00882614">
              <w:t>Depuis chacun des escaliers/ascenseurs, il y a un chemin pour accéder au coin détente.</w:t>
            </w:r>
          </w:p>
        </w:tc>
        <w:tc>
          <w:tcPr>
            <w:tcW w:w="0" w:type="auto"/>
          </w:tcPr>
          <w:p w14:paraId="79359301" w14:textId="77777777" w:rsidR="00DB3C2E" w:rsidRDefault="00DB3C2E" w:rsidP="00046602">
            <w:r>
              <w:t>OK</w:t>
            </w:r>
          </w:p>
          <w:p w14:paraId="1755851A" w14:textId="77777777" w:rsidR="00DB3C2E" w:rsidRDefault="00DB3C2E" w:rsidP="00046602">
            <w:r>
              <w:t>11 Mar</w:t>
            </w:r>
          </w:p>
        </w:tc>
      </w:tr>
      <w:tr w:rsidR="00DB3C2E" w14:paraId="4B2C5FC4" w14:textId="77777777" w:rsidTr="00046602">
        <w:tc>
          <w:tcPr>
            <w:tcW w:w="0" w:type="auto"/>
          </w:tcPr>
          <w:p w14:paraId="18A4C2D2" w14:textId="77777777" w:rsidR="00DB3C2E" w:rsidRDefault="00DB3C2E" w:rsidP="00046602">
            <w:r>
              <w:t>Dimensions barbecue</w:t>
            </w:r>
          </w:p>
        </w:tc>
        <w:tc>
          <w:tcPr>
            <w:tcW w:w="0" w:type="auto"/>
          </w:tcPr>
          <w:p w14:paraId="03D2B44E" w14:textId="77777777" w:rsidR="00DB3C2E" w:rsidRPr="00882614" w:rsidRDefault="00DB3C2E" w:rsidP="00046602">
            <w:r w:rsidRPr="00882614">
              <w:t>Le barbecue doit faire 80x80x80cm.</w:t>
            </w:r>
          </w:p>
        </w:tc>
        <w:tc>
          <w:tcPr>
            <w:tcW w:w="0" w:type="auto"/>
          </w:tcPr>
          <w:p w14:paraId="455BC8C9" w14:textId="77777777" w:rsidR="00DB3C2E" w:rsidRDefault="00DB3C2E" w:rsidP="00046602">
            <w:r>
              <w:t>OK</w:t>
            </w:r>
          </w:p>
          <w:p w14:paraId="6D32A68D" w14:textId="77777777" w:rsidR="00DB3C2E" w:rsidRDefault="00DB3C2E" w:rsidP="00046602">
            <w:r>
              <w:t>12 Mar</w:t>
            </w:r>
          </w:p>
        </w:tc>
      </w:tr>
      <w:tr w:rsidR="00DB3C2E" w14:paraId="74561F60" w14:textId="77777777" w:rsidTr="00046602">
        <w:tc>
          <w:tcPr>
            <w:tcW w:w="0" w:type="auto"/>
          </w:tcPr>
          <w:p w14:paraId="0062B574" w14:textId="77777777" w:rsidR="00DB3C2E" w:rsidRDefault="00DB3C2E" w:rsidP="00046602">
            <w:r>
              <w:t xml:space="preserve">Bacs </w:t>
            </w:r>
            <w:proofErr w:type="spellStart"/>
            <w:proofErr w:type="gramStart"/>
            <w:r>
              <w:t>a</w:t>
            </w:r>
            <w:proofErr w:type="spellEnd"/>
            <w:proofErr w:type="gramEnd"/>
            <w:r>
              <w:t xml:space="preserve"> fleur</w:t>
            </w:r>
          </w:p>
        </w:tc>
        <w:tc>
          <w:tcPr>
            <w:tcW w:w="0" w:type="auto"/>
          </w:tcPr>
          <w:p w14:paraId="65D7CF0C" w14:textId="77777777" w:rsidR="00DB3C2E" w:rsidRPr="00882614" w:rsidRDefault="00DB3C2E" w:rsidP="00046602">
            <w:proofErr w:type="gramStart"/>
            <w:r w:rsidRPr="00882614">
              <w:t>Le bacs</w:t>
            </w:r>
            <w:proofErr w:type="gramEnd"/>
            <w:r w:rsidRPr="00882614">
              <w:t xml:space="preserve"> à fleur sont rectangulaire et ils font 55x20x20 cm</w:t>
            </w:r>
          </w:p>
        </w:tc>
        <w:tc>
          <w:tcPr>
            <w:tcW w:w="0" w:type="auto"/>
          </w:tcPr>
          <w:p w14:paraId="232EEA23" w14:textId="77777777" w:rsidR="00DB3C2E" w:rsidRDefault="00DB3C2E" w:rsidP="00046602">
            <w:r>
              <w:t>OK</w:t>
            </w:r>
          </w:p>
          <w:p w14:paraId="59D8FC5B" w14:textId="77777777" w:rsidR="00DB3C2E" w:rsidRDefault="00DB3C2E" w:rsidP="00046602">
            <w:r>
              <w:t>12 Mar</w:t>
            </w:r>
          </w:p>
        </w:tc>
      </w:tr>
    </w:tbl>
    <w:p w14:paraId="29628A12" w14:textId="77777777" w:rsidR="00DB3C2E" w:rsidRPr="00DB3C2E" w:rsidRDefault="00DB3C2E" w:rsidP="00A918B8">
      <w:pPr>
        <w:pStyle w:val="BodyTextIndent"/>
        <w:ind w:left="0"/>
      </w:pPr>
    </w:p>
    <w:p w14:paraId="600632C2" w14:textId="77777777" w:rsidR="007F30AE" w:rsidRPr="00E64164" w:rsidRDefault="007F30AE" w:rsidP="008E53F9">
      <w:pPr>
        <w:pStyle w:val="Heading1"/>
      </w:pPr>
      <w:bookmarkStart w:id="55" w:name="_Toc165969653"/>
      <w:bookmarkStart w:id="56" w:name="_Toc161423468"/>
      <w:r w:rsidRPr="00E64164">
        <w:t>Conclusion</w:t>
      </w:r>
      <w:bookmarkEnd w:id="55"/>
      <w:bookmarkEnd w:id="56"/>
    </w:p>
    <w:p w14:paraId="68D6187D" w14:textId="77777777" w:rsidR="007F30AE" w:rsidRDefault="007F30AE" w:rsidP="008C3EFB">
      <w:pPr>
        <w:pStyle w:val="Heading2"/>
      </w:pPr>
      <w:bookmarkStart w:id="57" w:name="_Toc165969654"/>
      <w:bookmarkStart w:id="58" w:name="_Toc161423469"/>
      <w:r w:rsidRPr="00E64164">
        <w:t xml:space="preserve">Bilan des </w:t>
      </w:r>
      <w:bookmarkEnd w:id="57"/>
      <w:r w:rsidR="008E53F9" w:rsidRPr="00E64164">
        <w:t>fonctionnalités demandées</w:t>
      </w:r>
      <w:bookmarkEnd w:id="58"/>
    </w:p>
    <w:tbl>
      <w:tblPr>
        <w:tblStyle w:val="ListTable3"/>
        <w:tblW w:w="0" w:type="auto"/>
        <w:tblLook w:val="04A0" w:firstRow="1" w:lastRow="0" w:firstColumn="1" w:lastColumn="0" w:noHBand="0" w:noVBand="1"/>
      </w:tblPr>
      <w:tblGrid>
        <w:gridCol w:w="4282"/>
        <w:gridCol w:w="4778"/>
      </w:tblGrid>
      <w:tr w:rsidR="00A918B8" w:rsidRPr="00A918B8" w14:paraId="4ABCD625" w14:textId="77777777" w:rsidTr="00A918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282" w:type="dxa"/>
          </w:tcPr>
          <w:p w14:paraId="4AE5987A" w14:textId="1F939931" w:rsidR="00A918B8" w:rsidRPr="00A918B8" w:rsidRDefault="00A918B8" w:rsidP="008159EB">
            <w:pPr>
              <w:pStyle w:val="BodyTextIndent"/>
              <w:tabs>
                <w:tab w:val="clear" w:pos="4395"/>
              </w:tabs>
              <w:ind w:left="0"/>
              <w:rPr>
                <w:lang w:val="en-US"/>
              </w:rPr>
            </w:pPr>
            <w:r>
              <w:t>Fonctionnalité</w:t>
            </w:r>
          </w:p>
        </w:tc>
        <w:tc>
          <w:tcPr>
            <w:tcW w:w="4778" w:type="dxa"/>
          </w:tcPr>
          <w:p w14:paraId="6517524A" w14:textId="77777777" w:rsidR="00A918B8" w:rsidRPr="00A918B8" w:rsidRDefault="00A918B8" w:rsidP="008159EB">
            <w:pPr>
              <w:pStyle w:val="BodyTextIndent"/>
              <w:tabs>
                <w:tab w:val="clear" w:pos="4395"/>
              </w:tabs>
              <w:ind w:left="0"/>
              <w:cnfStyle w:val="100000000000" w:firstRow="1" w:lastRow="0" w:firstColumn="0" w:lastColumn="0" w:oddVBand="0" w:evenVBand="0" w:oddHBand="0" w:evenHBand="0" w:firstRowFirstColumn="0" w:firstRowLastColumn="0" w:lastRowFirstColumn="0" w:lastRowLastColumn="0"/>
            </w:pPr>
            <w:r w:rsidRPr="00A918B8">
              <w:t>Statut</w:t>
            </w:r>
          </w:p>
        </w:tc>
      </w:tr>
      <w:tr w:rsidR="00A918B8" w:rsidRPr="00A918B8" w14:paraId="0753136E" w14:textId="77777777" w:rsidTr="00A91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2" w:type="dxa"/>
          </w:tcPr>
          <w:p w14:paraId="49702D8C" w14:textId="77777777" w:rsidR="00A918B8" w:rsidRPr="00A918B8" w:rsidRDefault="00A918B8" w:rsidP="008159EB">
            <w:pPr>
              <w:pStyle w:val="BodyTextIndent"/>
              <w:tabs>
                <w:tab w:val="clear" w:pos="4395"/>
              </w:tabs>
              <w:ind w:left="0"/>
            </w:pPr>
            <w:r w:rsidRPr="00A918B8">
              <w:t>Bureaux</w:t>
            </w:r>
          </w:p>
        </w:tc>
        <w:tc>
          <w:tcPr>
            <w:tcW w:w="4778" w:type="dxa"/>
          </w:tcPr>
          <w:p w14:paraId="6F90211C" w14:textId="77777777" w:rsidR="00A918B8" w:rsidRPr="00A918B8" w:rsidRDefault="00A918B8" w:rsidP="00A918B8">
            <w:pPr>
              <w:pStyle w:val="BodyTextIndent"/>
              <w:tabs>
                <w:tab w:val="clear" w:pos="4395"/>
              </w:tabs>
              <w:ind w:left="0"/>
              <w:jc w:val="center"/>
              <w:cnfStyle w:val="000000100000" w:firstRow="0" w:lastRow="0" w:firstColumn="0" w:lastColumn="0" w:oddVBand="0" w:evenVBand="0" w:oddHBand="1" w:evenHBand="0" w:firstRowFirstColumn="0" w:firstRowLastColumn="0" w:lastRowFirstColumn="0" w:lastRowLastColumn="0"/>
            </w:pPr>
            <w:r w:rsidRPr="00A918B8">
              <w:rPr>
                <w:rFonts w:ascii="Segoe UI Emoji" w:hAnsi="Segoe UI Emoji" w:cs="Segoe UI Emoji"/>
              </w:rPr>
              <w:t>✔️</w:t>
            </w:r>
          </w:p>
        </w:tc>
      </w:tr>
      <w:tr w:rsidR="00A918B8" w:rsidRPr="00A918B8" w14:paraId="124C20A1" w14:textId="77777777" w:rsidTr="00A918B8">
        <w:tc>
          <w:tcPr>
            <w:cnfStyle w:val="001000000000" w:firstRow="0" w:lastRow="0" w:firstColumn="1" w:lastColumn="0" w:oddVBand="0" w:evenVBand="0" w:oddHBand="0" w:evenHBand="0" w:firstRowFirstColumn="0" w:firstRowLastColumn="0" w:lastRowFirstColumn="0" w:lastRowLastColumn="0"/>
            <w:tcW w:w="4282" w:type="dxa"/>
          </w:tcPr>
          <w:p w14:paraId="191D17F0" w14:textId="77777777" w:rsidR="00A918B8" w:rsidRPr="00A918B8" w:rsidRDefault="00A918B8" w:rsidP="008159EB">
            <w:pPr>
              <w:pStyle w:val="BodyTextIndent"/>
              <w:tabs>
                <w:tab w:val="clear" w:pos="4395"/>
              </w:tabs>
              <w:ind w:left="0"/>
            </w:pPr>
            <w:r w:rsidRPr="00A918B8">
              <w:t>Modifications toit</w:t>
            </w:r>
          </w:p>
        </w:tc>
        <w:tc>
          <w:tcPr>
            <w:tcW w:w="4778" w:type="dxa"/>
          </w:tcPr>
          <w:p w14:paraId="0C2C15C7" w14:textId="77777777" w:rsidR="00A918B8" w:rsidRPr="00A918B8" w:rsidRDefault="00A918B8" w:rsidP="00A918B8">
            <w:pPr>
              <w:pStyle w:val="BodyTextIndent"/>
              <w:tabs>
                <w:tab w:val="clear" w:pos="4395"/>
              </w:tabs>
              <w:ind w:left="0"/>
              <w:jc w:val="center"/>
              <w:cnfStyle w:val="000000000000" w:firstRow="0" w:lastRow="0" w:firstColumn="0" w:lastColumn="0" w:oddVBand="0" w:evenVBand="0" w:oddHBand="0" w:evenHBand="0" w:firstRowFirstColumn="0" w:firstRowLastColumn="0" w:lastRowFirstColumn="0" w:lastRowLastColumn="0"/>
            </w:pPr>
            <w:r w:rsidRPr="00A918B8">
              <w:rPr>
                <w:rFonts w:ascii="Segoe UI Emoji" w:hAnsi="Segoe UI Emoji" w:cs="Segoe UI Emoji"/>
              </w:rPr>
              <w:t>✔️</w:t>
            </w:r>
          </w:p>
        </w:tc>
      </w:tr>
      <w:tr w:rsidR="00A918B8" w:rsidRPr="00A918B8" w14:paraId="51E134D2" w14:textId="77777777" w:rsidTr="00A91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2" w:type="dxa"/>
          </w:tcPr>
          <w:p w14:paraId="0D8C6FD9" w14:textId="77777777" w:rsidR="00A918B8" w:rsidRPr="00A918B8" w:rsidRDefault="00A918B8" w:rsidP="008159EB">
            <w:pPr>
              <w:pStyle w:val="BodyTextIndent"/>
              <w:tabs>
                <w:tab w:val="clear" w:pos="4395"/>
              </w:tabs>
              <w:ind w:left="0"/>
            </w:pPr>
            <w:r w:rsidRPr="00A918B8">
              <w:t>Parking</w:t>
            </w:r>
          </w:p>
        </w:tc>
        <w:tc>
          <w:tcPr>
            <w:tcW w:w="4778" w:type="dxa"/>
          </w:tcPr>
          <w:p w14:paraId="5FAB8383" w14:textId="77777777" w:rsidR="00A918B8" w:rsidRPr="00A918B8" w:rsidRDefault="00A918B8" w:rsidP="00A918B8">
            <w:pPr>
              <w:pStyle w:val="BodyTextIndent"/>
              <w:tabs>
                <w:tab w:val="clear" w:pos="4395"/>
              </w:tabs>
              <w:ind w:left="0"/>
              <w:jc w:val="center"/>
              <w:cnfStyle w:val="000000100000" w:firstRow="0" w:lastRow="0" w:firstColumn="0" w:lastColumn="0" w:oddVBand="0" w:evenVBand="0" w:oddHBand="1" w:evenHBand="0" w:firstRowFirstColumn="0" w:firstRowLastColumn="0" w:lastRowFirstColumn="0" w:lastRowLastColumn="0"/>
            </w:pPr>
            <w:r w:rsidRPr="00A918B8">
              <w:rPr>
                <w:rFonts w:ascii="Segoe UI Emoji" w:hAnsi="Segoe UI Emoji" w:cs="Segoe UI Emoji"/>
              </w:rPr>
              <w:t>✔️</w:t>
            </w:r>
          </w:p>
        </w:tc>
      </w:tr>
      <w:tr w:rsidR="00A918B8" w:rsidRPr="00A918B8" w14:paraId="087654D2" w14:textId="77777777" w:rsidTr="00A918B8">
        <w:tc>
          <w:tcPr>
            <w:cnfStyle w:val="001000000000" w:firstRow="0" w:lastRow="0" w:firstColumn="1" w:lastColumn="0" w:oddVBand="0" w:evenVBand="0" w:oddHBand="0" w:evenHBand="0" w:firstRowFirstColumn="0" w:firstRowLastColumn="0" w:lastRowFirstColumn="0" w:lastRowLastColumn="0"/>
            <w:tcW w:w="4282" w:type="dxa"/>
          </w:tcPr>
          <w:p w14:paraId="47B43C46" w14:textId="77777777" w:rsidR="00A918B8" w:rsidRPr="00A918B8" w:rsidRDefault="00A918B8" w:rsidP="008159EB">
            <w:pPr>
              <w:pStyle w:val="BodyTextIndent"/>
              <w:tabs>
                <w:tab w:val="clear" w:pos="4395"/>
              </w:tabs>
              <w:ind w:left="0"/>
            </w:pPr>
            <w:r w:rsidRPr="00A918B8">
              <w:t>Toit</w:t>
            </w:r>
          </w:p>
        </w:tc>
        <w:tc>
          <w:tcPr>
            <w:tcW w:w="4778" w:type="dxa"/>
          </w:tcPr>
          <w:p w14:paraId="6879170E" w14:textId="77777777" w:rsidR="00A918B8" w:rsidRPr="00A918B8" w:rsidRDefault="00A918B8" w:rsidP="00A918B8">
            <w:pPr>
              <w:pStyle w:val="BodyTextIndent"/>
              <w:tabs>
                <w:tab w:val="clear" w:pos="4395"/>
              </w:tabs>
              <w:ind w:left="0"/>
              <w:jc w:val="center"/>
              <w:cnfStyle w:val="000000000000" w:firstRow="0" w:lastRow="0" w:firstColumn="0" w:lastColumn="0" w:oddVBand="0" w:evenVBand="0" w:oddHBand="0" w:evenHBand="0" w:firstRowFirstColumn="0" w:firstRowLastColumn="0" w:lastRowFirstColumn="0" w:lastRowLastColumn="0"/>
            </w:pPr>
            <w:r w:rsidRPr="00A918B8">
              <w:rPr>
                <w:rFonts w:ascii="Segoe UI Emoji" w:hAnsi="Segoe UI Emoji" w:cs="Segoe UI Emoji"/>
              </w:rPr>
              <w:t>✔️</w:t>
            </w:r>
          </w:p>
        </w:tc>
      </w:tr>
      <w:tr w:rsidR="00A918B8" w:rsidRPr="00A918B8" w14:paraId="7321BBE1" w14:textId="77777777" w:rsidTr="00A91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2" w:type="dxa"/>
          </w:tcPr>
          <w:p w14:paraId="3EA0C2DF" w14:textId="77777777" w:rsidR="00A918B8" w:rsidRPr="00A918B8" w:rsidRDefault="00A918B8" w:rsidP="008159EB">
            <w:pPr>
              <w:pStyle w:val="BodyTextIndent"/>
              <w:tabs>
                <w:tab w:val="clear" w:pos="4395"/>
              </w:tabs>
              <w:ind w:left="0"/>
            </w:pPr>
            <w:r w:rsidRPr="00A918B8">
              <w:t>Appartement</w:t>
            </w:r>
          </w:p>
        </w:tc>
        <w:tc>
          <w:tcPr>
            <w:tcW w:w="4778" w:type="dxa"/>
          </w:tcPr>
          <w:p w14:paraId="3860C2E6" w14:textId="77777777" w:rsidR="00A918B8" w:rsidRPr="00A918B8" w:rsidRDefault="00A918B8" w:rsidP="00A918B8">
            <w:pPr>
              <w:pStyle w:val="BodyTextIndent"/>
              <w:tabs>
                <w:tab w:val="clear" w:pos="4395"/>
              </w:tabs>
              <w:ind w:left="0"/>
              <w:jc w:val="center"/>
              <w:cnfStyle w:val="000000100000" w:firstRow="0" w:lastRow="0" w:firstColumn="0" w:lastColumn="0" w:oddVBand="0" w:evenVBand="0" w:oddHBand="1" w:evenHBand="0" w:firstRowFirstColumn="0" w:firstRowLastColumn="0" w:lastRowFirstColumn="0" w:lastRowLastColumn="0"/>
            </w:pPr>
            <w:r w:rsidRPr="00A918B8">
              <w:rPr>
                <w:rFonts w:ascii="Segoe UI Emoji" w:hAnsi="Segoe UI Emoji" w:cs="Segoe UI Emoji"/>
              </w:rPr>
              <w:t>✔️</w:t>
            </w:r>
          </w:p>
        </w:tc>
      </w:tr>
      <w:tr w:rsidR="00A918B8" w:rsidRPr="00A918B8" w14:paraId="324A228C" w14:textId="77777777" w:rsidTr="00A918B8">
        <w:tc>
          <w:tcPr>
            <w:cnfStyle w:val="001000000000" w:firstRow="0" w:lastRow="0" w:firstColumn="1" w:lastColumn="0" w:oddVBand="0" w:evenVBand="0" w:oddHBand="0" w:evenHBand="0" w:firstRowFirstColumn="0" w:firstRowLastColumn="0" w:lastRowFirstColumn="0" w:lastRowLastColumn="0"/>
            <w:tcW w:w="4282" w:type="dxa"/>
          </w:tcPr>
          <w:p w14:paraId="7031AE22" w14:textId="77777777" w:rsidR="00A918B8" w:rsidRPr="00A918B8" w:rsidRDefault="00A918B8" w:rsidP="008159EB">
            <w:pPr>
              <w:pStyle w:val="BodyTextIndent"/>
              <w:tabs>
                <w:tab w:val="clear" w:pos="4395"/>
              </w:tabs>
              <w:ind w:left="0"/>
            </w:pPr>
            <w:r w:rsidRPr="00A918B8">
              <w:lastRenderedPageBreak/>
              <w:t>Salle de jeu</w:t>
            </w:r>
          </w:p>
        </w:tc>
        <w:tc>
          <w:tcPr>
            <w:tcW w:w="4778" w:type="dxa"/>
          </w:tcPr>
          <w:p w14:paraId="3CF230E2" w14:textId="77777777" w:rsidR="00A918B8" w:rsidRPr="00A918B8" w:rsidRDefault="00A918B8" w:rsidP="00A918B8">
            <w:pPr>
              <w:pStyle w:val="BodyTextIndent"/>
              <w:tabs>
                <w:tab w:val="clear" w:pos="4395"/>
              </w:tabs>
              <w:ind w:left="0"/>
              <w:jc w:val="center"/>
              <w:cnfStyle w:val="000000000000" w:firstRow="0" w:lastRow="0" w:firstColumn="0" w:lastColumn="0" w:oddVBand="0" w:evenVBand="0" w:oddHBand="0" w:evenHBand="0" w:firstRowFirstColumn="0" w:firstRowLastColumn="0" w:lastRowFirstColumn="0" w:lastRowLastColumn="0"/>
            </w:pPr>
            <w:r w:rsidRPr="00A918B8">
              <w:rPr>
                <w:rFonts w:ascii="Segoe UI Emoji" w:hAnsi="Segoe UI Emoji" w:cs="Segoe UI Emoji"/>
              </w:rPr>
              <w:t>✔️</w:t>
            </w:r>
          </w:p>
        </w:tc>
      </w:tr>
      <w:tr w:rsidR="00A918B8" w:rsidRPr="00A918B8" w14:paraId="0B00BCB6" w14:textId="77777777" w:rsidTr="00A91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2" w:type="dxa"/>
          </w:tcPr>
          <w:p w14:paraId="611C2388" w14:textId="77777777" w:rsidR="00A918B8" w:rsidRPr="00A918B8" w:rsidRDefault="00A918B8" w:rsidP="008159EB">
            <w:pPr>
              <w:pStyle w:val="BodyTextIndent"/>
              <w:tabs>
                <w:tab w:val="clear" w:pos="4395"/>
              </w:tabs>
              <w:ind w:left="0"/>
            </w:pPr>
            <w:r w:rsidRPr="00A918B8">
              <w:t>Studio 4ème étage</w:t>
            </w:r>
          </w:p>
        </w:tc>
        <w:tc>
          <w:tcPr>
            <w:tcW w:w="4778" w:type="dxa"/>
          </w:tcPr>
          <w:p w14:paraId="0F8C0DF9" w14:textId="77777777" w:rsidR="00A918B8" w:rsidRPr="00A918B8" w:rsidRDefault="00A918B8" w:rsidP="00A918B8">
            <w:pPr>
              <w:pStyle w:val="BodyTextIndent"/>
              <w:tabs>
                <w:tab w:val="clear" w:pos="4395"/>
              </w:tabs>
              <w:ind w:left="0"/>
              <w:jc w:val="center"/>
              <w:cnfStyle w:val="000000100000" w:firstRow="0" w:lastRow="0" w:firstColumn="0" w:lastColumn="0" w:oddVBand="0" w:evenVBand="0" w:oddHBand="1" w:evenHBand="0" w:firstRowFirstColumn="0" w:firstRowLastColumn="0" w:lastRowFirstColumn="0" w:lastRowLastColumn="0"/>
            </w:pPr>
            <w:r w:rsidRPr="00A918B8">
              <w:rPr>
                <w:rFonts w:ascii="Segoe UI Emoji" w:hAnsi="Segoe UI Emoji" w:cs="Segoe UI Emoji"/>
              </w:rPr>
              <w:t>✔️</w:t>
            </w:r>
          </w:p>
        </w:tc>
      </w:tr>
      <w:tr w:rsidR="00A918B8" w:rsidRPr="00A918B8" w14:paraId="03E3B3AA" w14:textId="77777777" w:rsidTr="00A918B8">
        <w:tc>
          <w:tcPr>
            <w:cnfStyle w:val="001000000000" w:firstRow="0" w:lastRow="0" w:firstColumn="1" w:lastColumn="0" w:oddVBand="0" w:evenVBand="0" w:oddHBand="0" w:evenHBand="0" w:firstRowFirstColumn="0" w:firstRowLastColumn="0" w:lastRowFirstColumn="0" w:lastRowLastColumn="0"/>
            <w:tcW w:w="4282" w:type="dxa"/>
          </w:tcPr>
          <w:p w14:paraId="36544EE3" w14:textId="77777777" w:rsidR="00A918B8" w:rsidRPr="00A918B8" w:rsidRDefault="00A918B8" w:rsidP="008159EB">
            <w:pPr>
              <w:pStyle w:val="BodyTextIndent"/>
              <w:tabs>
                <w:tab w:val="clear" w:pos="4395"/>
              </w:tabs>
              <w:ind w:left="0"/>
            </w:pPr>
            <w:r w:rsidRPr="00A918B8">
              <w:t>Salon</w:t>
            </w:r>
          </w:p>
        </w:tc>
        <w:tc>
          <w:tcPr>
            <w:tcW w:w="4778" w:type="dxa"/>
          </w:tcPr>
          <w:p w14:paraId="5B6319DA" w14:textId="77777777" w:rsidR="00A918B8" w:rsidRPr="00A918B8" w:rsidRDefault="00A918B8" w:rsidP="00A918B8">
            <w:pPr>
              <w:pStyle w:val="BodyTextIndent"/>
              <w:tabs>
                <w:tab w:val="clear" w:pos="4395"/>
              </w:tabs>
              <w:ind w:left="0"/>
              <w:jc w:val="center"/>
              <w:cnfStyle w:val="000000000000" w:firstRow="0" w:lastRow="0" w:firstColumn="0" w:lastColumn="0" w:oddVBand="0" w:evenVBand="0" w:oddHBand="0" w:evenHBand="0" w:firstRowFirstColumn="0" w:firstRowLastColumn="0" w:lastRowFirstColumn="0" w:lastRowLastColumn="0"/>
            </w:pPr>
            <w:r w:rsidRPr="00A918B8">
              <w:rPr>
                <w:rFonts w:ascii="Segoe UI Emoji" w:hAnsi="Segoe UI Emoji" w:cs="Segoe UI Emoji"/>
              </w:rPr>
              <w:t>✔️</w:t>
            </w:r>
          </w:p>
        </w:tc>
      </w:tr>
      <w:tr w:rsidR="00A918B8" w:rsidRPr="00A918B8" w14:paraId="03546B20" w14:textId="77777777" w:rsidTr="00A91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2" w:type="dxa"/>
          </w:tcPr>
          <w:p w14:paraId="517030B6" w14:textId="77777777" w:rsidR="00A918B8" w:rsidRPr="00A918B8" w:rsidRDefault="00A918B8" w:rsidP="008159EB">
            <w:pPr>
              <w:pStyle w:val="BodyTextIndent"/>
              <w:tabs>
                <w:tab w:val="clear" w:pos="4395"/>
              </w:tabs>
              <w:ind w:left="0"/>
            </w:pPr>
            <w:r w:rsidRPr="00A918B8">
              <w:t>Salle de bain</w:t>
            </w:r>
          </w:p>
        </w:tc>
        <w:tc>
          <w:tcPr>
            <w:tcW w:w="4778" w:type="dxa"/>
          </w:tcPr>
          <w:p w14:paraId="5809998C" w14:textId="77777777" w:rsidR="00A918B8" w:rsidRPr="00A918B8" w:rsidRDefault="00A918B8" w:rsidP="00A918B8">
            <w:pPr>
              <w:pStyle w:val="BodyTextIndent"/>
              <w:tabs>
                <w:tab w:val="clear" w:pos="4395"/>
              </w:tabs>
              <w:ind w:left="0"/>
              <w:jc w:val="center"/>
              <w:cnfStyle w:val="000000100000" w:firstRow="0" w:lastRow="0" w:firstColumn="0" w:lastColumn="0" w:oddVBand="0" w:evenVBand="0" w:oddHBand="1" w:evenHBand="0" w:firstRowFirstColumn="0" w:firstRowLastColumn="0" w:lastRowFirstColumn="0" w:lastRowLastColumn="0"/>
            </w:pPr>
            <w:r w:rsidRPr="00A918B8">
              <w:rPr>
                <w:rFonts w:ascii="Segoe UI Emoji" w:hAnsi="Segoe UI Emoji" w:cs="Segoe UI Emoji"/>
              </w:rPr>
              <w:t>✔️</w:t>
            </w:r>
          </w:p>
        </w:tc>
      </w:tr>
      <w:tr w:rsidR="00A918B8" w:rsidRPr="00A918B8" w14:paraId="1A9A2EF4" w14:textId="77777777" w:rsidTr="00A918B8">
        <w:tc>
          <w:tcPr>
            <w:cnfStyle w:val="001000000000" w:firstRow="0" w:lastRow="0" w:firstColumn="1" w:lastColumn="0" w:oddVBand="0" w:evenVBand="0" w:oddHBand="0" w:evenHBand="0" w:firstRowFirstColumn="0" w:firstRowLastColumn="0" w:lastRowFirstColumn="0" w:lastRowLastColumn="0"/>
            <w:tcW w:w="4282" w:type="dxa"/>
          </w:tcPr>
          <w:p w14:paraId="589E673E" w14:textId="77777777" w:rsidR="00A918B8" w:rsidRPr="00A918B8" w:rsidRDefault="00A918B8" w:rsidP="008159EB">
            <w:pPr>
              <w:pStyle w:val="BodyTextIndent"/>
              <w:tabs>
                <w:tab w:val="clear" w:pos="4395"/>
              </w:tabs>
              <w:ind w:left="0"/>
            </w:pPr>
            <w:r w:rsidRPr="00A918B8">
              <w:t>Chambre</w:t>
            </w:r>
          </w:p>
        </w:tc>
        <w:tc>
          <w:tcPr>
            <w:tcW w:w="4778" w:type="dxa"/>
          </w:tcPr>
          <w:p w14:paraId="4FEB8D57" w14:textId="77777777" w:rsidR="00A918B8" w:rsidRPr="00A918B8" w:rsidRDefault="00A918B8" w:rsidP="00A918B8">
            <w:pPr>
              <w:pStyle w:val="BodyTextIndent"/>
              <w:tabs>
                <w:tab w:val="clear" w:pos="4395"/>
              </w:tabs>
              <w:ind w:left="0"/>
              <w:jc w:val="center"/>
              <w:cnfStyle w:val="000000000000" w:firstRow="0" w:lastRow="0" w:firstColumn="0" w:lastColumn="0" w:oddVBand="0" w:evenVBand="0" w:oddHBand="0" w:evenHBand="0" w:firstRowFirstColumn="0" w:firstRowLastColumn="0" w:lastRowFirstColumn="0" w:lastRowLastColumn="0"/>
            </w:pPr>
            <w:r w:rsidRPr="00A918B8">
              <w:rPr>
                <w:rFonts w:ascii="Segoe UI Emoji" w:hAnsi="Segoe UI Emoji" w:cs="Segoe UI Emoji"/>
              </w:rPr>
              <w:t>✔️</w:t>
            </w:r>
          </w:p>
        </w:tc>
      </w:tr>
      <w:tr w:rsidR="00A918B8" w:rsidRPr="00A918B8" w14:paraId="3A003BE9" w14:textId="77777777" w:rsidTr="00A91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2" w:type="dxa"/>
          </w:tcPr>
          <w:p w14:paraId="28081325" w14:textId="77777777" w:rsidR="00A918B8" w:rsidRPr="00A918B8" w:rsidRDefault="00A918B8" w:rsidP="008159EB">
            <w:pPr>
              <w:pStyle w:val="BodyTextIndent"/>
              <w:tabs>
                <w:tab w:val="clear" w:pos="4395"/>
              </w:tabs>
              <w:ind w:left="0"/>
            </w:pPr>
            <w:r w:rsidRPr="00A918B8">
              <w:t>Bureaux personnels</w:t>
            </w:r>
          </w:p>
        </w:tc>
        <w:tc>
          <w:tcPr>
            <w:tcW w:w="4778" w:type="dxa"/>
          </w:tcPr>
          <w:p w14:paraId="58D33760" w14:textId="77777777" w:rsidR="00A918B8" w:rsidRPr="00A918B8" w:rsidRDefault="00A918B8" w:rsidP="00A918B8">
            <w:pPr>
              <w:pStyle w:val="BodyTextIndent"/>
              <w:tabs>
                <w:tab w:val="clear" w:pos="4395"/>
              </w:tabs>
              <w:ind w:left="0"/>
              <w:jc w:val="center"/>
              <w:cnfStyle w:val="000000100000" w:firstRow="0" w:lastRow="0" w:firstColumn="0" w:lastColumn="0" w:oddVBand="0" w:evenVBand="0" w:oddHBand="1" w:evenHBand="0" w:firstRowFirstColumn="0" w:firstRowLastColumn="0" w:lastRowFirstColumn="0" w:lastRowLastColumn="0"/>
            </w:pPr>
            <w:r w:rsidRPr="00A918B8">
              <w:rPr>
                <w:rFonts w:ascii="Segoe UI Emoji" w:hAnsi="Segoe UI Emoji" w:cs="Segoe UI Emoji"/>
              </w:rPr>
              <w:t>✔️</w:t>
            </w:r>
          </w:p>
        </w:tc>
      </w:tr>
      <w:tr w:rsidR="00A918B8" w:rsidRPr="00A918B8" w14:paraId="5C3BD587" w14:textId="77777777" w:rsidTr="00A918B8">
        <w:tc>
          <w:tcPr>
            <w:cnfStyle w:val="001000000000" w:firstRow="0" w:lastRow="0" w:firstColumn="1" w:lastColumn="0" w:oddVBand="0" w:evenVBand="0" w:oddHBand="0" w:evenHBand="0" w:firstRowFirstColumn="0" w:firstRowLastColumn="0" w:lastRowFirstColumn="0" w:lastRowLastColumn="0"/>
            <w:tcW w:w="4282" w:type="dxa"/>
          </w:tcPr>
          <w:p w14:paraId="360731E9" w14:textId="77777777" w:rsidR="00A918B8" w:rsidRPr="00A918B8" w:rsidRDefault="00A918B8" w:rsidP="008159EB">
            <w:pPr>
              <w:pStyle w:val="BodyTextIndent"/>
              <w:tabs>
                <w:tab w:val="clear" w:pos="4395"/>
              </w:tabs>
              <w:ind w:left="0"/>
            </w:pPr>
            <w:r w:rsidRPr="00A918B8">
              <w:t>Studio</w:t>
            </w:r>
          </w:p>
        </w:tc>
        <w:tc>
          <w:tcPr>
            <w:tcW w:w="4778" w:type="dxa"/>
          </w:tcPr>
          <w:p w14:paraId="4D12906F" w14:textId="77777777" w:rsidR="00A918B8" w:rsidRPr="00A918B8" w:rsidRDefault="00A918B8" w:rsidP="00A918B8">
            <w:pPr>
              <w:pStyle w:val="BodyTextIndent"/>
              <w:tabs>
                <w:tab w:val="clear" w:pos="4395"/>
              </w:tabs>
              <w:ind w:left="0"/>
              <w:jc w:val="center"/>
              <w:cnfStyle w:val="000000000000" w:firstRow="0" w:lastRow="0" w:firstColumn="0" w:lastColumn="0" w:oddVBand="0" w:evenVBand="0" w:oddHBand="0" w:evenHBand="0" w:firstRowFirstColumn="0" w:firstRowLastColumn="0" w:lastRowFirstColumn="0" w:lastRowLastColumn="0"/>
            </w:pPr>
            <w:r w:rsidRPr="00A918B8">
              <w:rPr>
                <w:rFonts w:ascii="Segoe UI Emoji" w:hAnsi="Segoe UI Emoji" w:cs="Segoe UI Emoji"/>
              </w:rPr>
              <w:t>✔️</w:t>
            </w:r>
          </w:p>
        </w:tc>
      </w:tr>
      <w:tr w:rsidR="00A918B8" w:rsidRPr="00A918B8" w14:paraId="35BA31EB" w14:textId="77777777" w:rsidTr="00A91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2" w:type="dxa"/>
          </w:tcPr>
          <w:p w14:paraId="7E7B88C3" w14:textId="77777777" w:rsidR="00A918B8" w:rsidRPr="00A918B8" w:rsidRDefault="00A918B8" w:rsidP="008159EB">
            <w:pPr>
              <w:pStyle w:val="BodyTextIndent"/>
              <w:tabs>
                <w:tab w:val="clear" w:pos="4395"/>
              </w:tabs>
              <w:ind w:left="0"/>
            </w:pPr>
            <w:r w:rsidRPr="00A918B8">
              <w:t>Jardin</w:t>
            </w:r>
          </w:p>
        </w:tc>
        <w:tc>
          <w:tcPr>
            <w:tcW w:w="4778" w:type="dxa"/>
          </w:tcPr>
          <w:p w14:paraId="643A902E" w14:textId="77777777" w:rsidR="00A918B8" w:rsidRPr="00A918B8" w:rsidRDefault="00A918B8" w:rsidP="00A918B8">
            <w:pPr>
              <w:pStyle w:val="BodyTextIndent"/>
              <w:tabs>
                <w:tab w:val="clear" w:pos="4395"/>
              </w:tabs>
              <w:ind w:left="0"/>
              <w:jc w:val="center"/>
              <w:cnfStyle w:val="000000100000" w:firstRow="0" w:lastRow="0" w:firstColumn="0" w:lastColumn="0" w:oddVBand="0" w:evenVBand="0" w:oddHBand="1" w:evenHBand="0" w:firstRowFirstColumn="0" w:firstRowLastColumn="0" w:lastRowFirstColumn="0" w:lastRowLastColumn="0"/>
            </w:pPr>
            <w:r w:rsidRPr="00A918B8">
              <w:rPr>
                <w:rFonts w:ascii="Segoe UI Emoji" w:hAnsi="Segoe UI Emoji" w:cs="Segoe UI Emoji"/>
              </w:rPr>
              <w:t>✔️</w:t>
            </w:r>
          </w:p>
        </w:tc>
      </w:tr>
    </w:tbl>
    <w:p w14:paraId="34330937" w14:textId="77777777" w:rsidR="007F30AE" w:rsidRPr="00E64164" w:rsidRDefault="007F30AE" w:rsidP="008C3EFB">
      <w:pPr>
        <w:pStyle w:val="Heading2"/>
      </w:pPr>
      <w:bookmarkStart w:id="59" w:name="_Toc165969655"/>
      <w:bookmarkStart w:id="60" w:name="_Toc161423470"/>
      <w:r w:rsidRPr="00E64164">
        <w:t>Bilan de la planification</w:t>
      </w:r>
      <w:bookmarkEnd w:id="59"/>
      <w:bookmarkEnd w:id="60"/>
    </w:p>
    <w:p w14:paraId="108DC14C" w14:textId="6BD5A0C1" w:rsidR="00A62364" w:rsidRPr="00E64164" w:rsidRDefault="00A62364" w:rsidP="00A62364">
      <w:pPr>
        <w:pStyle w:val="BodyTextIndent"/>
      </w:pPr>
      <w:r w:rsidRPr="00E64164">
        <w:rPr>
          <w:noProof/>
        </w:rPr>
        <w:drawing>
          <wp:inline distT="0" distB="0" distL="0" distR="0" wp14:anchorId="33211C95" wp14:editId="5E63D95E">
            <wp:extent cx="4910122" cy="2581275"/>
            <wp:effectExtent l="114300" t="114300" r="119380" b="1619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13066" cy="25828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6E8538" w14:textId="527B3E1B" w:rsidR="00A62364" w:rsidRPr="00E64164" w:rsidRDefault="00A62364" w:rsidP="00A62364">
      <w:pPr>
        <w:pStyle w:val="BodyTextIndent"/>
        <w:rPr>
          <w:u w:val="single"/>
        </w:rPr>
      </w:pPr>
      <w:r w:rsidRPr="00E64164">
        <w:rPr>
          <w:u w:val="single"/>
        </w:rPr>
        <w:t xml:space="preserve">Notre vélocité : </w:t>
      </w:r>
    </w:p>
    <w:p w14:paraId="75A23C06" w14:textId="00A4ECC6" w:rsidR="00A62364" w:rsidRPr="00E64164" w:rsidRDefault="00A62364" w:rsidP="00A62364">
      <w:pPr>
        <w:pStyle w:val="BodyTextIndent"/>
        <w:numPr>
          <w:ilvl w:val="0"/>
          <w:numId w:val="17"/>
        </w:numPr>
      </w:pPr>
      <w:r w:rsidRPr="00E64164">
        <w:t>Sprint 2 : 0</w:t>
      </w:r>
    </w:p>
    <w:p w14:paraId="33C40EB6" w14:textId="37695161" w:rsidR="00A62364" w:rsidRPr="00E64164" w:rsidRDefault="00A62364" w:rsidP="00A62364">
      <w:pPr>
        <w:pStyle w:val="BodyTextIndent"/>
        <w:numPr>
          <w:ilvl w:val="0"/>
          <w:numId w:val="17"/>
        </w:numPr>
      </w:pPr>
      <w:r w:rsidRPr="00E64164">
        <w:t>Sprint 3 : 13</w:t>
      </w:r>
    </w:p>
    <w:p w14:paraId="553C0FE6" w14:textId="6B3CEC70" w:rsidR="00A62364" w:rsidRDefault="00A62364" w:rsidP="00A62364">
      <w:pPr>
        <w:pStyle w:val="BodyTextIndent"/>
        <w:numPr>
          <w:ilvl w:val="0"/>
          <w:numId w:val="16"/>
        </w:numPr>
      </w:pPr>
      <w:r w:rsidRPr="00E64164">
        <w:t>Sprint 4 : 6</w:t>
      </w:r>
    </w:p>
    <w:p w14:paraId="6EB37CA3" w14:textId="403D2941" w:rsidR="00AB2D96" w:rsidRPr="00E64164" w:rsidRDefault="00AB2D96" w:rsidP="00A62364">
      <w:pPr>
        <w:pStyle w:val="BodyTextIndent"/>
        <w:numPr>
          <w:ilvl w:val="0"/>
          <w:numId w:val="16"/>
        </w:numPr>
      </w:pPr>
      <w:r>
        <w:t xml:space="preserve">Sprint 5 : </w:t>
      </w:r>
      <w:r w:rsidR="00824A4A">
        <w:t>8</w:t>
      </w:r>
    </w:p>
    <w:p w14:paraId="7D38BAE4" w14:textId="77777777" w:rsidR="000F2F11" w:rsidRPr="00E64164" w:rsidRDefault="00A62364" w:rsidP="00A62364">
      <w:pPr>
        <w:pStyle w:val="BodyTextIndent"/>
      </w:pPr>
      <w:r w:rsidRPr="00E64164">
        <w:rPr>
          <w:u w:val="single"/>
        </w:rPr>
        <w:t>Vélocité moyenne</w:t>
      </w:r>
      <w:r w:rsidRPr="00E64164">
        <w:t> :</w:t>
      </w:r>
    </w:p>
    <w:p w14:paraId="74CF7F2B" w14:textId="38EEABA2" w:rsidR="00A62364" w:rsidRPr="00E64164" w:rsidRDefault="000F2F11" w:rsidP="000F2F11">
      <w:pPr>
        <w:pStyle w:val="BodyTextIndent"/>
        <w:numPr>
          <w:ilvl w:val="0"/>
          <w:numId w:val="19"/>
        </w:numPr>
      </w:pPr>
      <w:r w:rsidRPr="00E64164">
        <w:t xml:space="preserve"> </w:t>
      </w:r>
      <w:r w:rsidR="00513419" w:rsidRPr="00E64164">
        <w:t>6,33…</w:t>
      </w:r>
    </w:p>
    <w:p w14:paraId="1E2CF9C2" w14:textId="4471C9B0" w:rsidR="00A62364" w:rsidRPr="00E64164" w:rsidRDefault="00A62364" w:rsidP="00A62364">
      <w:pPr>
        <w:pStyle w:val="BodyTextIndent"/>
        <w:rPr>
          <w:u w:val="single"/>
        </w:rPr>
      </w:pPr>
      <w:r w:rsidRPr="00E64164">
        <w:rPr>
          <w:u w:val="single"/>
        </w:rPr>
        <w:t>Notre date de fin de projet si</w:t>
      </w:r>
      <w:r w:rsidR="00513419" w:rsidRPr="00E64164">
        <w:rPr>
          <w:u w:val="single"/>
        </w:rPr>
        <w:t xml:space="preserve"> la vélocité reste stable :</w:t>
      </w:r>
    </w:p>
    <w:p w14:paraId="7F575893" w14:textId="1BBB620B" w:rsidR="00513419" w:rsidRPr="00E64164" w:rsidRDefault="000F2F11" w:rsidP="000F2F11">
      <w:pPr>
        <w:pStyle w:val="BodyTextIndent"/>
        <w:numPr>
          <w:ilvl w:val="0"/>
          <w:numId w:val="18"/>
        </w:numPr>
      </w:pPr>
      <w:r w:rsidRPr="00E64164">
        <w:t>Nous finirons dans e</w:t>
      </w:r>
      <w:r w:rsidR="00513419" w:rsidRPr="00E64164">
        <w:t>nviron dans 1 sprint car on a 27 points en tout et 19 accomplis pour l’instant donc 27 – 19 = 8 alors si nous nous dépêchons alors il est possible de finir le projet au prochain sprint.</w:t>
      </w:r>
    </w:p>
    <w:p w14:paraId="4533FFA0" w14:textId="5555C72E" w:rsidR="000F2F11" w:rsidRPr="00E64164" w:rsidRDefault="000F2F11" w:rsidP="000F2F11">
      <w:pPr>
        <w:pStyle w:val="BodyTextIndent"/>
        <w:numPr>
          <w:ilvl w:val="0"/>
          <w:numId w:val="18"/>
        </w:numPr>
      </w:pPr>
      <w:r w:rsidRPr="00E64164">
        <w:t>Date de fin de projet : 12/03/24.</w:t>
      </w:r>
    </w:p>
    <w:p w14:paraId="702561EE" w14:textId="77777777" w:rsidR="007F30AE" w:rsidRDefault="007F30AE" w:rsidP="008C3EFB">
      <w:pPr>
        <w:pStyle w:val="Heading2"/>
      </w:pPr>
      <w:bookmarkStart w:id="61" w:name="_Toc165969656"/>
      <w:bookmarkStart w:id="62" w:name="_Toc161423471"/>
      <w:r w:rsidRPr="00E64164">
        <w:t>Bilan personnel</w:t>
      </w:r>
      <w:bookmarkEnd w:id="61"/>
      <w:bookmarkEnd w:id="62"/>
    </w:p>
    <w:p w14:paraId="58EEFFE8" w14:textId="77777777" w:rsidR="00BC3FB2" w:rsidRDefault="00BC3FB2" w:rsidP="00BC3FB2">
      <w:pPr>
        <w:pStyle w:val="BodyTextIndent"/>
      </w:pPr>
      <w:r>
        <w:t xml:space="preserve">En termes de fonctionnalités, nous avons réussi à accomplir toutes les tâches requises. </w:t>
      </w:r>
      <w:r w:rsidRPr="00BC3FB2">
        <w:t>Si je devais refaire ce projet, je me concentrerais davantage sur le travail et réduirais les discussions avec mes camarades. Bien que les interactions sociales soient importantes, il est essentiel de trouver un équilibre entre la collaboration et la concentration individuelle. En limitant les distractions et en restant concentré sur les tâches à accomplir, nous pourrions probablement améliorer notre efficacité et respecter davantage les délais.</w:t>
      </w:r>
    </w:p>
    <w:p w14:paraId="5B67E369" w14:textId="2E1D14B7" w:rsidR="00BC3FB2" w:rsidRDefault="00BC3FB2" w:rsidP="00BC3FB2">
      <w:pPr>
        <w:pStyle w:val="BodyTextIndent"/>
      </w:pPr>
      <w:r w:rsidRPr="00BC3FB2">
        <w:t>Ce projet a été une expérience enrichissante qui m’a permis d’acquérir des compétences essentielles dans plusieurs domaines.</w:t>
      </w:r>
      <w:r>
        <w:t xml:space="preserve"> </w:t>
      </w:r>
      <w:r w:rsidRPr="00BC3FB2">
        <w:t xml:space="preserve">Travailler en équipe a été l’un </w:t>
      </w:r>
      <w:r w:rsidRPr="00BC3FB2">
        <w:lastRenderedPageBreak/>
        <w:t>des aspects les plus formateurs de ce projet. J’ai compris l’importance de la communication, de la répartition des tâches et de la collaboration. Nous avons dû coordonner nos efforts, partager nos idées et respecter les délais. Cela m’a appris à être plus attentif aux besoins des autres membres de l’équipe et à travailler de manière harmonieuse.</w:t>
      </w:r>
      <w:r>
        <w:t xml:space="preserve"> </w:t>
      </w:r>
      <w:r w:rsidRPr="00BC3FB2">
        <w:t>Ce projet nous a donné l’occasion d’explorer le logiciel “Sweet Home 3D” pour la conception architecturale. J’ai appris à créer des plans, à modéliser des espaces intérieurs et à visualiser nos idées en 3D. La gestion du projet a été un apprentissage essentiel. Nous avons dû planifier, suivre les progrès, gérer les ressources et résoudre les problèmes. J’ai compris l’importance de fixer des objectifs clairs, de hiérarchiser les tâches et de rester flexible en cas de changements. La gestion du temps et des ressources était cruciale pour mener à bien le projet.</w:t>
      </w:r>
    </w:p>
    <w:p w14:paraId="0AC5C854" w14:textId="77777777" w:rsidR="00BC3FB2" w:rsidRDefault="00BC3FB2" w:rsidP="00BC3FB2">
      <w:pPr>
        <w:pStyle w:val="BodyTextIndent"/>
      </w:pPr>
    </w:p>
    <w:p w14:paraId="663BAE2B" w14:textId="319801A5" w:rsidR="00BC3FB2" w:rsidRPr="00BC3FB2" w:rsidRDefault="00BC3FB2" w:rsidP="00BC3FB2">
      <w:pPr>
        <w:pStyle w:val="BodyTextIndent"/>
      </w:pPr>
      <w:r>
        <w:t>Pour finir, merci bien évidemment à </w:t>
      </w:r>
      <w:r w:rsidRPr="00BC3FB2">
        <w:t>mes c</w:t>
      </w:r>
      <w:r>
        <w:t xml:space="preserve">amarades </w:t>
      </w:r>
      <w:proofErr w:type="spellStart"/>
      <w:r>
        <w:t>Dioussé</w:t>
      </w:r>
      <w:proofErr w:type="spellEnd"/>
      <w:r w:rsidRPr="00BC3FB2">
        <w:t xml:space="preserve"> </w:t>
      </w:r>
      <w:r>
        <w:t>et Nicola de m’avoir accompagné</w:t>
      </w:r>
      <w:r w:rsidRPr="00BC3FB2">
        <w:t xml:space="preserve"> </w:t>
      </w:r>
      <w:r>
        <w:t>pendant ce projet.</w:t>
      </w:r>
    </w:p>
    <w:p w14:paraId="52B823E1" w14:textId="77777777" w:rsidR="007F30AE" w:rsidRPr="00E64164" w:rsidRDefault="007F30AE" w:rsidP="008E53F9">
      <w:pPr>
        <w:pStyle w:val="Heading1"/>
      </w:pPr>
      <w:bookmarkStart w:id="63" w:name="_Toc532179971"/>
      <w:bookmarkStart w:id="64" w:name="_Toc165969657"/>
      <w:bookmarkStart w:id="65" w:name="_Toc161423472"/>
      <w:r w:rsidRPr="00E64164">
        <w:t>Divers</w:t>
      </w:r>
      <w:bookmarkEnd w:id="63"/>
      <w:bookmarkEnd w:id="64"/>
      <w:bookmarkEnd w:id="65"/>
    </w:p>
    <w:p w14:paraId="7D4559A8" w14:textId="77777777" w:rsidR="007F30AE" w:rsidRPr="00E64164" w:rsidRDefault="007F30AE" w:rsidP="008C3EFB">
      <w:pPr>
        <w:pStyle w:val="Heading2"/>
      </w:pPr>
      <w:bookmarkStart w:id="66" w:name="_Toc532179972"/>
      <w:bookmarkStart w:id="67" w:name="_Toc165969658"/>
      <w:bookmarkStart w:id="68" w:name="_Toc161423473"/>
      <w:r w:rsidRPr="00E64164">
        <w:t>Journal de travail</w:t>
      </w:r>
      <w:bookmarkEnd w:id="66"/>
      <w:bookmarkEnd w:id="67"/>
      <w:bookmarkEnd w:id="68"/>
    </w:p>
    <w:p w14:paraId="28C14FAA" w14:textId="77777777" w:rsidR="00AB2D96" w:rsidRDefault="00AC2E0A" w:rsidP="00AC2E0A">
      <w:pPr>
        <w:pStyle w:val="ListParagraph"/>
        <w:ind w:left="1134"/>
      </w:pPr>
      <w:r w:rsidRPr="00E64164">
        <w:t xml:space="preserve">Pour retrouver mon </w:t>
      </w:r>
      <w:proofErr w:type="spellStart"/>
      <w:r w:rsidRPr="00E64164">
        <w:t>JdT</w:t>
      </w:r>
      <w:proofErr w:type="spellEnd"/>
      <w:r w:rsidRPr="00E64164">
        <w:t>, allez dans mon repository personnel</w:t>
      </w:r>
      <w:r w:rsidR="00AB2D96">
        <w:t xml:space="preserve"> à :</w:t>
      </w:r>
    </w:p>
    <w:p w14:paraId="5147817F" w14:textId="77777777" w:rsidR="00AB2D96" w:rsidRDefault="00000000" w:rsidP="00AC2E0A">
      <w:pPr>
        <w:pStyle w:val="ListParagraph"/>
        <w:ind w:left="1134"/>
      </w:pPr>
      <w:hyperlink r:id="rId29" w:history="1">
        <w:proofErr w:type="spellStart"/>
        <w:proofErr w:type="gramStart"/>
        <w:r w:rsidR="00AB2D96">
          <w:rPr>
            <w:rStyle w:val="Hyperlink"/>
          </w:rPr>
          <w:t>eliottscherrer</w:t>
        </w:r>
        <w:proofErr w:type="spellEnd"/>
        <w:proofErr w:type="gramEnd"/>
        <w:r w:rsidR="00AB2D96">
          <w:rPr>
            <w:rStyle w:val="Hyperlink"/>
          </w:rPr>
          <w:t>/ICT-306: Nouvelle mouture de l'ICT-306 (Gestion de projet en équipe et en agile) pour l'ordonnance 2021 (github.com)</w:t>
        </w:r>
      </w:hyperlink>
    </w:p>
    <w:p w14:paraId="688D89F3" w14:textId="071B6300" w:rsidR="007F30AE" w:rsidRPr="00E64164" w:rsidRDefault="00AB2D96" w:rsidP="00AC2E0A">
      <w:pPr>
        <w:pStyle w:val="ListParagraph"/>
        <w:ind w:left="1134"/>
        <w:rPr>
          <w:i/>
          <w:iCs/>
        </w:rPr>
      </w:pPr>
      <w:proofErr w:type="gramStart"/>
      <w:r>
        <w:t>puis</w:t>
      </w:r>
      <w:proofErr w:type="gramEnd"/>
      <w:r w:rsidR="00AC2E0A" w:rsidRPr="00E64164">
        <w:t xml:space="preserve"> rendez-vous dans </w:t>
      </w:r>
      <w:r w:rsidR="00AC2E0A" w:rsidRPr="00E64164">
        <w:rPr>
          <w:i/>
          <w:iCs/>
        </w:rPr>
        <w:t>Livrables\journal.pdf.</w:t>
      </w:r>
    </w:p>
    <w:p w14:paraId="4664BF70" w14:textId="77777777" w:rsidR="00903FEF" w:rsidRPr="00E64164" w:rsidRDefault="00903FEF" w:rsidP="008C3EFB">
      <w:pPr>
        <w:pStyle w:val="Heading2"/>
      </w:pPr>
      <w:bookmarkStart w:id="69" w:name="_Toc161423474"/>
      <w:r w:rsidRPr="00E64164">
        <w:t>Webographie</w:t>
      </w:r>
      <w:bookmarkEnd w:id="69"/>
    </w:p>
    <w:p w14:paraId="03BA14E9" w14:textId="0658BA42" w:rsidR="007F30AE" w:rsidRPr="00E64164" w:rsidRDefault="00000000" w:rsidP="00B621AA">
      <w:pPr>
        <w:pStyle w:val="BodyTextIndent"/>
      </w:pPr>
      <w:hyperlink r:id="rId30" w:history="1">
        <w:r w:rsidR="00ED0B16" w:rsidRPr="00E64164">
          <w:rPr>
            <w:rStyle w:val="Hyperlink"/>
          </w:rPr>
          <w:t>Sweet Home 3D : Modèles 3D libres</w:t>
        </w:r>
      </w:hyperlink>
    </w:p>
    <w:sectPr w:rsidR="007F30AE" w:rsidRPr="00E64164" w:rsidSect="008F335A">
      <w:headerReference w:type="default" r:id="rId31"/>
      <w:footerReference w:type="default" r:id="rId32"/>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5073C" w14:textId="77777777" w:rsidR="008F335A" w:rsidRDefault="008F335A">
      <w:r>
        <w:separator/>
      </w:r>
    </w:p>
  </w:endnote>
  <w:endnote w:type="continuationSeparator" w:id="0">
    <w:p w14:paraId="045AAE8C" w14:textId="77777777" w:rsidR="008F335A" w:rsidRDefault="008F33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8"/>
      <w:gridCol w:w="2612"/>
      <w:gridCol w:w="3030"/>
    </w:tblGrid>
    <w:tr w:rsidR="00A45C8E" w:rsidRPr="00000197" w14:paraId="2123C949" w14:textId="77777777" w:rsidTr="00E52B61">
      <w:trPr>
        <w:trHeight w:hRule="exact" w:val="227"/>
        <w:jc w:val="center"/>
      </w:trPr>
      <w:tc>
        <w:tcPr>
          <w:tcW w:w="3510" w:type="dxa"/>
          <w:vAlign w:val="center"/>
        </w:tcPr>
        <w:p w14:paraId="39A78881" w14:textId="5C39891E" w:rsidR="00A45C8E" w:rsidRDefault="00A45C8E" w:rsidP="00742484">
          <w:pPr>
            <w:pStyle w:val="-Pieddepage"/>
          </w:pPr>
          <w:r w:rsidRPr="00742484">
            <w:t>Auteur</w:t>
          </w:r>
          <w:r w:rsidRPr="00000197">
            <w:rPr>
              <w:rFonts w:cs="Arial"/>
              <w:szCs w:val="16"/>
            </w:rPr>
            <w:t> :</w:t>
          </w:r>
          <w:r>
            <w:rPr>
              <w:rFonts w:cs="Arial"/>
              <w:szCs w:val="16"/>
            </w:rPr>
            <w:t xml:space="preserve"> </w:t>
          </w:r>
          <w:fldSimple w:instr=" AUTHOR   \* MERGEFORMAT ">
            <w:r w:rsidR="00B55C25" w:rsidRPr="00B55C25">
              <w:rPr>
                <w:rFonts w:cs="Arial"/>
                <w:noProof/>
                <w:szCs w:val="16"/>
              </w:rPr>
              <w:t>Eliott Scherrer</w:t>
            </w:r>
          </w:fldSimple>
        </w:p>
        <w:p w14:paraId="6B2C8398" w14:textId="77777777" w:rsidR="00A45C8E" w:rsidRPr="00000197" w:rsidRDefault="00A45C8E" w:rsidP="002D7D46">
          <w:pPr>
            <w:pStyle w:val="-Pieddepage"/>
            <w:rPr>
              <w:rFonts w:cs="Arial"/>
              <w:szCs w:val="16"/>
            </w:rPr>
          </w:pPr>
        </w:p>
      </w:tc>
      <w:tc>
        <w:tcPr>
          <w:tcW w:w="2680" w:type="dxa"/>
          <w:vAlign w:val="center"/>
        </w:tcPr>
        <w:p w14:paraId="25C14A0B" w14:textId="77777777" w:rsidR="00A45C8E" w:rsidRPr="00000197" w:rsidRDefault="00A45C8E" w:rsidP="00955930">
          <w:pPr>
            <w:pStyle w:val="-Pieddepage"/>
            <w:jc w:val="center"/>
            <w:rPr>
              <w:rFonts w:cs="Arial"/>
              <w:szCs w:val="16"/>
            </w:rPr>
          </w:pPr>
        </w:p>
      </w:tc>
      <w:tc>
        <w:tcPr>
          <w:tcW w:w="3096" w:type="dxa"/>
          <w:vAlign w:val="center"/>
        </w:tcPr>
        <w:p w14:paraId="03424A29" w14:textId="2A8C65ED" w:rsidR="00A45C8E" w:rsidRPr="00000197" w:rsidRDefault="00A45C8E" w:rsidP="001764CE">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sidR="00B55C25">
            <w:rPr>
              <w:rFonts w:cs="Arial"/>
              <w:noProof/>
              <w:szCs w:val="16"/>
            </w:rPr>
            <w:t>04.03.2024</w:t>
          </w:r>
          <w:r>
            <w:rPr>
              <w:rFonts w:cs="Arial"/>
              <w:szCs w:val="16"/>
            </w:rPr>
            <w:fldChar w:fldCharType="end"/>
          </w:r>
        </w:p>
      </w:tc>
    </w:tr>
    <w:tr w:rsidR="00A45C8E" w:rsidRPr="00000197" w14:paraId="5756F5FD" w14:textId="77777777" w:rsidTr="00E52B61">
      <w:trPr>
        <w:jc w:val="center"/>
      </w:trPr>
      <w:tc>
        <w:tcPr>
          <w:tcW w:w="3510" w:type="dxa"/>
          <w:vAlign w:val="center"/>
        </w:tcPr>
        <w:p w14:paraId="74EDA672" w14:textId="020D27E6" w:rsidR="00A45C8E" w:rsidRPr="00000197" w:rsidRDefault="00A45C8E" w:rsidP="0002216C">
          <w:pPr>
            <w:pStyle w:val="-Pieddepage"/>
            <w:rPr>
              <w:rFonts w:cs="Arial"/>
              <w:szCs w:val="16"/>
            </w:rPr>
          </w:pPr>
          <w:r>
            <w:rPr>
              <w:rFonts w:cs="Arial"/>
              <w:szCs w:val="16"/>
            </w:rPr>
            <w:t>Modifié par : Eliott Scherrer</w:t>
          </w:r>
        </w:p>
      </w:tc>
      <w:tc>
        <w:tcPr>
          <w:tcW w:w="2680" w:type="dxa"/>
          <w:vAlign w:val="center"/>
        </w:tcPr>
        <w:p w14:paraId="5C176BB5" w14:textId="6A8F2553" w:rsidR="00A45C8E" w:rsidRPr="00000197" w:rsidRDefault="00A45C8E" w:rsidP="00955930">
          <w:pPr>
            <w:pStyle w:val="-Pieddepage"/>
            <w:jc w:val="center"/>
            <w:rPr>
              <w:rFonts w:cs="Arial"/>
              <w:szCs w:val="16"/>
            </w:rPr>
          </w:pPr>
          <w:r w:rsidRPr="00000197">
            <w:rPr>
              <w:rFonts w:cs="Arial"/>
              <w:szCs w:val="16"/>
            </w:rPr>
            <w:t xml:space="preserve">Page </w:t>
          </w:r>
          <w:r w:rsidRPr="00000197">
            <w:rPr>
              <w:rStyle w:val="PageNumber"/>
              <w:rFonts w:cs="Arial"/>
              <w:szCs w:val="16"/>
            </w:rPr>
            <w:fldChar w:fldCharType="begin"/>
          </w:r>
          <w:r w:rsidRPr="00000197">
            <w:rPr>
              <w:rStyle w:val="PageNumber"/>
              <w:rFonts w:cs="Arial"/>
              <w:szCs w:val="16"/>
            </w:rPr>
            <w:instrText xml:space="preserve"> PAGE </w:instrText>
          </w:r>
          <w:r w:rsidRPr="00000197">
            <w:rPr>
              <w:rStyle w:val="PageNumber"/>
              <w:rFonts w:cs="Arial"/>
              <w:szCs w:val="16"/>
            </w:rPr>
            <w:fldChar w:fldCharType="separate"/>
          </w:r>
          <w:r w:rsidR="00A05370">
            <w:rPr>
              <w:rStyle w:val="PageNumber"/>
              <w:rFonts w:cs="Arial"/>
              <w:noProof/>
              <w:szCs w:val="16"/>
            </w:rPr>
            <w:t>2</w:t>
          </w:r>
          <w:r w:rsidRPr="00000197">
            <w:rPr>
              <w:rStyle w:val="PageNumber"/>
              <w:rFonts w:cs="Arial"/>
              <w:szCs w:val="16"/>
            </w:rPr>
            <w:fldChar w:fldCharType="end"/>
          </w:r>
          <w:r w:rsidRPr="00000197">
            <w:rPr>
              <w:rStyle w:val="PageNumber"/>
              <w:rFonts w:cs="Arial"/>
              <w:szCs w:val="16"/>
            </w:rPr>
            <w:t xml:space="preserve"> sur </w:t>
          </w:r>
          <w:r w:rsidRPr="00000197">
            <w:rPr>
              <w:rStyle w:val="PageNumber"/>
              <w:rFonts w:cs="Arial"/>
              <w:szCs w:val="16"/>
            </w:rPr>
            <w:fldChar w:fldCharType="begin"/>
          </w:r>
          <w:r w:rsidRPr="00000197">
            <w:rPr>
              <w:rStyle w:val="PageNumber"/>
              <w:rFonts w:cs="Arial"/>
              <w:szCs w:val="16"/>
            </w:rPr>
            <w:instrText xml:space="preserve"> NUMPAGES </w:instrText>
          </w:r>
          <w:r w:rsidRPr="00000197">
            <w:rPr>
              <w:rStyle w:val="PageNumber"/>
              <w:rFonts w:cs="Arial"/>
              <w:szCs w:val="16"/>
            </w:rPr>
            <w:fldChar w:fldCharType="separate"/>
          </w:r>
          <w:r w:rsidR="00A05370">
            <w:rPr>
              <w:rStyle w:val="PageNumber"/>
              <w:rFonts w:cs="Arial"/>
              <w:noProof/>
              <w:szCs w:val="16"/>
            </w:rPr>
            <w:t>11</w:t>
          </w:r>
          <w:r w:rsidRPr="00000197">
            <w:rPr>
              <w:rStyle w:val="PageNumber"/>
              <w:rFonts w:cs="Arial"/>
              <w:szCs w:val="16"/>
            </w:rPr>
            <w:fldChar w:fldCharType="end"/>
          </w:r>
        </w:p>
      </w:tc>
      <w:tc>
        <w:tcPr>
          <w:tcW w:w="3096" w:type="dxa"/>
          <w:vAlign w:val="center"/>
        </w:tcPr>
        <w:p w14:paraId="098BE82F" w14:textId="0544FDE1" w:rsidR="00A45C8E" w:rsidRPr="00000197" w:rsidRDefault="00A45C8E" w:rsidP="001764CE">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sidR="00B55C25">
            <w:rPr>
              <w:rFonts w:cs="Arial"/>
              <w:noProof/>
              <w:szCs w:val="16"/>
            </w:rPr>
            <w:t>15.03.2024 19:29</w:t>
          </w:r>
          <w:r>
            <w:rPr>
              <w:rFonts w:cs="Arial"/>
              <w:szCs w:val="16"/>
            </w:rPr>
            <w:fldChar w:fldCharType="end"/>
          </w:r>
        </w:p>
      </w:tc>
    </w:tr>
    <w:tr w:rsidR="00A45C8E" w:rsidRPr="00000197" w14:paraId="3154478B" w14:textId="77777777" w:rsidTr="00E52B61">
      <w:trPr>
        <w:jc w:val="center"/>
      </w:trPr>
      <w:tc>
        <w:tcPr>
          <w:tcW w:w="3510" w:type="dxa"/>
          <w:vAlign w:val="center"/>
        </w:tcPr>
        <w:p w14:paraId="3E27DD7A" w14:textId="1AC4DA92" w:rsidR="00A45C8E" w:rsidRPr="00000197" w:rsidRDefault="00A45C8E" w:rsidP="001764CE">
          <w:pPr>
            <w:pStyle w:val="-Pieddepage"/>
            <w:rPr>
              <w:rFonts w:cs="Arial"/>
              <w:szCs w:val="16"/>
            </w:rPr>
          </w:pPr>
          <w:proofErr w:type="gramStart"/>
          <w:r w:rsidRPr="00000197">
            <w:rPr>
              <w:rFonts w:cs="Arial"/>
              <w:szCs w:val="16"/>
            </w:rPr>
            <w:t>Version:</w:t>
          </w:r>
          <w:proofErr w:type="gramEnd"/>
          <w:r w:rsidRPr="00000197">
            <w:rPr>
              <w:rFonts w:cs="Arial"/>
              <w:szCs w:val="16"/>
            </w:rPr>
            <w:t xml:space="preserve"> </w:t>
          </w:r>
          <w:fldSimple w:instr=" REVNUM   \* MERGEFORMAT ">
            <w:r w:rsidR="00B55C25" w:rsidRPr="00B55C25">
              <w:rPr>
                <w:rFonts w:cs="Arial"/>
                <w:noProof/>
                <w:szCs w:val="16"/>
              </w:rPr>
              <w:t>41</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B55C25">
            <w:rPr>
              <w:rFonts w:cs="Arial"/>
              <w:noProof/>
              <w:szCs w:val="16"/>
            </w:rPr>
            <w:t>15.03.2024 19:29</w:t>
          </w:r>
          <w:r>
            <w:rPr>
              <w:rFonts w:cs="Arial"/>
              <w:szCs w:val="16"/>
            </w:rPr>
            <w:fldChar w:fldCharType="end"/>
          </w:r>
        </w:p>
      </w:tc>
      <w:tc>
        <w:tcPr>
          <w:tcW w:w="5776" w:type="dxa"/>
          <w:gridSpan w:val="2"/>
          <w:vAlign w:val="center"/>
        </w:tcPr>
        <w:p w14:paraId="1A6860BF" w14:textId="1A402F93" w:rsidR="00A45C8E" w:rsidRPr="00000197" w:rsidRDefault="00000000" w:rsidP="00955930">
          <w:pPr>
            <w:pStyle w:val="-Pieddepage"/>
            <w:jc w:val="right"/>
            <w:rPr>
              <w:rFonts w:cs="Arial"/>
              <w:szCs w:val="16"/>
            </w:rPr>
          </w:pPr>
          <w:fldSimple w:instr=" FILENAME  \* FirstCap  \* MERGEFORMAT ">
            <w:r w:rsidR="00B55C25" w:rsidRPr="00B55C25">
              <w:rPr>
                <w:rFonts w:cs="Arial"/>
                <w:noProof/>
                <w:szCs w:val="16"/>
              </w:rPr>
              <w:t>R-306-Immeuble-ESR.docx</w:t>
            </w:r>
          </w:fldSimple>
        </w:p>
      </w:tc>
    </w:tr>
  </w:tbl>
  <w:p w14:paraId="09497644" w14:textId="77777777" w:rsidR="00A45C8E" w:rsidRPr="00000197" w:rsidRDefault="00A45C8E" w:rsidP="00000197">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647AC1" w14:textId="77777777" w:rsidR="008F335A" w:rsidRDefault="008F335A">
      <w:r>
        <w:separator/>
      </w:r>
    </w:p>
  </w:footnote>
  <w:footnote w:type="continuationSeparator" w:id="0">
    <w:p w14:paraId="5EAB70A3" w14:textId="77777777" w:rsidR="008F335A" w:rsidRDefault="008F33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11"/>
      <w:gridCol w:w="2269"/>
    </w:tblGrid>
    <w:tr w:rsidR="00A45C8E" w14:paraId="14BF0064" w14:textId="77777777">
      <w:trPr>
        <w:trHeight w:val="536"/>
        <w:jc w:val="center"/>
      </w:trPr>
      <w:tc>
        <w:tcPr>
          <w:tcW w:w="2445" w:type="dxa"/>
          <w:vAlign w:val="center"/>
        </w:tcPr>
        <w:p w14:paraId="08A8F768" w14:textId="77777777" w:rsidR="00A45C8E" w:rsidRDefault="00A45C8E" w:rsidP="00E12AE5">
          <w:pPr>
            <w:pStyle w:val="ETML"/>
          </w:pPr>
          <w:r w:rsidRPr="00B4738A">
            <w:t>ETML</w:t>
          </w:r>
        </w:p>
      </w:tc>
      <w:tc>
        <w:tcPr>
          <w:tcW w:w="4560" w:type="dxa"/>
          <w:vAlign w:val="center"/>
        </w:tcPr>
        <w:p w14:paraId="5528138B" w14:textId="77777777" w:rsidR="00A45C8E" w:rsidRPr="00B4738A" w:rsidRDefault="00A45C8E" w:rsidP="00B4738A"/>
      </w:tc>
      <w:tc>
        <w:tcPr>
          <w:tcW w:w="2283" w:type="dxa"/>
          <w:vAlign w:val="center"/>
        </w:tcPr>
        <w:p w14:paraId="7D828F43" w14:textId="77777777" w:rsidR="00A45C8E" w:rsidRDefault="00A45C8E" w:rsidP="001D72BA">
          <w:pPr>
            <w:pStyle w:val="Header"/>
            <w:jc w:val="right"/>
          </w:pPr>
          <w:r>
            <w:rPr>
              <w:noProof/>
            </w:rPr>
            <w:drawing>
              <wp:inline distT="0" distB="0" distL="0" distR="0" wp14:anchorId="2678B3B5" wp14:editId="7F92FD5E">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7E7ECA53" w14:textId="77777777" w:rsidR="00A45C8E" w:rsidRDefault="00A45C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55pt;height:11.55pt" o:bullet="t">
        <v:imagedata r:id="rId1" o:title="BD10263_"/>
      </v:shape>
    </w:pict>
  </w:numPicBullet>
  <w:abstractNum w:abstractNumId="0" w15:restartNumberingAfterBreak="0">
    <w:nsid w:val="008E6FED"/>
    <w:multiLevelType w:val="multilevel"/>
    <w:tmpl w:val="2EE0A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5595C46"/>
    <w:multiLevelType w:val="hybridMultilevel"/>
    <w:tmpl w:val="407648D2"/>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 w15:restartNumberingAfterBreak="0">
    <w:nsid w:val="086D5EAB"/>
    <w:multiLevelType w:val="hybridMultilevel"/>
    <w:tmpl w:val="0CF44CFC"/>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4"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5" w15:restartNumberingAfterBreak="0">
    <w:nsid w:val="0DB914E1"/>
    <w:multiLevelType w:val="hybridMultilevel"/>
    <w:tmpl w:val="83E8C1A2"/>
    <w:lvl w:ilvl="0" w:tplc="737E0262">
      <w:start w:val="1"/>
      <w:numFmt w:val="bullet"/>
      <w:lvlText w:val=""/>
      <w:lvlJc w:val="left"/>
      <w:pPr>
        <w:ind w:left="1854"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0E254AB4"/>
    <w:multiLevelType w:val="hybridMultilevel"/>
    <w:tmpl w:val="993E6ADE"/>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7" w15:restartNumberingAfterBreak="0">
    <w:nsid w:val="10553BD6"/>
    <w:multiLevelType w:val="multilevel"/>
    <w:tmpl w:val="6554D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7104D6"/>
    <w:multiLevelType w:val="multilevel"/>
    <w:tmpl w:val="6EB6D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3253F8"/>
    <w:multiLevelType w:val="hybridMultilevel"/>
    <w:tmpl w:val="0BA4ED5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0" w15:restartNumberingAfterBreak="0">
    <w:nsid w:val="12847958"/>
    <w:multiLevelType w:val="multilevel"/>
    <w:tmpl w:val="EBF6D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6ED450C"/>
    <w:multiLevelType w:val="hybridMultilevel"/>
    <w:tmpl w:val="0834377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3" w15:restartNumberingAfterBreak="0">
    <w:nsid w:val="185117A5"/>
    <w:multiLevelType w:val="hybridMultilevel"/>
    <w:tmpl w:val="79842206"/>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19644362"/>
    <w:multiLevelType w:val="multilevel"/>
    <w:tmpl w:val="9044E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E95098"/>
    <w:multiLevelType w:val="hybridMultilevel"/>
    <w:tmpl w:val="39943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2A7C6A"/>
    <w:multiLevelType w:val="hybridMultilevel"/>
    <w:tmpl w:val="8B0EF92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7" w15:restartNumberingAfterBreak="0">
    <w:nsid w:val="2982148A"/>
    <w:multiLevelType w:val="multilevel"/>
    <w:tmpl w:val="53A2C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8F67FD"/>
    <w:multiLevelType w:val="multilevel"/>
    <w:tmpl w:val="D3C48B3E"/>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1134"/>
        </w:tabs>
        <w:ind w:left="1134" w:hanging="567"/>
      </w:pPr>
      <w:rPr>
        <w:rFonts w:hint="default"/>
      </w:rPr>
    </w:lvl>
    <w:lvl w:ilvl="2">
      <w:start w:val="1"/>
      <w:numFmt w:val="decimal"/>
      <w:pStyle w:val="Heading3"/>
      <w:lvlText w:val="%1.%2.%3"/>
      <w:lvlJc w:val="left"/>
      <w:pPr>
        <w:tabs>
          <w:tab w:val="num" w:pos="7626"/>
        </w:tabs>
        <w:ind w:left="7626" w:hanging="680"/>
      </w:p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2C6A243F"/>
    <w:multiLevelType w:val="hybridMultilevel"/>
    <w:tmpl w:val="80B646E4"/>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0" w15:restartNumberingAfterBreak="0">
    <w:nsid w:val="2D961B02"/>
    <w:multiLevelType w:val="hybridMultilevel"/>
    <w:tmpl w:val="86226094"/>
    <w:lvl w:ilvl="0" w:tplc="737E0262">
      <w:start w:val="1"/>
      <w:numFmt w:val="bullet"/>
      <w:lvlText w:val=""/>
      <w:lvlJc w:val="left"/>
      <w:pPr>
        <w:ind w:left="2484" w:hanging="360"/>
      </w:pPr>
      <w:rPr>
        <w:rFonts w:ascii="Symbol" w:hAnsi="Symbol" w:hint="default"/>
      </w:rPr>
    </w:lvl>
    <w:lvl w:ilvl="1" w:tplc="100C0003" w:tentative="1">
      <w:start w:val="1"/>
      <w:numFmt w:val="bullet"/>
      <w:lvlText w:val="o"/>
      <w:lvlJc w:val="left"/>
      <w:pPr>
        <w:ind w:left="3204" w:hanging="360"/>
      </w:pPr>
      <w:rPr>
        <w:rFonts w:ascii="Courier New" w:hAnsi="Courier New" w:cs="Courier New" w:hint="default"/>
      </w:rPr>
    </w:lvl>
    <w:lvl w:ilvl="2" w:tplc="100C0005" w:tentative="1">
      <w:start w:val="1"/>
      <w:numFmt w:val="bullet"/>
      <w:lvlText w:val=""/>
      <w:lvlJc w:val="left"/>
      <w:pPr>
        <w:ind w:left="3924" w:hanging="360"/>
      </w:pPr>
      <w:rPr>
        <w:rFonts w:ascii="Wingdings" w:hAnsi="Wingdings" w:hint="default"/>
      </w:rPr>
    </w:lvl>
    <w:lvl w:ilvl="3" w:tplc="100C0001" w:tentative="1">
      <w:start w:val="1"/>
      <w:numFmt w:val="bullet"/>
      <w:lvlText w:val=""/>
      <w:lvlJc w:val="left"/>
      <w:pPr>
        <w:ind w:left="4644" w:hanging="360"/>
      </w:pPr>
      <w:rPr>
        <w:rFonts w:ascii="Symbol" w:hAnsi="Symbol" w:hint="default"/>
      </w:rPr>
    </w:lvl>
    <w:lvl w:ilvl="4" w:tplc="100C0003" w:tentative="1">
      <w:start w:val="1"/>
      <w:numFmt w:val="bullet"/>
      <w:lvlText w:val="o"/>
      <w:lvlJc w:val="left"/>
      <w:pPr>
        <w:ind w:left="5364" w:hanging="360"/>
      </w:pPr>
      <w:rPr>
        <w:rFonts w:ascii="Courier New" w:hAnsi="Courier New" w:cs="Courier New" w:hint="default"/>
      </w:rPr>
    </w:lvl>
    <w:lvl w:ilvl="5" w:tplc="100C0005" w:tentative="1">
      <w:start w:val="1"/>
      <w:numFmt w:val="bullet"/>
      <w:lvlText w:val=""/>
      <w:lvlJc w:val="left"/>
      <w:pPr>
        <w:ind w:left="6084" w:hanging="360"/>
      </w:pPr>
      <w:rPr>
        <w:rFonts w:ascii="Wingdings" w:hAnsi="Wingdings" w:hint="default"/>
      </w:rPr>
    </w:lvl>
    <w:lvl w:ilvl="6" w:tplc="100C0001" w:tentative="1">
      <w:start w:val="1"/>
      <w:numFmt w:val="bullet"/>
      <w:lvlText w:val=""/>
      <w:lvlJc w:val="left"/>
      <w:pPr>
        <w:ind w:left="6804" w:hanging="360"/>
      </w:pPr>
      <w:rPr>
        <w:rFonts w:ascii="Symbol" w:hAnsi="Symbol" w:hint="default"/>
      </w:rPr>
    </w:lvl>
    <w:lvl w:ilvl="7" w:tplc="100C0003" w:tentative="1">
      <w:start w:val="1"/>
      <w:numFmt w:val="bullet"/>
      <w:lvlText w:val="o"/>
      <w:lvlJc w:val="left"/>
      <w:pPr>
        <w:ind w:left="7524" w:hanging="360"/>
      </w:pPr>
      <w:rPr>
        <w:rFonts w:ascii="Courier New" w:hAnsi="Courier New" w:cs="Courier New" w:hint="default"/>
      </w:rPr>
    </w:lvl>
    <w:lvl w:ilvl="8" w:tplc="100C0005" w:tentative="1">
      <w:start w:val="1"/>
      <w:numFmt w:val="bullet"/>
      <w:lvlText w:val=""/>
      <w:lvlJc w:val="left"/>
      <w:pPr>
        <w:ind w:left="8244" w:hanging="360"/>
      </w:pPr>
      <w:rPr>
        <w:rFonts w:ascii="Wingdings" w:hAnsi="Wingdings" w:hint="default"/>
      </w:rPr>
    </w:lvl>
  </w:abstractNum>
  <w:abstractNum w:abstractNumId="21" w15:restartNumberingAfterBreak="0">
    <w:nsid w:val="3486338B"/>
    <w:multiLevelType w:val="hybridMultilevel"/>
    <w:tmpl w:val="D1FC31B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36661DD8"/>
    <w:multiLevelType w:val="hybridMultilevel"/>
    <w:tmpl w:val="2784792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3" w15:restartNumberingAfterBreak="0">
    <w:nsid w:val="37376EFE"/>
    <w:multiLevelType w:val="hybridMultilevel"/>
    <w:tmpl w:val="CB7E3DA8"/>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24" w15:restartNumberingAfterBreak="0">
    <w:nsid w:val="39CF7D55"/>
    <w:multiLevelType w:val="hybridMultilevel"/>
    <w:tmpl w:val="0890E3DE"/>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25" w15:restartNumberingAfterBreak="0">
    <w:nsid w:val="3F4336CC"/>
    <w:multiLevelType w:val="hybridMultilevel"/>
    <w:tmpl w:val="D228FB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400F387B"/>
    <w:multiLevelType w:val="hybridMultilevel"/>
    <w:tmpl w:val="E6E682C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7" w15:restartNumberingAfterBreak="0">
    <w:nsid w:val="44DC74EF"/>
    <w:multiLevelType w:val="hybridMultilevel"/>
    <w:tmpl w:val="9DC41872"/>
    <w:lvl w:ilvl="0" w:tplc="100C0001">
      <w:start w:val="1"/>
      <w:numFmt w:val="bullet"/>
      <w:lvlText w:val=""/>
      <w:lvlJc w:val="left"/>
      <w:pPr>
        <w:ind w:left="1494" w:hanging="360"/>
      </w:pPr>
      <w:rPr>
        <w:rFonts w:ascii="Symbol" w:hAnsi="Symbol"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28" w15:restartNumberingAfterBreak="0">
    <w:nsid w:val="47BC4912"/>
    <w:multiLevelType w:val="hybridMultilevel"/>
    <w:tmpl w:val="EE64F4F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9" w15:restartNumberingAfterBreak="0">
    <w:nsid w:val="488D029E"/>
    <w:multiLevelType w:val="hybridMultilevel"/>
    <w:tmpl w:val="0828306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0" w15:restartNumberingAfterBreak="0">
    <w:nsid w:val="4AC47D34"/>
    <w:multiLevelType w:val="hybridMultilevel"/>
    <w:tmpl w:val="2F984ECE"/>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31" w15:restartNumberingAfterBreak="0">
    <w:nsid w:val="4D864EB2"/>
    <w:multiLevelType w:val="hybridMultilevel"/>
    <w:tmpl w:val="541C0FA0"/>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2" w15:restartNumberingAfterBreak="0">
    <w:nsid w:val="4E915D48"/>
    <w:multiLevelType w:val="hybridMultilevel"/>
    <w:tmpl w:val="BEA6637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3" w15:restartNumberingAfterBreak="0">
    <w:nsid w:val="4FBD4D15"/>
    <w:multiLevelType w:val="hybridMultilevel"/>
    <w:tmpl w:val="AEC8A3AE"/>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4" w15:restartNumberingAfterBreak="0">
    <w:nsid w:val="51B85485"/>
    <w:multiLevelType w:val="hybridMultilevel"/>
    <w:tmpl w:val="80385980"/>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35" w15:restartNumberingAfterBreak="0">
    <w:nsid w:val="5D5A05F2"/>
    <w:multiLevelType w:val="hybridMultilevel"/>
    <w:tmpl w:val="A94084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6D192FC0"/>
    <w:multiLevelType w:val="hybridMultilevel"/>
    <w:tmpl w:val="749C0E5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6F474C29"/>
    <w:multiLevelType w:val="hybridMultilevel"/>
    <w:tmpl w:val="61A8CA8A"/>
    <w:lvl w:ilvl="0" w:tplc="737E0262">
      <w:start w:val="1"/>
      <w:numFmt w:val="bullet"/>
      <w:lvlText w:val=""/>
      <w:lvlJc w:val="left"/>
      <w:pPr>
        <w:ind w:left="1494" w:hanging="360"/>
      </w:pPr>
      <w:rPr>
        <w:rFonts w:ascii="Symbol" w:hAnsi="Symbol"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38" w15:restartNumberingAfterBreak="0">
    <w:nsid w:val="6F6E2791"/>
    <w:multiLevelType w:val="hybridMultilevel"/>
    <w:tmpl w:val="44BC6BF6"/>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39" w15:restartNumberingAfterBreak="0">
    <w:nsid w:val="73944389"/>
    <w:multiLevelType w:val="hybridMultilevel"/>
    <w:tmpl w:val="474A4C0C"/>
    <w:lvl w:ilvl="0" w:tplc="737E0262">
      <w:start w:val="1"/>
      <w:numFmt w:val="bullet"/>
      <w:lvlText w:val=""/>
      <w:lvlJc w:val="left"/>
      <w:pPr>
        <w:ind w:left="1776" w:hanging="360"/>
      </w:pPr>
      <w:rPr>
        <w:rFonts w:ascii="Symbol" w:hAnsi="Symbol" w:hint="default"/>
      </w:rPr>
    </w:lvl>
    <w:lvl w:ilvl="1" w:tplc="100C0003">
      <w:start w:val="1"/>
      <w:numFmt w:val="bullet"/>
      <w:lvlText w:val="o"/>
      <w:lvlJc w:val="left"/>
      <w:pPr>
        <w:ind w:left="1362" w:hanging="360"/>
      </w:pPr>
      <w:rPr>
        <w:rFonts w:ascii="Courier New" w:hAnsi="Courier New" w:cs="Courier New" w:hint="default"/>
      </w:rPr>
    </w:lvl>
    <w:lvl w:ilvl="2" w:tplc="100C0005" w:tentative="1">
      <w:start w:val="1"/>
      <w:numFmt w:val="bullet"/>
      <w:lvlText w:val=""/>
      <w:lvlJc w:val="left"/>
      <w:pPr>
        <w:ind w:left="2082" w:hanging="360"/>
      </w:pPr>
      <w:rPr>
        <w:rFonts w:ascii="Wingdings" w:hAnsi="Wingdings" w:hint="default"/>
      </w:rPr>
    </w:lvl>
    <w:lvl w:ilvl="3" w:tplc="100C0001" w:tentative="1">
      <w:start w:val="1"/>
      <w:numFmt w:val="bullet"/>
      <w:lvlText w:val=""/>
      <w:lvlJc w:val="left"/>
      <w:pPr>
        <w:ind w:left="2802" w:hanging="360"/>
      </w:pPr>
      <w:rPr>
        <w:rFonts w:ascii="Symbol" w:hAnsi="Symbol" w:hint="default"/>
      </w:rPr>
    </w:lvl>
    <w:lvl w:ilvl="4" w:tplc="100C0003" w:tentative="1">
      <w:start w:val="1"/>
      <w:numFmt w:val="bullet"/>
      <w:lvlText w:val="o"/>
      <w:lvlJc w:val="left"/>
      <w:pPr>
        <w:ind w:left="3522" w:hanging="360"/>
      </w:pPr>
      <w:rPr>
        <w:rFonts w:ascii="Courier New" w:hAnsi="Courier New" w:cs="Courier New" w:hint="default"/>
      </w:rPr>
    </w:lvl>
    <w:lvl w:ilvl="5" w:tplc="100C0005" w:tentative="1">
      <w:start w:val="1"/>
      <w:numFmt w:val="bullet"/>
      <w:lvlText w:val=""/>
      <w:lvlJc w:val="left"/>
      <w:pPr>
        <w:ind w:left="4242" w:hanging="360"/>
      </w:pPr>
      <w:rPr>
        <w:rFonts w:ascii="Wingdings" w:hAnsi="Wingdings" w:hint="default"/>
      </w:rPr>
    </w:lvl>
    <w:lvl w:ilvl="6" w:tplc="100C0001" w:tentative="1">
      <w:start w:val="1"/>
      <w:numFmt w:val="bullet"/>
      <w:lvlText w:val=""/>
      <w:lvlJc w:val="left"/>
      <w:pPr>
        <w:ind w:left="4962" w:hanging="360"/>
      </w:pPr>
      <w:rPr>
        <w:rFonts w:ascii="Symbol" w:hAnsi="Symbol" w:hint="default"/>
      </w:rPr>
    </w:lvl>
    <w:lvl w:ilvl="7" w:tplc="100C0003" w:tentative="1">
      <w:start w:val="1"/>
      <w:numFmt w:val="bullet"/>
      <w:lvlText w:val="o"/>
      <w:lvlJc w:val="left"/>
      <w:pPr>
        <w:ind w:left="5682" w:hanging="360"/>
      </w:pPr>
      <w:rPr>
        <w:rFonts w:ascii="Courier New" w:hAnsi="Courier New" w:cs="Courier New" w:hint="default"/>
      </w:rPr>
    </w:lvl>
    <w:lvl w:ilvl="8" w:tplc="100C0005" w:tentative="1">
      <w:start w:val="1"/>
      <w:numFmt w:val="bullet"/>
      <w:lvlText w:val=""/>
      <w:lvlJc w:val="left"/>
      <w:pPr>
        <w:ind w:left="6402" w:hanging="360"/>
      </w:pPr>
      <w:rPr>
        <w:rFonts w:ascii="Wingdings" w:hAnsi="Wingdings" w:hint="default"/>
      </w:rPr>
    </w:lvl>
  </w:abstractNum>
  <w:abstractNum w:abstractNumId="40" w15:restartNumberingAfterBreak="0">
    <w:nsid w:val="75F50FC1"/>
    <w:multiLevelType w:val="hybridMultilevel"/>
    <w:tmpl w:val="3886C64E"/>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41" w15:restartNumberingAfterBreak="0">
    <w:nsid w:val="7C1C1971"/>
    <w:multiLevelType w:val="hybridMultilevel"/>
    <w:tmpl w:val="013EEFE2"/>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42" w15:restartNumberingAfterBreak="0">
    <w:nsid w:val="7D7A1300"/>
    <w:multiLevelType w:val="hybridMultilevel"/>
    <w:tmpl w:val="1E52A36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num w:numId="1" w16cid:durableId="735782688">
    <w:abstractNumId w:val="1"/>
  </w:num>
  <w:num w:numId="2" w16cid:durableId="1830711799">
    <w:abstractNumId w:val="11"/>
  </w:num>
  <w:num w:numId="3" w16cid:durableId="541097638">
    <w:abstractNumId w:val="4"/>
  </w:num>
  <w:num w:numId="4" w16cid:durableId="1453327021">
    <w:abstractNumId w:val="18"/>
  </w:num>
  <w:num w:numId="5" w16cid:durableId="1728264534">
    <w:abstractNumId w:val="30"/>
  </w:num>
  <w:num w:numId="6" w16cid:durableId="41100417">
    <w:abstractNumId w:val="3"/>
  </w:num>
  <w:num w:numId="7" w16cid:durableId="897519184">
    <w:abstractNumId w:val="34"/>
  </w:num>
  <w:num w:numId="8" w16cid:durableId="1966810875">
    <w:abstractNumId w:val="18"/>
  </w:num>
  <w:num w:numId="9" w16cid:durableId="703752726">
    <w:abstractNumId w:val="18"/>
  </w:num>
  <w:num w:numId="10" w16cid:durableId="143133617">
    <w:abstractNumId w:val="27"/>
  </w:num>
  <w:num w:numId="11" w16cid:durableId="904340058">
    <w:abstractNumId w:val="6"/>
  </w:num>
  <w:num w:numId="12" w16cid:durableId="1890143151">
    <w:abstractNumId w:val="33"/>
  </w:num>
  <w:num w:numId="13" w16cid:durableId="1231892882">
    <w:abstractNumId w:val="41"/>
  </w:num>
  <w:num w:numId="14" w16cid:durableId="1491172369">
    <w:abstractNumId w:val="42"/>
  </w:num>
  <w:num w:numId="15" w16cid:durableId="1884364846">
    <w:abstractNumId w:val="31"/>
  </w:num>
  <w:num w:numId="16" w16cid:durableId="74860079">
    <w:abstractNumId w:val="23"/>
  </w:num>
  <w:num w:numId="17" w16cid:durableId="854534296">
    <w:abstractNumId w:val="2"/>
  </w:num>
  <w:num w:numId="18" w16cid:durableId="1491481383">
    <w:abstractNumId w:val="5"/>
  </w:num>
  <w:num w:numId="19" w16cid:durableId="2089379566">
    <w:abstractNumId w:val="39"/>
  </w:num>
  <w:num w:numId="20" w16cid:durableId="1747337339">
    <w:abstractNumId w:val="40"/>
  </w:num>
  <w:num w:numId="21" w16cid:durableId="392628788">
    <w:abstractNumId w:val="20"/>
  </w:num>
  <w:num w:numId="22" w16cid:durableId="131876484">
    <w:abstractNumId w:val="37"/>
  </w:num>
  <w:num w:numId="23" w16cid:durableId="845287941">
    <w:abstractNumId w:val="38"/>
  </w:num>
  <w:num w:numId="24" w16cid:durableId="682978269">
    <w:abstractNumId w:val="24"/>
  </w:num>
  <w:num w:numId="25" w16cid:durableId="482045122">
    <w:abstractNumId w:val="8"/>
  </w:num>
  <w:num w:numId="26" w16cid:durableId="304622047">
    <w:abstractNumId w:val="0"/>
  </w:num>
  <w:num w:numId="27" w16cid:durableId="294138926">
    <w:abstractNumId w:val="14"/>
  </w:num>
  <w:num w:numId="28" w16cid:durableId="429468269">
    <w:abstractNumId w:val="7"/>
  </w:num>
  <w:num w:numId="29" w16cid:durableId="1489901743">
    <w:abstractNumId w:val="17"/>
  </w:num>
  <w:num w:numId="30" w16cid:durableId="675159771">
    <w:abstractNumId w:val="10"/>
  </w:num>
  <w:num w:numId="31" w16cid:durableId="1140685993">
    <w:abstractNumId w:val="25"/>
  </w:num>
  <w:num w:numId="32" w16cid:durableId="2115899145">
    <w:abstractNumId w:val="36"/>
  </w:num>
  <w:num w:numId="33" w16cid:durableId="535194038">
    <w:abstractNumId w:val="21"/>
  </w:num>
  <w:num w:numId="34" w16cid:durableId="1011027016">
    <w:abstractNumId w:val="35"/>
  </w:num>
  <w:num w:numId="35" w16cid:durableId="2090540054">
    <w:abstractNumId w:val="15"/>
  </w:num>
  <w:num w:numId="36" w16cid:durableId="126514744">
    <w:abstractNumId w:val="13"/>
  </w:num>
  <w:num w:numId="37" w16cid:durableId="685206025">
    <w:abstractNumId w:val="19"/>
  </w:num>
  <w:num w:numId="38" w16cid:durableId="868101167">
    <w:abstractNumId w:val="26"/>
  </w:num>
  <w:num w:numId="39" w16cid:durableId="353045885">
    <w:abstractNumId w:val="16"/>
  </w:num>
  <w:num w:numId="40" w16cid:durableId="1368215323">
    <w:abstractNumId w:val="9"/>
  </w:num>
  <w:num w:numId="41" w16cid:durableId="1355576809">
    <w:abstractNumId w:val="28"/>
  </w:num>
  <w:num w:numId="42" w16cid:durableId="757170096">
    <w:abstractNumId w:val="32"/>
  </w:num>
  <w:num w:numId="43" w16cid:durableId="91629011">
    <w:abstractNumId w:val="29"/>
  </w:num>
  <w:num w:numId="44" w16cid:durableId="1469936775">
    <w:abstractNumId w:val="22"/>
  </w:num>
  <w:num w:numId="45" w16cid:durableId="1106079668">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636"/>
    <w:rsid w:val="00000197"/>
    <w:rsid w:val="00010B9A"/>
    <w:rsid w:val="0001209F"/>
    <w:rsid w:val="00021D00"/>
    <w:rsid w:val="0002216C"/>
    <w:rsid w:val="000316F0"/>
    <w:rsid w:val="00044099"/>
    <w:rsid w:val="00045A82"/>
    <w:rsid w:val="00055DB3"/>
    <w:rsid w:val="00056824"/>
    <w:rsid w:val="00063F97"/>
    <w:rsid w:val="00065971"/>
    <w:rsid w:val="00067419"/>
    <w:rsid w:val="00086114"/>
    <w:rsid w:val="000A1B63"/>
    <w:rsid w:val="000A7B4A"/>
    <w:rsid w:val="000B3EEC"/>
    <w:rsid w:val="000B6BE0"/>
    <w:rsid w:val="000E7483"/>
    <w:rsid w:val="000F1054"/>
    <w:rsid w:val="000F22B9"/>
    <w:rsid w:val="000F2F11"/>
    <w:rsid w:val="000F381C"/>
    <w:rsid w:val="00100915"/>
    <w:rsid w:val="0010591C"/>
    <w:rsid w:val="00111811"/>
    <w:rsid w:val="00114120"/>
    <w:rsid w:val="00116F07"/>
    <w:rsid w:val="00125048"/>
    <w:rsid w:val="0015167D"/>
    <w:rsid w:val="00152A26"/>
    <w:rsid w:val="001764CE"/>
    <w:rsid w:val="00183417"/>
    <w:rsid w:val="001953F6"/>
    <w:rsid w:val="001B7557"/>
    <w:rsid w:val="001C454D"/>
    <w:rsid w:val="001D4577"/>
    <w:rsid w:val="001D72BA"/>
    <w:rsid w:val="001F2420"/>
    <w:rsid w:val="001F6EEB"/>
    <w:rsid w:val="00201B7F"/>
    <w:rsid w:val="002356CF"/>
    <w:rsid w:val="002770F3"/>
    <w:rsid w:val="00280037"/>
    <w:rsid w:val="002951BD"/>
    <w:rsid w:val="00295B52"/>
    <w:rsid w:val="00297E2A"/>
    <w:rsid w:val="002B1E09"/>
    <w:rsid w:val="002B6893"/>
    <w:rsid w:val="002C6634"/>
    <w:rsid w:val="002D7D46"/>
    <w:rsid w:val="002F038B"/>
    <w:rsid w:val="002F1105"/>
    <w:rsid w:val="002F72A9"/>
    <w:rsid w:val="00310160"/>
    <w:rsid w:val="00313119"/>
    <w:rsid w:val="0031563E"/>
    <w:rsid w:val="0034172E"/>
    <w:rsid w:val="00345320"/>
    <w:rsid w:val="0037071E"/>
    <w:rsid w:val="003B11B8"/>
    <w:rsid w:val="003B5972"/>
    <w:rsid w:val="003E018B"/>
    <w:rsid w:val="003E32B9"/>
    <w:rsid w:val="003F1870"/>
    <w:rsid w:val="00407333"/>
    <w:rsid w:val="0040782E"/>
    <w:rsid w:val="004202D8"/>
    <w:rsid w:val="004206A2"/>
    <w:rsid w:val="00421965"/>
    <w:rsid w:val="0043666E"/>
    <w:rsid w:val="00436B90"/>
    <w:rsid w:val="00446E95"/>
    <w:rsid w:val="00454074"/>
    <w:rsid w:val="00494C0F"/>
    <w:rsid w:val="004C6BBA"/>
    <w:rsid w:val="004D08EE"/>
    <w:rsid w:val="004D5266"/>
    <w:rsid w:val="004D6C28"/>
    <w:rsid w:val="004F01CA"/>
    <w:rsid w:val="00505421"/>
    <w:rsid w:val="00506406"/>
    <w:rsid w:val="00513419"/>
    <w:rsid w:val="00514378"/>
    <w:rsid w:val="00517C1B"/>
    <w:rsid w:val="0052224B"/>
    <w:rsid w:val="005328B0"/>
    <w:rsid w:val="0054054F"/>
    <w:rsid w:val="00542CE3"/>
    <w:rsid w:val="00545179"/>
    <w:rsid w:val="00552D07"/>
    <w:rsid w:val="00553848"/>
    <w:rsid w:val="0055647F"/>
    <w:rsid w:val="00571E4B"/>
    <w:rsid w:val="00574085"/>
    <w:rsid w:val="005926D0"/>
    <w:rsid w:val="005A3FBF"/>
    <w:rsid w:val="005B27EF"/>
    <w:rsid w:val="005C1848"/>
    <w:rsid w:val="005C6E63"/>
    <w:rsid w:val="005E6192"/>
    <w:rsid w:val="005E6B56"/>
    <w:rsid w:val="00615583"/>
    <w:rsid w:val="006312BB"/>
    <w:rsid w:val="00645760"/>
    <w:rsid w:val="00656974"/>
    <w:rsid w:val="00683A8F"/>
    <w:rsid w:val="00685E5A"/>
    <w:rsid w:val="006902A9"/>
    <w:rsid w:val="006966D0"/>
    <w:rsid w:val="006B2E9C"/>
    <w:rsid w:val="006D6A59"/>
    <w:rsid w:val="006E132F"/>
    <w:rsid w:val="006E2CE8"/>
    <w:rsid w:val="006E4DA8"/>
    <w:rsid w:val="006E7924"/>
    <w:rsid w:val="007010E6"/>
    <w:rsid w:val="00710298"/>
    <w:rsid w:val="007118D3"/>
    <w:rsid w:val="007211A1"/>
    <w:rsid w:val="00737D7A"/>
    <w:rsid w:val="00742484"/>
    <w:rsid w:val="00744762"/>
    <w:rsid w:val="0074498A"/>
    <w:rsid w:val="007476C9"/>
    <w:rsid w:val="00753A51"/>
    <w:rsid w:val="0076036D"/>
    <w:rsid w:val="00766246"/>
    <w:rsid w:val="007700A7"/>
    <w:rsid w:val="007724F1"/>
    <w:rsid w:val="00772BC0"/>
    <w:rsid w:val="007748A7"/>
    <w:rsid w:val="007C23E1"/>
    <w:rsid w:val="007D0A71"/>
    <w:rsid w:val="007D2CDF"/>
    <w:rsid w:val="007D546C"/>
    <w:rsid w:val="007E5F3D"/>
    <w:rsid w:val="007F30AE"/>
    <w:rsid w:val="007F4EFC"/>
    <w:rsid w:val="00807F84"/>
    <w:rsid w:val="0081740D"/>
    <w:rsid w:val="00824A4A"/>
    <w:rsid w:val="00845304"/>
    <w:rsid w:val="008468C8"/>
    <w:rsid w:val="00851A5E"/>
    <w:rsid w:val="00853E81"/>
    <w:rsid w:val="0085598C"/>
    <w:rsid w:val="00877E71"/>
    <w:rsid w:val="00885B3B"/>
    <w:rsid w:val="00891718"/>
    <w:rsid w:val="008A0A5C"/>
    <w:rsid w:val="008A464B"/>
    <w:rsid w:val="008C223D"/>
    <w:rsid w:val="008C3EFB"/>
    <w:rsid w:val="008C40C0"/>
    <w:rsid w:val="008D55CF"/>
    <w:rsid w:val="008E05FB"/>
    <w:rsid w:val="008E13F2"/>
    <w:rsid w:val="008E53F9"/>
    <w:rsid w:val="008F29E1"/>
    <w:rsid w:val="008F335A"/>
    <w:rsid w:val="00902523"/>
    <w:rsid w:val="0090391B"/>
    <w:rsid w:val="00903FEF"/>
    <w:rsid w:val="00911E88"/>
    <w:rsid w:val="009132AE"/>
    <w:rsid w:val="009142E2"/>
    <w:rsid w:val="00915B27"/>
    <w:rsid w:val="00920F4E"/>
    <w:rsid w:val="009211D9"/>
    <w:rsid w:val="009250B0"/>
    <w:rsid w:val="009265A8"/>
    <w:rsid w:val="00931CEE"/>
    <w:rsid w:val="00932149"/>
    <w:rsid w:val="00934E66"/>
    <w:rsid w:val="009440AB"/>
    <w:rsid w:val="00955930"/>
    <w:rsid w:val="009575B6"/>
    <w:rsid w:val="00961794"/>
    <w:rsid w:val="0099022A"/>
    <w:rsid w:val="009A34F8"/>
    <w:rsid w:val="009A46D3"/>
    <w:rsid w:val="009B009E"/>
    <w:rsid w:val="009B190E"/>
    <w:rsid w:val="009B6FDC"/>
    <w:rsid w:val="009D1A69"/>
    <w:rsid w:val="009D480B"/>
    <w:rsid w:val="009E1A2B"/>
    <w:rsid w:val="009E435D"/>
    <w:rsid w:val="009F75DD"/>
    <w:rsid w:val="00A05370"/>
    <w:rsid w:val="00A157D0"/>
    <w:rsid w:val="00A3107E"/>
    <w:rsid w:val="00A37785"/>
    <w:rsid w:val="00A400FD"/>
    <w:rsid w:val="00A44707"/>
    <w:rsid w:val="00A45C8E"/>
    <w:rsid w:val="00A62364"/>
    <w:rsid w:val="00A65F0B"/>
    <w:rsid w:val="00A706B7"/>
    <w:rsid w:val="00A74636"/>
    <w:rsid w:val="00A918B8"/>
    <w:rsid w:val="00A97B8F"/>
    <w:rsid w:val="00AA4393"/>
    <w:rsid w:val="00AB1CA6"/>
    <w:rsid w:val="00AB2D96"/>
    <w:rsid w:val="00AC2E0A"/>
    <w:rsid w:val="00AD3EE8"/>
    <w:rsid w:val="00AD6D7D"/>
    <w:rsid w:val="00AE282D"/>
    <w:rsid w:val="00AE6E27"/>
    <w:rsid w:val="00AF58E1"/>
    <w:rsid w:val="00AF6E2C"/>
    <w:rsid w:val="00AF7C2E"/>
    <w:rsid w:val="00B13CB9"/>
    <w:rsid w:val="00B147A7"/>
    <w:rsid w:val="00B20D38"/>
    <w:rsid w:val="00B218C1"/>
    <w:rsid w:val="00B241D2"/>
    <w:rsid w:val="00B33505"/>
    <w:rsid w:val="00B40A8E"/>
    <w:rsid w:val="00B44A78"/>
    <w:rsid w:val="00B4738A"/>
    <w:rsid w:val="00B55C25"/>
    <w:rsid w:val="00B612B2"/>
    <w:rsid w:val="00B621AA"/>
    <w:rsid w:val="00B64C66"/>
    <w:rsid w:val="00B65AE0"/>
    <w:rsid w:val="00B95EC5"/>
    <w:rsid w:val="00B96AA1"/>
    <w:rsid w:val="00BA1B53"/>
    <w:rsid w:val="00BA56D2"/>
    <w:rsid w:val="00BA7DF1"/>
    <w:rsid w:val="00BC3FB2"/>
    <w:rsid w:val="00BD773C"/>
    <w:rsid w:val="00BE185C"/>
    <w:rsid w:val="00BF7A15"/>
    <w:rsid w:val="00C20939"/>
    <w:rsid w:val="00C329D7"/>
    <w:rsid w:val="00C33C51"/>
    <w:rsid w:val="00C90570"/>
    <w:rsid w:val="00C927AE"/>
    <w:rsid w:val="00C93213"/>
    <w:rsid w:val="00C94CD5"/>
    <w:rsid w:val="00CB712D"/>
    <w:rsid w:val="00CC0005"/>
    <w:rsid w:val="00CD1A2D"/>
    <w:rsid w:val="00D14587"/>
    <w:rsid w:val="00D15AE6"/>
    <w:rsid w:val="00D160DD"/>
    <w:rsid w:val="00D174BC"/>
    <w:rsid w:val="00D2471F"/>
    <w:rsid w:val="00D275C6"/>
    <w:rsid w:val="00D405C9"/>
    <w:rsid w:val="00D529D4"/>
    <w:rsid w:val="00D5489F"/>
    <w:rsid w:val="00D63D45"/>
    <w:rsid w:val="00D64B85"/>
    <w:rsid w:val="00D64F19"/>
    <w:rsid w:val="00D67A33"/>
    <w:rsid w:val="00D82BEB"/>
    <w:rsid w:val="00DB1DCD"/>
    <w:rsid w:val="00DB3C2E"/>
    <w:rsid w:val="00E015B8"/>
    <w:rsid w:val="00E01EFC"/>
    <w:rsid w:val="00E0661F"/>
    <w:rsid w:val="00E1012A"/>
    <w:rsid w:val="00E12AE5"/>
    <w:rsid w:val="00E416AC"/>
    <w:rsid w:val="00E41BC2"/>
    <w:rsid w:val="00E52B61"/>
    <w:rsid w:val="00E61B66"/>
    <w:rsid w:val="00E64164"/>
    <w:rsid w:val="00E658ED"/>
    <w:rsid w:val="00E75C9A"/>
    <w:rsid w:val="00E81328"/>
    <w:rsid w:val="00EA4849"/>
    <w:rsid w:val="00EB0B3D"/>
    <w:rsid w:val="00EC677D"/>
    <w:rsid w:val="00ED0B16"/>
    <w:rsid w:val="00ED6F41"/>
    <w:rsid w:val="00ED6F46"/>
    <w:rsid w:val="00EE16F0"/>
    <w:rsid w:val="00EE431D"/>
    <w:rsid w:val="00EE4EC4"/>
    <w:rsid w:val="00EE55F0"/>
    <w:rsid w:val="00F1003D"/>
    <w:rsid w:val="00F16ADE"/>
    <w:rsid w:val="00F509A6"/>
    <w:rsid w:val="00F512A6"/>
    <w:rsid w:val="00F664DF"/>
    <w:rsid w:val="00F75B32"/>
    <w:rsid w:val="00F93513"/>
    <w:rsid w:val="00FB1CD6"/>
    <w:rsid w:val="0C6F133B"/>
    <w:rsid w:val="1C43AB78"/>
    <w:rsid w:val="1C9B9CDB"/>
    <w:rsid w:val="1ED6050A"/>
    <w:rsid w:val="25AD009B"/>
    <w:rsid w:val="2E557E8C"/>
    <w:rsid w:val="2FF14EED"/>
    <w:rsid w:val="4A029FA1"/>
    <w:rsid w:val="4E05C0F0"/>
    <w:rsid w:val="4F433859"/>
    <w:rsid w:val="50DEA413"/>
    <w:rsid w:val="50DF08BA"/>
    <w:rsid w:val="59860206"/>
    <w:rsid w:val="6F5DE06F"/>
    <w:rsid w:val="7A338F6D"/>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4472FE"/>
  <w15:docId w15:val="{50EC089B-2989-4B44-97B9-98C93A656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712D"/>
    <w:rPr>
      <w:lang w:val="fr-FR"/>
    </w:rPr>
  </w:style>
  <w:style w:type="paragraph" w:styleId="Heading1">
    <w:name w:val="heading 1"/>
    <w:basedOn w:val="Normal"/>
    <w:next w:val="BodyText"/>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Heading2">
    <w:name w:val="heading 2"/>
    <w:basedOn w:val="Normal"/>
    <w:next w:val="BodyTextIndent"/>
    <w:autoRedefine/>
    <w:qFormat/>
    <w:rsid w:val="008C3EFB"/>
    <w:pPr>
      <w:keepNext/>
      <w:numPr>
        <w:ilvl w:val="1"/>
        <w:numId w:val="4"/>
      </w:numPr>
      <w:spacing w:before="120" w:after="60"/>
      <w:outlineLvl w:val="1"/>
    </w:pPr>
    <w:rPr>
      <w:rFonts w:asciiTheme="majorHAnsi" w:hAnsiTheme="majorHAnsi" w:cs="Arial"/>
      <w:b/>
      <w:bCs/>
      <w:iCs/>
      <w:sz w:val="28"/>
      <w:szCs w:val="28"/>
    </w:rPr>
  </w:style>
  <w:style w:type="paragraph" w:styleId="Heading3">
    <w:name w:val="heading 3"/>
    <w:basedOn w:val="Normal"/>
    <w:next w:val="BodyTextIndent3"/>
    <w:qFormat/>
    <w:rsid w:val="007F4EFC"/>
    <w:pPr>
      <w:keepNext/>
      <w:numPr>
        <w:ilvl w:val="2"/>
        <w:numId w:val="4"/>
      </w:numPr>
      <w:spacing w:before="120" w:after="120"/>
      <w:ind w:left="680"/>
      <w:outlineLvl w:val="2"/>
    </w:pPr>
    <w:rPr>
      <w:rFonts w:asciiTheme="majorHAnsi" w:hAnsiTheme="majorHAnsi" w:cs="Arial"/>
      <w:bCs/>
      <w:i/>
      <w:sz w:val="24"/>
      <w:szCs w:val="26"/>
    </w:rPr>
  </w:style>
  <w:style w:type="paragraph" w:styleId="Heading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Heading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Heading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Heading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Heading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Heading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E282D"/>
    <w:pPr>
      <w:tabs>
        <w:tab w:val="center" w:pos="4536"/>
        <w:tab w:val="right" w:pos="9072"/>
      </w:tabs>
    </w:pPr>
  </w:style>
  <w:style w:type="paragraph" w:styleId="Footer">
    <w:name w:val="footer"/>
    <w:basedOn w:val="Normal"/>
    <w:semiHidden/>
    <w:rsid w:val="00AE282D"/>
    <w:pPr>
      <w:tabs>
        <w:tab w:val="center" w:pos="4536"/>
        <w:tab w:val="right" w:pos="9072"/>
      </w:tabs>
    </w:pPr>
  </w:style>
  <w:style w:type="table" w:styleId="TableGrid">
    <w:name w:val="Table Grid"/>
    <w:basedOn w:val="Table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BodyText">
    <w:name w:val="Body Text"/>
    <w:basedOn w:val="Normal"/>
    <w:link w:val="BodyTextCh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OC1">
    <w:name w:val="toc 1"/>
    <w:basedOn w:val="Normal"/>
    <w:next w:val="Normal"/>
    <w:autoRedefine/>
    <w:uiPriority w:val="39"/>
    <w:rsid w:val="00656974"/>
    <w:pPr>
      <w:spacing w:before="120" w:after="120"/>
    </w:pPr>
    <w:rPr>
      <w:b/>
      <w:bCs/>
      <w:caps/>
    </w:rPr>
  </w:style>
  <w:style w:type="paragraph" w:styleId="TOC2">
    <w:name w:val="toc 2"/>
    <w:basedOn w:val="Normal"/>
    <w:next w:val="Normal"/>
    <w:autoRedefine/>
    <w:uiPriority w:val="39"/>
    <w:rsid w:val="007F30AE"/>
    <w:pPr>
      <w:ind w:left="200"/>
    </w:pPr>
    <w:rPr>
      <w:smallCaps/>
    </w:rPr>
  </w:style>
  <w:style w:type="paragraph" w:styleId="TOC3">
    <w:name w:val="toc 3"/>
    <w:basedOn w:val="Normal"/>
    <w:next w:val="Normal"/>
    <w:autoRedefine/>
    <w:uiPriority w:val="39"/>
    <w:rsid w:val="00B65AE0"/>
    <w:pPr>
      <w:tabs>
        <w:tab w:val="left" w:pos="1200"/>
        <w:tab w:val="right" w:leader="dot" w:pos="9060"/>
      </w:tabs>
      <w:ind w:left="400"/>
    </w:pPr>
    <w:rPr>
      <w:i/>
      <w:iCs/>
    </w:rPr>
  </w:style>
  <w:style w:type="paragraph" w:styleId="TOC4">
    <w:name w:val="toc 4"/>
    <w:basedOn w:val="Normal"/>
    <w:next w:val="Normal"/>
    <w:autoRedefine/>
    <w:semiHidden/>
    <w:rsid w:val="007F30AE"/>
    <w:pPr>
      <w:ind w:left="600"/>
    </w:pPr>
    <w:rPr>
      <w:sz w:val="18"/>
      <w:szCs w:val="18"/>
    </w:rPr>
  </w:style>
  <w:style w:type="character" w:customStyle="1" w:styleId="TM1Car">
    <w:name w:val="TM1 Car"/>
    <w:basedOn w:val="DefaultParagraphFont"/>
    <w:link w:val="TM1"/>
    <w:rsid w:val="007F30AE"/>
    <w:rPr>
      <w:rFonts w:ascii="Arial" w:hAnsi="Arial"/>
      <w:b/>
      <w:bCs/>
      <w:sz w:val="28"/>
      <w:szCs w:val="24"/>
      <w:lang w:val="fr-FR" w:eastAsia="fr-FR" w:bidi="ar-SA"/>
    </w:rPr>
  </w:style>
  <w:style w:type="character" w:styleId="Hyperlink">
    <w:name w:val="Hyperlink"/>
    <w:basedOn w:val="DefaultParagraphFont"/>
    <w:uiPriority w:val="99"/>
    <w:rsid w:val="00932149"/>
    <w:rPr>
      <w:color w:val="0000FF"/>
      <w:u w:val="single"/>
    </w:rPr>
  </w:style>
  <w:style w:type="paragraph" w:styleId="BalloonText">
    <w:name w:val="Balloon Text"/>
    <w:basedOn w:val="Normal"/>
    <w:link w:val="BalloonTextChar"/>
    <w:rsid w:val="00B64C66"/>
    <w:rPr>
      <w:rFonts w:ascii="Tahoma" w:hAnsi="Tahoma" w:cs="Tahoma"/>
      <w:sz w:val="16"/>
      <w:szCs w:val="16"/>
    </w:rPr>
  </w:style>
  <w:style w:type="character" w:customStyle="1" w:styleId="BalloonTextChar">
    <w:name w:val="Balloon Text Char"/>
    <w:basedOn w:val="DefaultParagraphFont"/>
    <w:link w:val="BalloonText"/>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DefaultParagraphFont"/>
    <w:link w:val="paragraphe2"/>
    <w:rsid w:val="00753A51"/>
    <w:rPr>
      <w:rFonts w:asciiTheme="minorHAnsi" w:hAnsiTheme="minorHAnsi"/>
    </w:rPr>
  </w:style>
  <w:style w:type="character" w:styleId="Strong">
    <w:name w:val="Strong"/>
    <w:basedOn w:val="DefaultParagraphFont"/>
    <w:uiPriority w:val="22"/>
    <w:qFormat/>
    <w:rsid w:val="0037071E"/>
    <w:rPr>
      <w:b/>
      <w:bCs/>
    </w:rPr>
  </w:style>
  <w:style w:type="paragraph" w:styleId="BodyTextIndent">
    <w:name w:val="Body Text Indent"/>
    <w:basedOn w:val="BodyText"/>
    <w:link w:val="BodyTextIndentChar"/>
    <w:rsid w:val="00AA4393"/>
    <w:pPr>
      <w:ind w:left="1134"/>
      <w:contextualSpacing/>
    </w:pPr>
  </w:style>
  <w:style w:type="character" w:customStyle="1" w:styleId="BodyTextIndentChar">
    <w:name w:val="Body Text Indent Char"/>
    <w:basedOn w:val="DefaultParagraphFont"/>
    <w:link w:val="BodyTextIndent"/>
    <w:rsid w:val="00AA4393"/>
  </w:style>
  <w:style w:type="paragraph" w:styleId="BodyTextIndent3">
    <w:name w:val="Body Text Indent 3"/>
    <w:basedOn w:val="BodyText"/>
    <w:link w:val="BodyTextIndent3Char"/>
    <w:rsid w:val="00AA4393"/>
    <w:pPr>
      <w:ind w:left="1814"/>
    </w:pPr>
    <w:rPr>
      <w:szCs w:val="16"/>
    </w:rPr>
  </w:style>
  <w:style w:type="character" w:customStyle="1" w:styleId="BodyTextIndent3Char">
    <w:name w:val="Body Text Indent 3 Char"/>
    <w:basedOn w:val="DefaultParagraphFont"/>
    <w:link w:val="BodyTextIndent3"/>
    <w:rsid w:val="00AA4393"/>
    <w:rPr>
      <w:szCs w:val="16"/>
    </w:rPr>
  </w:style>
  <w:style w:type="paragraph" w:styleId="Title">
    <w:name w:val="Title"/>
    <w:basedOn w:val="Normal"/>
    <w:next w:val="Normal"/>
    <w:link w:val="TitleCh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BodyTextIndent"/>
    <w:qFormat/>
    <w:rsid w:val="00645760"/>
    <w:pPr>
      <w:ind w:left="1418"/>
    </w:pPr>
    <w:rPr>
      <w:color w:val="548DD4" w:themeColor="text2" w:themeTint="99"/>
      <w:sz w:val="16"/>
    </w:rPr>
  </w:style>
  <w:style w:type="paragraph" w:styleId="TOC5">
    <w:name w:val="toc 5"/>
    <w:basedOn w:val="Normal"/>
    <w:next w:val="Normal"/>
    <w:autoRedefine/>
    <w:semiHidden/>
    <w:rsid w:val="008E53F9"/>
    <w:pPr>
      <w:ind w:left="800"/>
    </w:pPr>
    <w:rPr>
      <w:sz w:val="18"/>
      <w:szCs w:val="18"/>
    </w:rPr>
  </w:style>
  <w:style w:type="paragraph" w:styleId="TOC6">
    <w:name w:val="toc 6"/>
    <w:basedOn w:val="Normal"/>
    <w:next w:val="Normal"/>
    <w:autoRedefine/>
    <w:semiHidden/>
    <w:rsid w:val="008E53F9"/>
    <w:pPr>
      <w:ind w:left="1000"/>
    </w:pPr>
    <w:rPr>
      <w:sz w:val="18"/>
      <w:szCs w:val="18"/>
    </w:rPr>
  </w:style>
  <w:style w:type="paragraph" w:styleId="TOC7">
    <w:name w:val="toc 7"/>
    <w:basedOn w:val="Normal"/>
    <w:next w:val="Normal"/>
    <w:autoRedefine/>
    <w:semiHidden/>
    <w:rsid w:val="008E53F9"/>
    <w:pPr>
      <w:ind w:left="1200"/>
    </w:pPr>
    <w:rPr>
      <w:sz w:val="18"/>
      <w:szCs w:val="18"/>
    </w:rPr>
  </w:style>
  <w:style w:type="paragraph" w:styleId="TOC8">
    <w:name w:val="toc 8"/>
    <w:basedOn w:val="Normal"/>
    <w:next w:val="Normal"/>
    <w:autoRedefine/>
    <w:semiHidden/>
    <w:rsid w:val="008E53F9"/>
    <w:pPr>
      <w:ind w:left="1400"/>
    </w:pPr>
    <w:rPr>
      <w:sz w:val="18"/>
      <w:szCs w:val="18"/>
    </w:rPr>
  </w:style>
  <w:style w:type="paragraph" w:styleId="TOC9">
    <w:name w:val="toc 9"/>
    <w:basedOn w:val="Normal"/>
    <w:next w:val="Normal"/>
    <w:autoRedefine/>
    <w:semiHidden/>
    <w:rsid w:val="008E53F9"/>
    <w:pPr>
      <w:ind w:left="1600"/>
    </w:pPr>
    <w:rPr>
      <w:sz w:val="18"/>
      <w:szCs w:val="18"/>
    </w:rPr>
  </w:style>
  <w:style w:type="paragraph" w:styleId="NoteHeading">
    <w:name w:val="Note Heading"/>
    <w:basedOn w:val="Normal"/>
    <w:next w:val="Normal"/>
    <w:link w:val="NoteHeadingChar"/>
    <w:rsid w:val="00AA4393"/>
    <w:rPr>
      <w:rFonts w:asciiTheme="majorHAnsi" w:hAnsiTheme="majorHAnsi"/>
    </w:rPr>
  </w:style>
  <w:style w:type="character" w:customStyle="1" w:styleId="BodyTextChar">
    <w:name w:val="Body Text Char"/>
    <w:basedOn w:val="DefaultParagraphFont"/>
    <w:link w:val="BodyText"/>
    <w:rsid w:val="00AA4393"/>
  </w:style>
  <w:style w:type="character" w:customStyle="1" w:styleId="NoteHeadingChar">
    <w:name w:val="Note Heading Char"/>
    <w:basedOn w:val="DefaultParagraphFont"/>
    <w:link w:val="NoteHeading"/>
    <w:rsid w:val="00AA4393"/>
    <w:rPr>
      <w:rFonts w:asciiTheme="majorHAnsi" w:hAnsiTheme="majorHAnsi"/>
    </w:rPr>
  </w:style>
  <w:style w:type="paragraph" w:styleId="ListParagraph">
    <w:name w:val="List Paragraph"/>
    <w:basedOn w:val="Normal"/>
    <w:uiPriority w:val="34"/>
    <w:qFormat/>
    <w:rsid w:val="00A45C8E"/>
    <w:pPr>
      <w:ind w:left="720"/>
      <w:contextualSpacing/>
    </w:pPr>
  </w:style>
  <w:style w:type="character" w:styleId="IntenseEmphasis">
    <w:name w:val="Intense Emphasis"/>
    <w:basedOn w:val="DefaultParagraphFont"/>
    <w:uiPriority w:val="21"/>
    <w:qFormat/>
    <w:rsid w:val="00F75B32"/>
    <w:rPr>
      <w:i/>
      <w:iCs/>
      <w:color w:val="4F81BD" w:themeColor="accent1"/>
    </w:rPr>
  </w:style>
  <w:style w:type="character" w:customStyle="1" w:styleId="ui-provider">
    <w:name w:val="ui-provider"/>
    <w:basedOn w:val="DefaultParagraphFont"/>
    <w:rsid w:val="006312BB"/>
  </w:style>
  <w:style w:type="character" w:styleId="UnresolvedMention">
    <w:name w:val="Unresolved Mention"/>
    <w:basedOn w:val="DefaultParagraphFont"/>
    <w:uiPriority w:val="99"/>
    <w:semiHidden/>
    <w:unhideWhenUsed/>
    <w:rsid w:val="00056824"/>
    <w:rPr>
      <w:color w:val="605E5C"/>
      <w:shd w:val="clear" w:color="auto" w:fill="E1DFDD"/>
    </w:rPr>
  </w:style>
  <w:style w:type="table" w:styleId="GridTable4">
    <w:name w:val="Grid Table 4"/>
    <w:basedOn w:val="TableNormal"/>
    <w:uiPriority w:val="49"/>
    <w:rsid w:val="00A918B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A918B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6Colorful">
    <w:name w:val="Grid Table 6 Colorful"/>
    <w:basedOn w:val="TableNormal"/>
    <w:uiPriority w:val="51"/>
    <w:rsid w:val="00A918B8"/>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A918B8"/>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NormalWeb">
    <w:name w:val="Normal (Web)"/>
    <w:basedOn w:val="Normal"/>
    <w:uiPriority w:val="99"/>
    <w:semiHidden/>
    <w:unhideWhenUsed/>
    <w:rsid w:val="00BC3FB2"/>
    <w:pPr>
      <w:spacing w:before="100" w:beforeAutospacing="1" w:after="100" w:afterAutospacing="1"/>
    </w:pPr>
    <w:rPr>
      <w:rFonts w:ascii="Times New Roman" w:hAnsi="Times New Roman"/>
      <w:sz w:val="24"/>
      <w:szCs w:val="24"/>
      <w:lang w:val="en-US" w:eastAsia="en-US"/>
    </w:rPr>
  </w:style>
  <w:style w:type="character" w:customStyle="1" w:styleId="fui-flex">
    <w:name w:val="fui-flex"/>
    <w:basedOn w:val="DefaultParagraphFont"/>
    <w:rsid w:val="00BC3F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260388">
      <w:bodyDiv w:val="1"/>
      <w:marLeft w:val="0"/>
      <w:marRight w:val="0"/>
      <w:marTop w:val="0"/>
      <w:marBottom w:val="0"/>
      <w:divBdr>
        <w:top w:val="none" w:sz="0" w:space="0" w:color="auto"/>
        <w:left w:val="none" w:sz="0" w:space="0" w:color="auto"/>
        <w:bottom w:val="none" w:sz="0" w:space="0" w:color="auto"/>
        <w:right w:val="none" w:sz="0" w:space="0" w:color="auto"/>
      </w:divBdr>
    </w:div>
    <w:div w:id="169030365">
      <w:bodyDiv w:val="1"/>
      <w:marLeft w:val="0"/>
      <w:marRight w:val="0"/>
      <w:marTop w:val="0"/>
      <w:marBottom w:val="0"/>
      <w:divBdr>
        <w:top w:val="none" w:sz="0" w:space="0" w:color="auto"/>
        <w:left w:val="none" w:sz="0" w:space="0" w:color="auto"/>
        <w:bottom w:val="none" w:sz="0" w:space="0" w:color="auto"/>
        <w:right w:val="none" w:sz="0" w:space="0" w:color="auto"/>
      </w:divBdr>
    </w:div>
    <w:div w:id="220405700">
      <w:bodyDiv w:val="1"/>
      <w:marLeft w:val="0"/>
      <w:marRight w:val="0"/>
      <w:marTop w:val="0"/>
      <w:marBottom w:val="0"/>
      <w:divBdr>
        <w:top w:val="none" w:sz="0" w:space="0" w:color="auto"/>
        <w:left w:val="none" w:sz="0" w:space="0" w:color="auto"/>
        <w:bottom w:val="none" w:sz="0" w:space="0" w:color="auto"/>
        <w:right w:val="none" w:sz="0" w:space="0" w:color="auto"/>
      </w:divBdr>
    </w:div>
    <w:div w:id="450394473">
      <w:bodyDiv w:val="1"/>
      <w:marLeft w:val="0"/>
      <w:marRight w:val="0"/>
      <w:marTop w:val="0"/>
      <w:marBottom w:val="0"/>
      <w:divBdr>
        <w:top w:val="none" w:sz="0" w:space="0" w:color="auto"/>
        <w:left w:val="none" w:sz="0" w:space="0" w:color="auto"/>
        <w:bottom w:val="none" w:sz="0" w:space="0" w:color="auto"/>
        <w:right w:val="none" w:sz="0" w:space="0" w:color="auto"/>
      </w:divBdr>
    </w:div>
    <w:div w:id="747767918">
      <w:bodyDiv w:val="1"/>
      <w:marLeft w:val="0"/>
      <w:marRight w:val="0"/>
      <w:marTop w:val="0"/>
      <w:marBottom w:val="0"/>
      <w:divBdr>
        <w:top w:val="none" w:sz="0" w:space="0" w:color="auto"/>
        <w:left w:val="none" w:sz="0" w:space="0" w:color="auto"/>
        <w:bottom w:val="none" w:sz="0" w:space="0" w:color="auto"/>
        <w:right w:val="none" w:sz="0" w:space="0" w:color="auto"/>
      </w:divBdr>
    </w:div>
    <w:div w:id="890966859">
      <w:bodyDiv w:val="1"/>
      <w:marLeft w:val="0"/>
      <w:marRight w:val="0"/>
      <w:marTop w:val="0"/>
      <w:marBottom w:val="0"/>
      <w:divBdr>
        <w:top w:val="none" w:sz="0" w:space="0" w:color="auto"/>
        <w:left w:val="none" w:sz="0" w:space="0" w:color="auto"/>
        <w:bottom w:val="none" w:sz="0" w:space="0" w:color="auto"/>
        <w:right w:val="none" w:sz="0" w:space="0" w:color="auto"/>
      </w:divBdr>
    </w:div>
    <w:div w:id="1476675614">
      <w:bodyDiv w:val="1"/>
      <w:marLeft w:val="0"/>
      <w:marRight w:val="0"/>
      <w:marTop w:val="0"/>
      <w:marBottom w:val="0"/>
      <w:divBdr>
        <w:top w:val="none" w:sz="0" w:space="0" w:color="auto"/>
        <w:left w:val="none" w:sz="0" w:space="0" w:color="auto"/>
        <w:bottom w:val="none" w:sz="0" w:space="0" w:color="auto"/>
        <w:right w:val="none" w:sz="0" w:space="0" w:color="auto"/>
      </w:divBdr>
    </w:div>
    <w:div w:id="1491021725">
      <w:bodyDiv w:val="1"/>
      <w:marLeft w:val="0"/>
      <w:marRight w:val="0"/>
      <w:marTop w:val="0"/>
      <w:marBottom w:val="0"/>
      <w:divBdr>
        <w:top w:val="none" w:sz="0" w:space="0" w:color="auto"/>
        <w:left w:val="none" w:sz="0" w:space="0" w:color="auto"/>
        <w:bottom w:val="none" w:sz="0" w:space="0" w:color="auto"/>
        <w:right w:val="none" w:sz="0" w:space="0" w:color="auto"/>
      </w:divBdr>
    </w:div>
    <w:div w:id="1810897104">
      <w:bodyDiv w:val="1"/>
      <w:marLeft w:val="0"/>
      <w:marRight w:val="0"/>
      <w:marTop w:val="0"/>
      <w:marBottom w:val="0"/>
      <w:divBdr>
        <w:top w:val="none" w:sz="0" w:space="0" w:color="auto"/>
        <w:left w:val="none" w:sz="0" w:space="0" w:color="auto"/>
        <w:bottom w:val="none" w:sz="0" w:space="0" w:color="auto"/>
        <w:right w:val="none" w:sz="0" w:space="0" w:color="auto"/>
      </w:divBdr>
    </w:div>
    <w:div w:id="2024819263">
      <w:bodyDiv w:val="1"/>
      <w:marLeft w:val="0"/>
      <w:marRight w:val="0"/>
      <w:marTop w:val="0"/>
      <w:marBottom w:val="0"/>
      <w:divBdr>
        <w:top w:val="none" w:sz="0" w:space="0" w:color="auto"/>
        <w:left w:val="none" w:sz="0" w:space="0" w:color="auto"/>
        <w:bottom w:val="none" w:sz="0" w:space="0" w:color="auto"/>
        <w:right w:val="none" w:sz="0" w:space="0" w:color="auto"/>
      </w:divBdr>
    </w:div>
    <w:div w:id="2061703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eliottscherrer/ICT-306" TargetMode="Externa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mailto:xavier.carrel@eduvaud.ch"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hyperlink" Target="https://github.com/eliottscherrer/ICT-306"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DiousseGomis/ICT-306/release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sweethome3d.com/fr/freeModels.jsp" TargetMode="Externa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lischerrer\Documents\GitHub\ICT-306\Mat&#233;riel\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_activity xmlns="1be71a9f-368a-4876-9c29-26a4f26a34a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56952629042AF4392ABFF79F1535A46" ma:contentTypeVersion="15" ma:contentTypeDescription="Crée un document." ma:contentTypeScope="" ma:versionID="97538e8a26a0fc128f67f0bbb9bd74f5">
  <xsd:schema xmlns:xsd="http://www.w3.org/2001/XMLSchema" xmlns:xs="http://www.w3.org/2001/XMLSchema" xmlns:p="http://schemas.microsoft.com/office/2006/metadata/properties" xmlns:ns3="1be71a9f-368a-4876-9c29-26a4f26a34a2" xmlns:ns4="521153c6-29d6-40b2-abdc-15687e3d4d82" targetNamespace="http://schemas.microsoft.com/office/2006/metadata/properties" ma:root="true" ma:fieldsID="1ddd7f16cbd96250c14150966e472b6b" ns3:_="" ns4:_="">
    <xsd:import namespace="1be71a9f-368a-4876-9c29-26a4f26a34a2"/>
    <xsd:import namespace="521153c6-29d6-40b2-abdc-15687e3d4d82"/>
    <xsd:element name="properties">
      <xsd:complexType>
        <xsd:sequence>
          <xsd:element name="documentManagement">
            <xsd:complexType>
              <xsd:all>
                <xsd:element ref="ns3:_activity" minOccurs="0"/>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SystemTags" minOccurs="0"/>
                <xsd:element ref="ns3:MediaServiceSearchProperties"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e71a9f-368a-4876-9c29-26a4f26a34a2"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21153c6-29d6-40b2-abdc-15687e3d4d82" elementFormDefault="qualified">
    <xsd:import namespace="http://schemas.microsoft.com/office/2006/documentManagement/types"/>
    <xsd:import namespace="http://schemas.microsoft.com/office/infopath/2007/PartnerControls"/>
    <xsd:element name="SharedWithUsers" ma:index="16"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Partagé avec détails" ma:internalName="SharedWithDetails" ma:readOnly="true">
      <xsd:simpleType>
        <xsd:restriction base="dms:Note">
          <xsd:maxLength value="255"/>
        </xsd:restriction>
      </xsd:simpleType>
    </xsd:element>
    <xsd:element name="SharingHintHash" ma:index="18"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4BD2991-08EB-4339-A36E-75ADEB3B8411}">
  <ds:schemaRefs>
    <ds:schemaRef ds:uri="http://schemas.openxmlformats.org/officeDocument/2006/bibliography"/>
  </ds:schemaRefs>
</ds:datastoreItem>
</file>

<file path=customXml/itemProps2.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1be71a9f-368a-4876-9c29-26a4f26a34a2"/>
  </ds:schemaRefs>
</ds:datastoreItem>
</file>

<file path=customXml/itemProps3.xml><?xml version="1.0" encoding="utf-8"?>
<ds:datastoreItem xmlns:ds="http://schemas.openxmlformats.org/officeDocument/2006/customXml" ds:itemID="{6C3F7A66-EDE3-46FD-83EB-3C265E5D2669}">
  <ds:schemaRefs>
    <ds:schemaRef ds:uri="http://schemas.microsoft.com/sharepoint/v3/contenttype/forms"/>
  </ds:schemaRefs>
</ds:datastoreItem>
</file>

<file path=customXml/itemProps4.xml><?xml version="1.0" encoding="utf-8"?>
<ds:datastoreItem xmlns:ds="http://schemas.openxmlformats.org/officeDocument/2006/customXml" ds:itemID="{57E36D7D-BD3C-44A8-AD23-6CC329D411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e71a9f-368a-4876-9c29-26a4f26a34a2"/>
    <ds:schemaRef ds:uri="521153c6-29d6-40b2-abdc-15687e3d4d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m-proj-rapport.dotx</Template>
  <TotalTime>246</TotalTime>
  <Pages>29</Pages>
  <Words>6431</Words>
  <Characters>36659</Characters>
  <Application>Microsoft Office Word</Application>
  <DocSecurity>0</DocSecurity>
  <Lines>305</Lines>
  <Paragraphs>86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Rapport de projet</vt:lpstr>
      <vt:lpstr>Rapport de projet</vt:lpstr>
    </vt:vector>
  </TitlesOfParts>
  <Company>ETML</Company>
  <LinksUpToDate>false</LinksUpToDate>
  <CharactersWithSpaces>43004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Eliott Scherrer</dc:creator>
  <cp:lastModifiedBy>Eliott Scherrer</cp:lastModifiedBy>
  <cp:revision>42</cp:revision>
  <cp:lastPrinted>2024-03-15T18:29:00Z</cp:lastPrinted>
  <dcterms:created xsi:type="dcterms:W3CDTF">2024-03-04T10:41:00Z</dcterms:created>
  <dcterms:modified xsi:type="dcterms:W3CDTF">2024-03-15T18:30:00Z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0x010100556952629042AF4392ABFF79F1535A46</vt:lpwstr>
  </property>
</Properties>
</file>